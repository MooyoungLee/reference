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D59" w:rsidRPr="009A3755" w:rsidRDefault="00710C5C" w:rsidP="009B1D59">
      <w:pPr>
        <w:pStyle w:val="Title1"/>
      </w:pPr>
      <w:r>
        <w:t xml:space="preserve">Yelp’s </w:t>
      </w:r>
      <w:r w:rsidR="00CB7522">
        <w:t xml:space="preserve">Review Filtering </w:t>
      </w:r>
      <w:r w:rsidR="0009070D">
        <w:t>Algorithm</w:t>
      </w:r>
    </w:p>
    <w:p w:rsidR="00C0598C" w:rsidRDefault="00C0598C" w:rsidP="00C0598C">
      <w:pPr>
        <w:pStyle w:val="author"/>
        <w:spacing w:after="0"/>
        <w:rPr>
          <w:lang w:val="de-DE"/>
        </w:rPr>
      </w:pPr>
      <w:r>
        <w:t>Yao Yao</w:t>
      </w:r>
      <w:r w:rsidR="00AD5672" w:rsidRPr="009A3755">
        <w:rPr>
          <w:position w:val="6"/>
          <w:sz w:val="12"/>
          <w:szCs w:val="12"/>
          <w:lang w:val="de-DE"/>
        </w:rPr>
        <w:t>1</w:t>
      </w:r>
      <w:r w:rsidRPr="009A3755">
        <w:rPr>
          <w:lang w:val="de-DE"/>
        </w:rPr>
        <w:t xml:space="preserve">, </w:t>
      </w:r>
      <w:r>
        <w:t>Ivelin Angelov</w:t>
      </w:r>
      <w:r w:rsidRPr="009A3755">
        <w:rPr>
          <w:position w:val="6"/>
          <w:sz w:val="12"/>
          <w:szCs w:val="12"/>
          <w:lang w:val="de-DE"/>
        </w:rPr>
        <w:t>1</w:t>
      </w:r>
      <w:r w:rsidRPr="009A3755">
        <w:rPr>
          <w:lang w:val="de-DE"/>
        </w:rPr>
        <w:t xml:space="preserve">, </w:t>
      </w:r>
      <w:r w:rsidR="00CA27F7">
        <w:t>Jack Rasmus-Vorrath</w:t>
      </w:r>
      <w:r w:rsidR="00CA27F7" w:rsidRPr="009A3755">
        <w:rPr>
          <w:position w:val="6"/>
          <w:sz w:val="12"/>
          <w:szCs w:val="12"/>
          <w:lang w:val="de-DE"/>
        </w:rPr>
        <w:t>1</w:t>
      </w:r>
      <w:r w:rsidR="00CA27F7">
        <w:t>, M</w:t>
      </w:r>
      <w:r>
        <w:t>ooyoung Lee</w:t>
      </w:r>
      <w:r w:rsidRPr="009A3755">
        <w:rPr>
          <w:position w:val="6"/>
          <w:sz w:val="12"/>
          <w:szCs w:val="12"/>
          <w:lang w:val="de-DE"/>
        </w:rPr>
        <w:t>1</w:t>
      </w:r>
      <w:r>
        <w:rPr>
          <w:lang w:val="de-DE"/>
        </w:rPr>
        <w:t>,</w:t>
      </w:r>
    </w:p>
    <w:p w:rsidR="00C0598C" w:rsidRPr="009A3755" w:rsidRDefault="00C0598C" w:rsidP="00C0598C">
      <w:pPr>
        <w:pStyle w:val="author"/>
        <w:rPr>
          <w:lang w:val="de-DE"/>
        </w:rPr>
      </w:pPr>
      <w:r>
        <w:t xml:space="preserve">Daniel </w:t>
      </w:r>
      <w:r w:rsidR="00652688">
        <w:t xml:space="preserve">W </w:t>
      </w:r>
      <w:r>
        <w:t>Engels</w:t>
      </w:r>
      <w:r w:rsidRPr="009A3755">
        <w:rPr>
          <w:position w:val="6"/>
          <w:sz w:val="12"/>
          <w:szCs w:val="12"/>
          <w:lang w:val="de-DE"/>
        </w:rPr>
        <w:t>1</w:t>
      </w:r>
    </w:p>
    <w:p w:rsidR="00C0598C" w:rsidRPr="009A3755" w:rsidRDefault="00C0598C" w:rsidP="00C0598C">
      <w:pPr>
        <w:pStyle w:val="authorinfo"/>
        <w:rPr>
          <w:lang w:val="de-DE"/>
        </w:rPr>
      </w:pPr>
      <w:r w:rsidRPr="009A3755">
        <w:rPr>
          <w:position w:val="6"/>
          <w:sz w:val="11"/>
          <w:szCs w:val="11"/>
          <w:lang w:val="de-DE"/>
        </w:rPr>
        <w:t>1</w:t>
      </w:r>
      <w:r w:rsidRPr="009A3755">
        <w:rPr>
          <w:lang w:val="de-DE"/>
        </w:rPr>
        <w:t xml:space="preserve"> </w:t>
      </w:r>
      <w:r w:rsidRPr="002A679F">
        <w:t>Southern Methodis</w:t>
      </w:r>
      <w:r>
        <w:t>t</w:t>
      </w:r>
      <w:r w:rsidRPr="002A679F">
        <w:t xml:space="preserve"> University, Dallas, TX, U</w:t>
      </w:r>
      <w:r>
        <w:t>S</w:t>
      </w:r>
    </w:p>
    <w:p w:rsidR="00C0598C" w:rsidRPr="009A3755" w:rsidRDefault="00C0598C" w:rsidP="00C0598C">
      <w:pPr>
        <w:pStyle w:val="email"/>
        <w:rPr>
          <w:lang w:val="de-DE"/>
        </w:rPr>
      </w:pPr>
      <w:r w:rsidRPr="009A3755">
        <w:rPr>
          <w:lang w:val="de-DE"/>
        </w:rPr>
        <w:t>{</w:t>
      </w:r>
      <w:r>
        <w:rPr>
          <w:lang w:val="de-DE"/>
        </w:rPr>
        <w:t xml:space="preserve">yaoyao, </w:t>
      </w:r>
      <w:r w:rsidRPr="00B85061">
        <w:rPr>
          <w:lang w:val="de-DE"/>
        </w:rPr>
        <w:t>iangelov</w:t>
      </w:r>
      <w:r>
        <w:rPr>
          <w:lang w:val="de-DE"/>
        </w:rPr>
        <w:t xml:space="preserve">, </w:t>
      </w:r>
      <w:r w:rsidR="00CA27F7" w:rsidRPr="00B85061">
        <w:rPr>
          <w:lang w:val="de-DE"/>
        </w:rPr>
        <w:t>jrasmusvorrath</w:t>
      </w:r>
      <w:r w:rsidR="00CA27F7">
        <w:rPr>
          <w:lang w:val="de-DE"/>
        </w:rPr>
        <w:t>,</w:t>
      </w:r>
      <w:r w:rsidR="00CA27F7" w:rsidRPr="00B85061">
        <w:rPr>
          <w:lang w:val="de-DE"/>
        </w:rPr>
        <w:t xml:space="preserve"> </w:t>
      </w:r>
      <w:r w:rsidRPr="00B85061">
        <w:rPr>
          <w:lang w:val="de-DE"/>
        </w:rPr>
        <w:t>mooyoungl</w:t>
      </w:r>
      <w:r w:rsidR="00AD5672">
        <w:rPr>
          <w:lang w:val="de-DE"/>
        </w:rPr>
        <w:t>,</w:t>
      </w:r>
      <w:r w:rsidR="00910EA2">
        <w:rPr>
          <w:lang w:val="de-DE"/>
        </w:rPr>
        <w:t xml:space="preserve"> </w:t>
      </w:r>
      <w:r w:rsidR="00AD5672">
        <w:rPr>
          <w:lang w:val="de-DE"/>
        </w:rPr>
        <w:t>dwe</w:t>
      </w:r>
      <w:r>
        <w:rPr>
          <w:lang w:val="de-DE"/>
        </w:rPr>
        <w:t>}@smu.edu</w:t>
      </w:r>
    </w:p>
    <w:p w:rsidR="00DC6FE7" w:rsidRDefault="009B1D59" w:rsidP="00DC6FE7">
      <w:pPr>
        <w:pStyle w:val="abstract"/>
      </w:pPr>
      <w:r>
        <w:rPr>
          <w:b/>
        </w:rPr>
        <w:t>Abstract.</w:t>
      </w:r>
      <w:r>
        <w:t xml:space="preserve"> </w:t>
      </w:r>
      <w:r w:rsidR="00135E6D">
        <w:t xml:space="preserve">In this paper, </w:t>
      </w:r>
      <w:r w:rsidR="00CB7522">
        <w:t xml:space="preserve">we investigated which features have the most weight in influencing Yelp's </w:t>
      </w:r>
      <w:r w:rsidR="00472AD7">
        <w:t xml:space="preserve">review </w:t>
      </w:r>
      <w:r w:rsidR="00CB7522">
        <w:t>filtering algorithm</w:t>
      </w:r>
      <w:r w:rsidR="00135E6D">
        <w:t xml:space="preserve">. </w:t>
      </w:r>
      <w:r w:rsidR="009C758D">
        <w:t>Misclassification of recommended reviews affect</w:t>
      </w:r>
      <w:r w:rsidR="002A08F3">
        <w:t xml:space="preserve"> average rating,</w:t>
      </w:r>
      <w:r w:rsidR="009C758D">
        <w:t xml:space="preserve"> consumer decisions</w:t>
      </w:r>
      <w:r w:rsidR="002A08F3">
        <w:t>,</w:t>
      </w:r>
      <w:r w:rsidR="009C758D">
        <w:t xml:space="preserve"> and business revenue. </w:t>
      </w:r>
      <w:r w:rsidR="008B5F88">
        <w:t xml:space="preserve">We systematically sampled and scraped for Yelp's restaurant reviews. </w:t>
      </w:r>
      <w:r w:rsidR="00472AD7">
        <w:t>Features are created from the reviews' metadata, text sentiment analysis, and text classifier scores</w:t>
      </w:r>
      <w:r w:rsidR="009C758D">
        <w:t xml:space="preserve">. </w:t>
      </w:r>
      <w:r w:rsidR="008B5F88">
        <w:t xml:space="preserve">To compare recommended and not recommended reviews, features are adjusted, scaled, and balanced. </w:t>
      </w:r>
      <w:r w:rsidR="00472AD7">
        <w:t xml:space="preserve">At 78% prediction accuracy, the </w:t>
      </w:r>
      <w:r w:rsidR="00AF4746">
        <w:t xml:space="preserve">multivariate </w:t>
      </w:r>
      <w:r w:rsidR="009C758D">
        <w:t xml:space="preserve">logistic regression </w:t>
      </w:r>
      <w:r w:rsidR="00472AD7">
        <w:t xml:space="preserve">model </w:t>
      </w:r>
      <w:r w:rsidR="008B5F88">
        <w:t>was used to find the</w:t>
      </w:r>
      <w:r w:rsidR="00472AD7">
        <w:t xml:space="preserve"> </w:t>
      </w:r>
      <w:r w:rsidR="009C758D">
        <w:t>coefficient of weights.</w:t>
      </w:r>
      <w:r w:rsidR="008B5F88">
        <w:t xml:space="preserve"> The weights for filtering reviews are logical towards Yelp's efforts to promote quality and reliable information to help consumers gain insight and make decisions [1].</w:t>
      </w:r>
    </w:p>
    <w:p w:rsidR="009B1D59" w:rsidRPr="009A3755" w:rsidRDefault="009B1D59" w:rsidP="00D82683">
      <w:pPr>
        <w:pStyle w:val="heading10"/>
        <w:outlineLvl w:val="0"/>
      </w:pPr>
      <w:r w:rsidRPr="009A3755">
        <w:t>1   Introduction</w:t>
      </w:r>
    </w:p>
    <w:p w:rsidR="009B1D59" w:rsidRDefault="004D665E" w:rsidP="009B1D59">
      <w:pPr>
        <w:pStyle w:val="p1a"/>
      </w:pPr>
      <w:r>
        <w:t>A</w:t>
      </w:r>
      <w:r w:rsidR="000026D5">
        <w:t>lgorithms can inherently have unethical procedures</w:t>
      </w:r>
      <w:r>
        <w:t xml:space="preserve"> when</w:t>
      </w:r>
      <w:r w:rsidRPr="004D665E">
        <w:t xml:space="preserve"> </w:t>
      </w:r>
      <w:r>
        <w:t>filtering out deceptive reviews</w:t>
      </w:r>
      <w:r w:rsidR="000026D5">
        <w:t xml:space="preserve">. </w:t>
      </w:r>
      <w:r w:rsidR="00C0598C">
        <w:t xml:space="preserve">Yelp </w:t>
      </w:r>
      <w:r w:rsidR="008C5DAE">
        <w:t xml:space="preserve">is a third-party </w:t>
      </w:r>
      <w:r w:rsidR="00BA653C">
        <w:t>online platform</w:t>
      </w:r>
      <w:r w:rsidR="008C5DAE">
        <w:t xml:space="preserve"> </w:t>
      </w:r>
      <w:r w:rsidR="00C0598C">
        <w:t xml:space="preserve">where </w:t>
      </w:r>
      <w:r w:rsidR="00C316B8">
        <w:t>users</w:t>
      </w:r>
      <w:r w:rsidR="001B5432">
        <w:t xml:space="preserve"> </w:t>
      </w:r>
      <w:r w:rsidR="00C316B8">
        <w:t xml:space="preserve">find </w:t>
      </w:r>
      <w:r w:rsidR="00BA653C">
        <w:t>and review</w:t>
      </w:r>
      <w:r w:rsidR="008C5DAE">
        <w:t xml:space="preserve"> </w:t>
      </w:r>
      <w:r w:rsidR="001B5432">
        <w:t>local businesses</w:t>
      </w:r>
      <w:r w:rsidR="00C316B8">
        <w:t>.</w:t>
      </w:r>
      <w:r w:rsidR="00C0598C">
        <w:t xml:space="preserve"> </w:t>
      </w:r>
      <w:r w:rsidR="00BA653C">
        <w:t>P</w:t>
      </w:r>
      <w:r w:rsidR="00C620EB">
        <w:t>eople</w:t>
      </w:r>
      <w:r w:rsidR="00736E92">
        <w:t xml:space="preserve"> </w:t>
      </w:r>
      <w:r w:rsidR="00135E6D">
        <w:t xml:space="preserve">seeking </w:t>
      </w:r>
      <w:r w:rsidR="00C0598C">
        <w:t xml:space="preserve">advice or </w:t>
      </w:r>
      <w:r w:rsidR="00163C2B">
        <w:t>businesses seeking feedback</w:t>
      </w:r>
      <w:r w:rsidR="00C620EB">
        <w:t xml:space="preserve"> </w:t>
      </w:r>
      <w:r w:rsidR="00BA653C">
        <w:t xml:space="preserve">will find crowd-sourced </w:t>
      </w:r>
      <w:r w:rsidR="00C7597C">
        <w:t xml:space="preserve">1-to-5 star </w:t>
      </w:r>
      <w:r w:rsidR="00DA072B">
        <w:t xml:space="preserve">ratings paired with written </w:t>
      </w:r>
      <w:r w:rsidR="00062A36">
        <w:t>context</w:t>
      </w:r>
      <w:r w:rsidR="00C316B8">
        <w:t xml:space="preserve">. </w:t>
      </w:r>
      <w:r w:rsidR="00496B7A">
        <w:t>C</w:t>
      </w:r>
      <w:r w:rsidR="00526821">
        <w:t xml:space="preserve">ontributed </w:t>
      </w:r>
      <w:r w:rsidR="00496B7A">
        <w:t>reviews</w:t>
      </w:r>
      <w:r w:rsidR="009A57AA">
        <w:t xml:space="preserve"> </w:t>
      </w:r>
      <w:r w:rsidR="00496B7A">
        <w:t>vary in</w:t>
      </w:r>
      <w:r w:rsidR="00526821">
        <w:t xml:space="preserve"> </w:t>
      </w:r>
      <w:r w:rsidR="00E23C69">
        <w:t>detail</w:t>
      </w:r>
      <w:r w:rsidR="00496B7A">
        <w:t xml:space="preserve"> and opinion, where some are deceptive or disruptive</w:t>
      </w:r>
      <w:r w:rsidR="00526821">
        <w:t xml:space="preserve">. </w:t>
      </w:r>
      <w:r w:rsidR="00496B7A">
        <w:t xml:space="preserve">Yelp </w:t>
      </w:r>
      <w:r w:rsidR="00C7597C">
        <w:t>filters for</w:t>
      </w:r>
      <w:r w:rsidR="009A57AA">
        <w:t xml:space="preserve"> recommended reviews </w:t>
      </w:r>
      <w:r w:rsidR="00C7597C">
        <w:t>to promote</w:t>
      </w:r>
      <w:r w:rsidR="009A57AA">
        <w:t xml:space="preserve"> quality</w:t>
      </w:r>
      <w:r w:rsidR="00062A36">
        <w:t xml:space="preserve"> and reliable </w:t>
      </w:r>
      <w:r w:rsidR="009A57AA">
        <w:t xml:space="preserve">information </w:t>
      </w:r>
      <w:r w:rsidR="0086542A">
        <w:t>to</w:t>
      </w:r>
      <w:r w:rsidR="00062A36">
        <w:t xml:space="preserve"> help</w:t>
      </w:r>
      <w:r w:rsidR="0086542A">
        <w:t xml:space="preserve"> consumers </w:t>
      </w:r>
      <w:r w:rsidR="00062A36">
        <w:t xml:space="preserve">gain insight and make decisions </w:t>
      </w:r>
      <w:r w:rsidR="009A57AA">
        <w:t>[</w:t>
      </w:r>
      <w:r w:rsidR="00C166F0">
        <w:t>1</w:t>
      </w:r>
      <w:r w:rsidR="009A57AA">
        <w:t>].</w:t>
      </w:r>
      <w:r w:rsidR="00B6406B">
        <w:t xml:space="preserve"> </w:t>
      </w:r>
      <w:r w:rsidR="00C7597C">
        <w:t xml:space="preserve">Reviews are filtered </w:t>
      </w:r>
      <w:r w:rsidR="00062A36">
        <w:t xml:space="preserve">out </w:t>
      </w:r>
      <w:r w:rsidR="00C7597C">
        <w:t xml:space="preserve">based on </w:t>
      </w:r>
      <w:r w:rsidR="00CC639B">
        <w:t>user</w:t>
      </w:r>
      <w:r w:rsidR="00C7597C">
        <w:t xml:space="preserve"> activity </w:t>
      </w:r>
      <w:r w:rsidR="009D5CB3">
        <w:t xml:space="preserve">to </w:t>
      </w:r>
      <w:r w:rsidR="00062A36">
        <w:t xml:space="preserve">reduce fraudulent accounts that submit </w:t>
      </w:r>
      <w:r w:rsidR="00F84D9D">
        <w:t>deceptive</w:t>
      </w:r>
      <w:r w:rsidR="00C7597C">
        <w:t>,</w:t>
      </w:r>
      <w:r w:rsidR="00062A36">
        <w:t xml:space="preserve"> disruptive,</w:t>
      </w:r>
      <w:r w:rsidR="00C7597C">
        <w:t xml:space="preserve"> and paid reviews [2]. </w:t>
      </w:r>
      <w:r w:rsidR="00B6406B">
        <w:t xml:space="preserve">Not recommended reviews are still accessible but </w:t>
      </w:r>
      <w:r w:rsidR="00410936">
        <w:t>are not calculated towards</w:t>
      </w:r>
      <w:r w:rsidR="00B6406B" w:rsidRPr="00B6406B">
        <w:t xml:space="preserve"> </w:t>
      </w:r>
      <w:r w:rsidR="00160847">
        <w:t>average</w:t>
      </w:r>
      <w:r w:rsidR="00B6406B" w:rsidRPr="00B6406B">
        <w:t xml:space="preserve"> rating </w:t>
      </w:r>
      <w:r w:rsidR="00E95175">
        <w:t>[1]</w:t>
      </w:r>
      <w:r w:rsidR="00C166F0">
        <w:t xml:space="preserve">. </w:t>
      </w:r>
      <w:r w:rsidR="0086542A">
        <w:t xml:space="preserve">Each star </w:t>
      </w:r>
      <w:r w:rsidR="0086542A" w:rsidRPr="005B7A91">
        <w:t>incre</w:t>
      </w:r>
      <w:r w:rsidR="0086542A">
        <w:t xml:space="preserve">ase in average rating </w:t>
      </w:r>
      <w:r w:rsidR="0086542A" w:rsidRPr="005B7A91">
        <w:t>increase</w:t>
      </w:r>
      <w:r w:rsidR="0086542A">
        <w:t>s</w:t>
      </w:r>
      <w:r w:rsidR="0086542A" w:rsidRPr="005B7A91">
        <w:t xml:space="preserve"> </w:t>
      </w:r>
      <w:r w:rsidR="0086542A">
        <w:t>the corresponding business</w:t>
      </w:r>
      <w:r w:rsidR="0086542A" w:rsidRPr="005B7A91">
        <w:t xml:space="preserve"> revenue</w:t>
      </w:r>
      <w:r w:rsidR="0086542A">
        <w:t xml:space="preserve"> by 5 to </w:t>
      </w:r>
      <w:r w:rsidR="0086542A" w:rsidRPr="005B7A91">
        <w:t>9</w:t>
      </w:r>
      <w:r w:rsidR="0086542A">
        <w:t>%</w:t>
      </w:r>
      <w:r w:rsidR="0086542A" w:rsidRPr="005B7A91">
        <w:t xml:space="preserve"> </w:t>
      </w:r>
      <w:r w:rsidR="0086542A">
        <w:t>[</w:t>
      </w:r>
      <w:r w:rsidR="00BC161D">
        <w:t>3</w:t>
      </w:r>
      <w:r w:rsidR="0086542A">
        <w:t>].</w:t>
      </w:r>
    </w:p>
    <w:p w:rsidR="00AE22E3" w:rsidRDefault="00410936" w:rsidP="00C0598C">
      <w:r>
        <w:t>Yelp</w:t>
      </w:r>
      <w:r w:rsidR="00EC3DEE">
        <w:t>'s filtering</w:t>
      </w:r>
      <w:r w:rsidR="00506960">
        <w:t xml:space="preserve"> algorithm </w:t>
      </w:r>
      <w:r w:rsidR="00EC3DEE">
        <w:t xml:space="preserve">can </w:t>
      </w:r>
      <w:r w:rsidR="00506960">
        <w:t xml:space="preserve">misclassify </w:t>
      </w:r>
      <w:r w:rsidR="00EC3DEE">
        <w:t xml:space="preserve">credible reviews as not recommended and deceptive reviews as recommended. </w:t>
      </w:r>
      <w:r w:rsidR="00AE22E3">
        <w:t>A</w:t>
      </w:r>
      <w:r w:rsidR="00AE22E3" w:rsidRPr="00160847">
        <w:t xml:space="preserve">djustments </w:t>
      </w:r>
      <w:r w:rsidR="00AE22E3">
        <w:t>to the filtering</w:t>
      </w:r>
      <w:r w:rsidR="00AE22E3" w:rsidRPr="00160847">
        <w:t xml:space="preserve"> </w:t>
      </w:r>
      <w:r w:rsidR="00AE22E3">
        <w:t>algorithm</w:t>
      </w:r>
      <w:r w:rsidR="00AE22E3" w:rsidRPr="00160847">
        <w:t xml:space="preserve"> </w:t>
      </w:r>
      <w:r w:rsidR="00AE22E3">
        <w:t>will change which reviews are recommended thus affecting the average rating</w:t>
      </w:r>
      <w:r w:rsidR="00AE22E3" w:rsidRPr="00160847">
        <w:t xml:space="preserve"> </w:t>
      </w:r>
      <w:r w:rsidR="00AE22E3">
        <w:t>[1]. Yelp has the power to influence consumer decisions and impact business revenue based on their corresponding recommended reviews and average ratings.</w:t>
      </w:r>
    </w:p>
    <w:p w:rsidR="00AE22E3" w:rsidRDefault="00AE22E3" w:rsidP="00C0598C">
      <w:r>
        <w:t>F</w:t>
      </w:r>
      <w:r w:rsidR="0034316A">
        <w:t xml:space="preserve">or </w:t>
      </w:r>
      <w:r>
        <w:t>a</w:t>
      </w:r>
      <w:r w:rsidR="0034316A">
        <w:t xml:space="preserve"> guideline </w:t>
      </w:r>
      <w:r>
        <w:t>on</w:t>
      </w:r>
      <w:r w:rsidR="0034316A">
        <w:t xml:space="preserve"> how </w:t>
      </w:r>
      <w:r>
        <w:t>to submit a recommended review</w:t>
      </w:r>
      <w:r w:rsidR="0034316A">
        <w:t xml:space="preserve">, </w:t>
      </w:r>
      <w:r>
        <w:t>we</w:t>
      </w:r>
      <w:r w:rsidR="002D344C">
        <w:t xml:space="preserve"> investigated which </w:t>
      </w:r>
      <w:r w:rsidR="00EC3DEE">
        <w:t>feature</w:t>
      </w:r>
      <w:r w:rsidR="002D344C">
        <w:t>s</w:t>
      </w:r>
      <w:r w:rsidR="00EC3DEE">
        <w:t xml:space="preserve"> </w:t>
      </w:r>
      <w:r w:rsidR="002D344C">
        <w:t xml:space="preserve">have the most weight in influencing Yelp's </w:t>
      </w:r>
      <w:r w:rsidR="00CB7522">
        <w:t xml:space="preserve">review </w:t>
      </w:r>
      <w:r w:rsidR="002D344C">
        <w:t>filtering algorithm</w:t>
      </w:r>
      <w:r>
        <w:t xml:space="preserve">. We </w:t>
      </w:r>
      <w:r w:rsidR="00D13B25">
        <w:t xml:space="preserve">systematically sampled and </w:t>
      </w:r>
      <w:r>
        <w:t>scraped</w:t>
      </w:r>
      <w:r w:rsidR="0086542A">
        <w:t xml:space="preserve"> for</w:t>
      </w:r>
      <w:r>
        <w:t xml:space="preserve"> Yelp's </w:t>
      </w:r>
      <w:r w:rsidR="00FA3316">
        <w:t xml:space="preserve">restaurant </w:t>
      </w:r>
      <w:r w:rsidR="0086542A">
        <w:t>reviews</w:t>
      </w:r>
      <w:r w:rsidR="00D13B25">
        <w:t>. F</w:t>
      </w:r>
      <w:r w:rsidR="0086542A">
        <w:t>eatures are created from</w:t>
      </w:r>
      <w:r w:rsidR="00FA3316">
        <w:t xml:space="preserve"> the</w:t>
      </w:r>
      <w:r w:rsidR="0086542A">
        <w:t xml:space="preserve"> </w:t>
      </w:r>
      <w:r w:rsidR="00FA3316">
        <w:t xml:space="preserve">reviews' </w:t>
      </w:r>
      <w:r w:rsidR="00472AD7">
        <w:t>metadata, text sentiment analysis, and text classifier scores</w:t>
      </w:r>
      <w:r w:rsidR="00FA3316">
        <w:t xml:space="preserve">. </w:t>
      </w:r>
      <w:r w:rsidR="008918CE">
        <w:t xml:space="preserve">To compare recommended and not recommended reviews, features are adjusted for </w:t>
      </w:r>
      <w:r w:rsidR="00556BF0">
        <w:t>data distribution asymmetry</w:t>
      </w:r>
      <w:r w:rsidR="008918CE">
        <w:t xml:space="preserve"> and scaled from 0 to 1. The reviews are then balanced for equal </w:t>
      </w:r>
      <w:r w:rsidR="008918CE">
        <w:lastRenderedPageBreak/>
        <w:t xml:space="preserve">observations and modeled with </w:t>
      </w:r>
      <w:r w:rsidR="00AF4746">
        <w:t xml:space="preserve">multivariate </w:t>
      </w:r>
      <w:r w:rsidR="008918CE">
        <w:t>logistic regression to find</w:t>
      </w:r>
      <w:r w:rsidR="00472AD7">
        <w:t xml:space="preserve"> the</w:t>
      </w:r>
      <w:r w:rsidR="008918CE">
        <w:t xml:space="preserve"> </w:t>
      </w:r>
      <w:r w:rsidR="00AF4746">
        <w:t>coefficients, which reflect feature importance</w:t>
      </w:r>
      <w:r w:rsidR="008918CE">
        <w:t xml:space="preserve">. </w:t>
      </w:r>
    </w:p>
    <w:p w:rsidR="00D04D06" w:rsidRDefault="00223810" w:rsidP="00223810">
      <w:r>
        <w:t xml:space="preserve">The reduced model has an prediction </w:t>
      </w:r>
      <w:r w:rsidR="0075251B">
        <w:t xml:space="preserve">accuracy score </w:t>
      </w:r>
      <w:r>
        <w:t xml:space="preserve">of </w:t>
      </w:r>
      <w:r w:rsidR="0075251B">
        <w:t>77.61%</w:t>
      </w:r>
      <w:r>
        <w:t xml:space="preserve"> and a F1-Score of </w:t>
      </w:r>
      <w:r w:rsidR="0075251B">
        <w:t>76.79%</w:t>
      </w:r>
      <w:r>
        <w:t xml:space="preserve">. </w:t>
      </w:r>
      <w:r w:rsidR="00DC6FE7">
        <w:t xml:space="preserve">To submit a review that is more likely to be recommended, compose an overall positive message in multiple sentences that express variations in sentiment. Rating a business higher than the average rating or having too many sentences would result in a not recommended review. Users that have a larger number of friends, reviews, and photos submitted also increases their likelihood to be recommended. </w:t>
      </w:r>
      <w:r w:rsidR="00D13B86">
        <w:t>Recommended reviews also are based on</w:t>
      </w:r>
      <w:r w:rsidR="005A2B06">
        <w:t xml:space="preserve"> </w:t>
      </w:r>
      <w:r w:rsidR="00A62AD6">
        <w:t xml:space="preserve">recent submission, </w:t>
      </w:r>
      <w:r w:rsidR="005A2B06">
        <w:t xml:space="preserve">higher </w:t>
      </w:r>
      <w:r w:rsidR="00D36FFB">
        <w:t xml:space="preserve">text </w:t>
      </w:r>
      <w:r w:rsidR="005A2B06">
        <w:t>readability</w:t>
      </w:r>
      <w:r w:rsidR="00A62AD6">
        <w:t>,</w:t>
      </w:r>
      <w:r w:rsidR="005A2B06">
        <w:t xml:space="preserve"> </w:t>
      </w:r>
      <w:r w:rsidR="00D36FFB">
        <w:t xml:space="preserve">and less stop words. </w:t>
      </w:r>
      <w:r w:rsidR="00AE2B5A">
        <w:t xml:space="preserve">Reviews are less recommended if many reviews already exist </w:t>
      </w:r>
      <w:r w:rsidR="007912CA">
        <w:t>per business</w:t>
      </w:r>
      <w:r w:rsidR="009B6C48" w:rsidRPr="009B6C48">
        <w:t xml:space="preserve"> </w:t>
      </w:r>
      <w:r w:rsidR="009B6C48">
        <w:t>and if the review is edited</w:t>
      </w:r>
      <w:r w:rsidR="00AE2B5A">
        <w:t>.</w:t>
      </w:r>
    </w:p>
    <w:p w:rsidR="00EC4ABF" w:rsidRDefault="007912CA" w:rsidP="007912CA">
      <w:r>
        <w:t xml:space="preserve">The </w:t>
      </w:r>
      <w:r w:rsidR="00AF4746">
        <w:t>features important</w:t>
      </w:r>
      <w:r>
        <w:t xml:space="preserve"> </w:t>
      </w:r>
      <w:r w:rsidR="00D36FFB">
        <w:t>for filtering</w:t>
      </w:r>
      <w:r>
        <w:t xml:space="preserve"> reviews are logical towards Yelp's efforts to promote quality and reliable information to help consumers gain insight and make decisions</w:t>
      </w:r>
      <w:r w:rsidR="00D36FFB">
        <w:t xml:space="preserve"> [1]</w:t>
      </w:r>
      <w:r>
        <w:t xml:space="preserve">. Quality </w:t>
      </w:r>
      <w:r w:rsidR="00EC4ABF">
        <w:t>of text is</w:t>
      </w:r>
      <w:r>
        <w:t xml:space="preserve"> </w:t>
      </w:r>
      <w:r w:rsidR="00A62AD6">
        <w:t>promoted</w:t>
      </w:r>
      <w:r>
        <w:t xml:space="preserve"> by </w:t>
      </w:r>
      <w:r w:rsidR="00A62AD6">
        <w:t xml:space="preserve">reviews with </w:t>
      </w:r>
      <w:r>
        <w:t xml:space="preserve">higher </w:t>
      </w:r>
      <w:r w:rsidR="00D36FFB">
        <w:t xml:space="preserve">readability and less stop words. </w:t>
      </w:r>
      <w:r w:rsidR="00A62AD6">
        <w:t xml:space="preserve">Reliability </w:t>
      </w:r>
      <w:r w:rsidR="00EC4ABF">
        <w:t xml:space="preserve">of content </w:t>
      </w:r>
      <w:r w:rsidR="00A62AD6">
        <w:t>is promote</w:t>
      </w:r>
      <w:r w:rsidR="00EC4ABF">
        <w:t>d by</w:t>
      </w:r>
      <w:r w:rsidR="00A62AD6">
        <w:t xml:space="preserve"> </w:t>
      </w:r>
      <w:r w:rsidR="00223810">
        <w:t xml:space="preserve">recent </w:t>
      </w:r>
      <w:r w:rsidR="00A62AD6">
        <w:t xml:space="preserve">reviews from users with more activity and submitted data. </w:t>
      </w:r>
      <w:r w:rsidR="00EC4ABF">
        <w:t>Insight is gained by</w:t>
      </w:r>
      <w:r w:rsidR="00392F6E">
        <w:t xml:space="preserve"> the variation of sentimental context of the collective experience. </w:t>
      </w:r>
      <w:r w:rsidR="00EC4ABF">
        <w:t xml:space="preserve">Ultimately, </w:t>
      </w:r>
      <w:r w:rsidR="00755B5E">
        <w:t xml:space="preserve">consumers' </w:t>
      </w:r>
      <w:r w:rsidR="00EC4ABF">
        <w:t xml:space="preserve">decisions </w:t>
      </w:r>
      <w:r w:rsidR="00223810">
        <w:t>are based</w:t>
      </w:r>
      <w:r w:rsidR="00EC4ABF">
        <w:t xml:space="preserve"> on personal discretion and </w:t>
      </w:r>
      <w:r w:rsidR="00392F6E">
        <w:t xml:space="preserve">Yelp's filtering </w:t>
      </w:r>
      <w:r w:rsidR="00EC4ABF">
        <w:t xml:space="preserve">algorithm </w:t>
      </w:r>
      <w:r w:rsidR="00755B5E">
        <w:t>only help</w:t>
      </w:r>
      <w:r w:rsidR="00223810">
        <w:t xml:space="preserve"> </w:t>
      </w:r>
      <w:r w:rsidR="00AA233C">
        <w:t xml:space="preserve">to </w:t>
      </w:r>
      <w:r w:rsidR="00223810">
        <w:t>create more informed decisions</w:t>
      </w:r>
      <w:r w:rsidR="00EC4ABF">
        <w:t>.</w:t>
      </w:r>
      <w:r w:rsidR="00AA233C">
        <w:t xml:space="preserve"> Although business revenue is affected by information on Yelp, the filtered reviews and average rating only serves as a </w:t>
      </w:r>
      <w:r w:rsidR="00EB5B56">
        <w:t xml:space="preserve">justified </w:t>
      </w:r>
      <w:r w:rsidR="00AA233C">
        <w:t>reflection of the collective experience.</w:t>
      </w:r>
    </w:p>
    <w:p w:rsidR="00391AC3" w:rsidRDefault="004F5ABE" w:rsidP="00C0598C">
      <w:r>
        <w:t>The remainder of this paper is organi</w:t>
      </w:r>
      <w:r w:rsidR="00A8394B">
        <w:t xml:space="preserve">zed as follows: Section 2 outlines Yelp's business model, third-party representation of businesses, and reasons to filter reviews. </w:t>
      </w:r>
      <w:r w:rsidR="00B55F71">
        <w:t xml:space="preserve">Section 3 covers the sampling procedure to maintain consistency with the total dataset and pre-balancing the observations prior to predictive modeling. </w:t>
      </w:r>
      <w:r w:rsidR="00927E31">
        <w:t xml:space="preserve">Section 4 </w:t>
      </w:r>
      <w:r w:rsidR="000868C9">
        <w:t xml:space="preserve">explores  attributes of the data file and generates enumerated features from the metadata. </w:t>
      </w:r>
      <w:r w:rsidR="00AF4746">
        <w:t>Section 5 explains the workflow of feature creation, model selection, and coefficient analysis</w:t>
      </w:r>
      <w:r w:rsidR="00391AC3">
        <w:t xml:space="preserve">. </w:t>
      </w:r>
      <w:r w:rsidR="000868C9">
        <w:t xml:space="preserve">Section </w:t>
      </w:r>
      <w:r w:rsidR="00391AC3">
        <w:t>6</w:t>
      </w:r>
      <w:r w:rsidR="000868C9">
        <w:t xml:space="preserve"> generates features from the review text with the bag of words model, naive Bayes text classifiers, and sentiment natural language processing (NLP). Section </w:t>
      </w:r>
      <w:r w:rsidR="00391AC3">
        <w:t xml:space="preserve">7 </w:t>
      </w:r>
      <w:r w:rsidR="00391AC3" w:rsidRPr="00391AC3">
        <w:t>evaluates</w:t>
      </w:r>
      <w:r w:rsidR="00391AC3">
        <w:t xml:space="preserve"> how mean and correlation determines the difference between recommended from not recommended reviews.</w:t>
      </w:r>
      <w:r w:rsidR="00AF4746">
        <w:t xml:space="preserve"> Section 8 </w:t>
      </w:r>
      <w:r w:rsidR="002200AD">
        <w:t xml:space="preserve">determines the features that influence Yelp's review filtering algorithm is based on the magnitude of those coefficients. Section 9 </w:t>
      </w:r>
      <w:r w:rsidR="00F956C3">
        <w:t xml:space="preserve">describes the guideline to write a recommended review and explain the insignificant features of the reduced model. Section 10 describes Yelp's role in helping society make better informed decisions while filtering reviews. Section 11 concludes that Yelp </w:t>
      </w:r>
      <w:r w:rsidR="00892782">
        <w:t>has</w:t>
      </w:r>
      <w:r w:rsidR="00F956C3">
        <w:t xml:space="preserve"> justified </w:t>
      </w:r>
      <w:r w:rsidR="00892782">
        <w:t>reasons to filter reviews that promote quality and reliable information</w:t>
      </w:r>
      <w:r w:rsidR="00F956C3">
        <w:t>.</w:t>
      </w:r>
    </w:p>
    <w:p w:rsidR="00B258F5" w:rsidRDefault="00C0598C" w:rsidP="00D82683">
      <w:pPr>
        <w:pStyle w:val="heading10"/>
        <w:outlineLvl w:val="0"/>
      </w:pPr>
      <w:r>
        <w:t>2</w:t>
      </w:r>
      <w:r w:rsidRPr="009A3755">
        <w:t xml:space="preserve">   </w:t>
      </w:r>
      <w:r w:rsidR="00264CFC">
        <w:t>Yelp</w:t>
      </w:r>
    </w:p>
    <w:p w:rsidR="00DA0C08" w:rsidRDefault="00972E7F" w:rsidP="005F2EA9">
      <w:pPr>
        <w:pStyle w:val="p1a"/>
      </w:pPr>
      <w:r>
        <w:t xml:space="preserve">Yelp is a multinational </w:t>
      </w:r>
      <w:r w:rsidR="00FC0456" w:rsidRPr="00C0598C">
        <w:t xml:space="preserve">online </w:t>
      </w:r>
      <w:r w:rsidR="00D90B3D">
        <w:t>platform</w:t>
      </w:r>
      <w:r w:rsidR="00FC0456">
        <w:t xml:space="preserve"> </w:t>
      </w:r>
      <w:r w:rsidR="00FC0456" w:rsidRPr="00C0598C">
        <w:t>where consumers voluntarily</w:t>
      </w:r>
      <w:r w:rsidR="008D3D34">
        <w:t xml:space="preserve"> rate businesses on a scale of 1</w:t>
      </w:r>
      <w:r w:rsidR="00FC0456" w:rsidRPr="00C0598C">
        <w:t xml:space="preserve"> to 5 </w:t>
      </w:r>
      <w:r w:rsidR="00E44C98">
        <w:t>stars</w:t>
      </w:r>
      <w:r w:rsidR="004957AE">
        <w:t xml:space="preserve">, </w:t>
      </w:r>
      <w:r w:rsidR="006953CF">
        <w:t>post</w:t>
      </w:r>
      <w:r w:rsidR="004957AE">
        <w:t xml:space="preserve"> pictures,</w:t>
      </w:r>
      <w:r w:rsidR="00FC0456" w:rsidRPr="00C0598C">
        <w:t xml:space="preserve"> </w:t>
      </w:r>
      <w:r w:rsidR="00FC0456">
        <w:t>and</w:t>
      </w:r>
      <w:r w:rsidR="00FC0456" w:rsidRPr="00C0598C">
        <w:t xml:space="preserve"> </w:t>
      </w:r>
      <w:r w:rsidR="00E96D8A">
        <w:t>compose feedback</w:t>
      </w:r>
      <w:r w:rsidR="00FC0456" w:rsidRPr="00C0598C">
        <w:t xml:space="preserve"> in the form of short summary titles and long detailed reviews [</w:t>
      </w:r>
      <w:r w:rsidR="0075251B">
        <w:t>4</w:t>
      </w:r>
      <w:r w:rsidR="00FC0456" w:rsidRPr="00C0598C">
        <w:t xml:space="preserve">]. </w:t>
      </w:r>
      <w:r w:rsidR="00E96D8A">
        <w:t>Headquartered in San Francisco, Yelp was founded in October 2004 by former PayPal employees Russel Simmons and Jeremy Stoppelman</w:t>
      </w:r>
      <w:r w:rsidR="008C2707">
        <w:t xml:space="preserve"> [5]</w:t>
      </w:r>
      <w:r w:rsidR="00E96D8A">
        <w:t xml:space="preserve">. Yelp was created as an online "yellow pages" directory where people can solicit "help" and advice on finding the best local businesses [6]. </w:t>
      </w:r>
      <w:r w:rsidR="00030513">
        <w:t xml:space="preserve">Users are encouraged to self identify with their real name and profile picture for nominations to Elite Squad, where </w:t>
      </w:r>
      <w:r w:rsidR="00030513">
        <w:lastRenderedPageBreak/>
        <w:t>the frequency of writing quality reviews and visiting new establishments are met with benefits [</w:t>
      </w:r>
      <w:r w:rsidR="008C2707">
        <w:t>7</w:t>
      </w:r>
      <w:r w:rsidR="00030513">
        <w:t xml:space="preserve">]. </w:t>
      </w:r>
      <w:r>
        <w:t>Online</w:t>
      </w:r>
      <w:r w:rsidR="00030513">
        <w:t xml:space="preserve"> Yelp</w:t>
      </w:r>
      <w:r>
        <w:t xml:space="preserve"> interactions </w:t>
      </w:r>
      <w:r w:rsidR="004957AE">
        <w:t xml:space="preserve">include networking to friend </w:t>
      </w:r>
      <w:r w:rsidR="009D08BA">
        <w:t>local reviewers,</w:t>
      </w:r>
      <w:r>
        <w:t xml:space="preserve"> </w:t>
      </w:r>
      <w:r w:rsidR="004957AE">
        <w:t>complimenting</w:t>
      </w:r>
      <w:r w:rsidR="00030513">
        <w:t xml:space="preserve"> reviews, and reporting reviews</w:t>
      </w:r>
      <w:r w:rsidR="008C2707">
        <w:t xml:space="preserve"> [4]</w:t>
      </w:r>
      <w:r w:rsidR="00030513">
        <w:t>.</w:t>
      </w:r>
      <w:r w:rsidR="004957AE">
        <w:t xml:space="preserve"> </w:t>
      </w:r>
    </w:p>
    <w:p w:rsidR="00B81EAC" w:rsidRPr="00B81EAC" w:rsidRDefault="009D08BA" w:rsidP="00D82683">
      <w:pPr>
        <w:pStyle w:val="heading20"/>
        <w:outlineLvl w:val="0"/>
      </w:pPr>
      <w:r>
        <w:t xml:space="preserve">2.1   </w:t>
      </w:r>
      <w:r w:rsidR="00B81EAC">
        <w:t>Business Model</w:t>
      </w:r>
    </w:p>
    <w:p w:rsidR="00B019FB" w:rsidRDefault="00B019FB" w:rsidP="00030513">
      <w:pPr>
        <w:ind w:firstLine="0"/>
      </w:pPr>
      <w:r w:rsidRPr="00DA0C08">
        <w:t>According to Yelp's 2017 financial report, net revenue grew 19% since 2016 to $846.8 million, where advertising constitutes $771.6 million [</w:t>
      </w:r>
      <w:r w:rsidR="008C2707">
        <w:t>8</w:t>
      </w:r>
      <w:r w:rsidRPr="00DA0C08">
        <w:t>]. The other $75.2 million includes net revenue from other</w:t>
      </w:r>
      <w:r>
        <w:t xml:space="preserve"> acquired </w:t>
      </w:r>
      <w:r w:rsidRPr="00DA0C08">
        <w:t>services such as</w:t>
      </w:r>
      <w:r w:rsidR="00D359C7">
        <w:t xml:space="preserve"> food delivery, a waitlist app,</w:t>
      </w:r>
      <w:r w:rsidRPr="00DA0C08">
        <w:t xml:space="preserve"> and sponsored WiFi [</w:t>
      </w:r>
      <w:r w:rsidR="008C2707">
        <w:t>8</w:t>
      </w:r>
      <w:r w:rsidRPr="00DA0C08">
        <w:t>].</w:t>
      </w:r>
      <w:r>
        <w:t xml:space="preserve"> Since 2016, paid advertising accounts grew 21% to 163,000</w:t>
      </w:r>
      <w:r w:rsidR="00DF74FA">
        <w:t xml:space="preserve"> [</w:t>
      </w:r>
      <w:r w:rsidR="008C2707">
        <w:t>8</w:t>
      </w:r>
      <w:r w:rsidR="00DF74FA">
        <w:t>]</w:t>
      </w:r>
      <w:r>
        <w:t>, where the average paid advertising account spends $4,730 a year</w:t>
      </w:r>
      <w:r w:rsidR="00DF0F5B">
        <w:t>.</w:t>
      </w:r>
    </w:p>
    <w:p w:rsidR="00030513" w:rsidRDefault="002C683F" w:rsidP="005F2EA9">
      <w:r>
        <w:t>Since inception, Yelp has accumulated 155 million reviews, where 72% are recommended, 21% are not recommended, and 7% are removed if they breach Yelp's term of service [</w:t>
      </w:r>
      <w:r w:rsidR="008C2707">
        <w:t>9</w:t>
      </w:r>
      <w:r>
        <w:t xml:space="preserve">]. </w:t>
      </w:r>
      <w:r w:rsidR="00E33BDC">
        <w:t xml:space="preserve">Yelp's metrics as of March 2018 indicate that </w:t>
      </w:r>
      <w:r w:rsidR="00B019FB">
        <w:t>per</w:t>
      </w:r>
      <w:r w:rsidR="00E33BDC">
        <w:t xml:space="preserve"> monthly basis, the Yelp app averages 30 million unique visitors, the Yelp mobile website averages 70 million unique visitors, and the Yelp desktop website averages 74 million unique </w:t>
      </w:r>
      <w:r w:rsidR="00B019FB">
        <w:t>visitors</w:t>
      </w:r>
      <w:r w:rsidR="00B36087">
        <w:t xml:space="preserve"> [</w:t>
      </w:r>
      <w:r w:rsidR="008C2707">
        <w:t>9</w:t>
      </w:r>
      <w:r w:rsidR="00B36087">
        <w:t>].</w:t>
      </w:r>
      <w:r w:rsidR="00E12D04">
        <w:t xml:space="preserve"> 79% of searches</w:t>
      </w:r>
      <w:r w:rsidR="00B019FB">
        <w:t xml:space="preserve"> </w:t>
      </w:r>
      <w:r w:rsidR="00B36087">
        <w:t>and</w:t>
      </w:r>
      <w:r w:rsidR="00B019FB">
        <w:t xml:space="preserve"> 65% of reviews </w:t>
      </w:r>
      <w:r w:rsidR="00F917DD">
        <w:t xml:space="preserve">are on mobile devices </w:t>
      </w:r>
      <w:r w:rsidR="008C2707">
        <w:t>[9</w:t>
      </w:r>
      <w:r w:rsidR="00D359C7">
        <w:t>]</w:t>
      </w:r>
      <w:r w:rsidR="00B019FB">
        <w:t xml:space="preserve">. </w:t>
      </w:r>
      <w:r w:rsidR="00F917DD">
        <w:t>T</w:t>
      </w:r>
      <w:r w:rsidR="00B019FB">
        <w:t>he rating distribution</w:t>
      </w:r>
      <w:r w:rsidR="00F917DD">
        <w:t xml:space="preserve"> of all reviews</w:t>
      </w:r>
      <w:r w:rsidR="00B019FB">
        <w:t xml:space="preserve"> indicate that 48% are 5 stars, 20% are 4 stars, 9% are 3 stars, 7% are 2 stars, and 16% are 1 star</w:t>
      </w:r>
      <w:r w:rsidR="00D359C7">
        <w:t xml:space="preserve"> [</w:t>
      </w:r>
      <w:r w:rsidR="008C2707">
        <w:t>9</w:t>
      </w:r>
      <w:r w:rsidR="00D359C7">
        <w:t>]</w:t>
      </w:r>
      <w:r w:rsidR="00B019FB">
        <w:t xml:space="preserve">. </w:t>
      </w:r>
      <w:r w:rsidR="00E12D04">
        <w:t>The top 3 reviewed businesses by category are shopping at 21%, restaurants at 17%, and home and local services at 14%</w:t>
      </w:r>
      <w:r w:rsidR="00D359C7">
        <w:t xml:space="preserve"> [</w:t>
      </w:r>
      <w:r w:rsidR="008C2707">
        <w:t>9</w:t>
      </w:r>
      <w:r w:rsidR="00D359C7">
        <w:t>]</w:t>
      </w:r>
      <w:r w:rsidR="00E12D04">
        <w:t>. The top represented US demographic</w:t>
      </w:r>
      <w:r w:rsidR="00F917DD">
        <w:t>s</w:t>
      </w:r>
      <w:r w:rsidR="00E12D04">
        <w:t xml:space="preserve"> of Yelp reviewers are 37% </w:t>
      </w:r>
      <w:r w:rsidR="009D08BA">
        <w:t xml:space="preserve">for </w:t>
      </w:r>
      <w:r w:rsidR="00E12D04">
        <w:t>35-54 year olds, where 59%</w:t>
      </w:r>
      <w:r w:rsidR="00F917DD">
        <w:t xml:space="preserve"> finished college, and 49.6% have</w:t>
      </w:r>
      <w:r w:rsidR="00E12D04">
        <w:t xml:space="preserve"> an income </w:t>
      </w:r>
      <w:r w:rsidR="00F917DD">
        <w:t>greater</w:t>
      </w:r>
      <w:r w:rsidR="00E12D04">
        <w:t xml:space="preserve"> than $100k</w:t>
      </w:r>
      <w:r w:rsidR="00E44C98">
        <w:t xml:space="preserve"> </w:t>
      </w:r>
      <w:r w:rsidR="00E33BDC">
        <w:t>[</w:t>
      </w:r>
      <w:r w:rsidR="008C2707">
        <w:t>9</w:t>
      </w:r>
      <w:r w:rsidR="00E33BDC">
        <w:t>]</w:t>
      </w:r>
      <w:r w:rsidR="00E44C98">
        <w:t>.</w:t>
      </w:r>
    </w:p>
    <w:p w:rsidR="00030513" w:rsidRDefault="00264CFC" w:rsidP="00D82683">
      <w:pPr>
        <w:pStyle w:val="heading20"/>
        <w:outlineLvl w:val="0"/>
      </w:pPr>
      <w:r>
        <w:t xml:space="preserve">2.2   </w:t>
      </w:r>
      <w:r w:rsidR="00A8394B">
        <w:t>Representing Businesses</w:t>
      </w:r>
    </w:p>
    <w:p w:rsidR="00611641" w:rsidRDefault="00D9355E" w:rsidP="00264CFC">
      <w:pPr>
        <w:ind w:firstLine="0"/>
      </w:pPr>
      <w:r>
        <w:t xml:space="preserve">Businesses can </w:t>
      </w:r>
      <w:r w:rsidR="003A5CDB">
        <w:t>claim</w:t>
      </w:r>
      <w:r>
        <w:t xml:space="preserve"> their </w:t>
      </w:r>
      <w:r w:rsidR="003A5CDB">
        <w:t>pages</w:t>
      </w:r>
      <w:r w:rsidR="00225C9E">
        <w:t xml:space="preserve"> on Yelp</w:t>
      </w:r>
      <w:r>
        <w:t xml:space="preserve">, which allows them to </w:t>
      </w:r>
      <w:r w:rsidR="00AF1E90">
        <w:t>add menu items</w:t>
      </w:r>
      <w:r w:rsidR="00E63985">
        <w:t>,</w:t>
      </w:r>
      <w:r w:rsidR="00AF1E90">
        <w:t xml:space="preserve"> </w:t>
      </w:r>
      <w:r>
        <w:t xml:space="preserve">offer discounts, directly respond to reviews publically or privately, and see </w:t>
      </w:r>
      <w:r w:rsidR="00E96D8A">
        <w:t xml:space="preserve">detailed </w:t>
      </w:r>
      <w:r>
        <w:t>traffic reports via</w:t>
      </w:r>
      <w:r w:rsidR="00E96D8A">
        <w:t xml:space="preserve"> Yelp's </w:t>
      </w:r>
      <w:r>
        <w:t>mobile app</w:t>
      </w:r>
      <w:r w:rsidR="00AF1E90">
        <w:t xml:space="preserve"> for</w:t>
      </w:r>
      <w:r w:rsidR="00AF1E90" w:rsidRPr="00AF1E90">
        <w:t xml:space="preserve"> </w:t>
      </w:r>
      <w:r w:rsidR="00AF1E90">
        <w:t>businesses</w:t>
      </w:r>
      <w:r>
        <w:t>. [</w:t>
      </w:r>
      <w:r w:rsidR="008C2707">
        <w:t>10</w:t>
      </w:r>
      <w:r w:rsidR="00DF0F5B">
        <w:t>].</w:t>
      </w:r>
      <w:r w:rsidR="00E44C98">
        <w:t xml:space="preserve"> </w:t>
      </w:r>
      <w:r w:rsidR="001B60BC">
        <w:t>Once verified, business owners are no longer allowed to submit reviews to Yelp</w:t>
      </w:r>
      <w:r w:rsidR="00400069">
        <w:t xml:space="preserve"> [</w:t>
      </w:r>
      <w:r w:rsidR="008C2707">
        <w:t>11</w:t>
      </w:r>
      <w:r w:rsidR="00400069">
        <w:t>]</w:t>
      </w:r>
      <w:r w:rsidR="001B60BC">
        <w:t xml:space="preserve">. </w:t>
      </w:r>
      <w:r w:rsidR="00DF0F5B">
        <w:t>To sign up for advertising, businesses are required to have at least an average rating of 3 stars</w:t>
      </w:r>
      <w:r w:rsidR="00DF0F5B" w:rsidRPr="00DF0F5B">
        <w:t xml:space="preserve"> </w:t>
      </w:r>
      <w:r w:rsidR="00DF0F5B">
        <w:t>for their sponsored</w:t>
      </w:r>
      <w:r w:rsidR="00485C74">
        <w:t xml:space="preserve"> ad</w:t>
      </w:r>
      <w:r w:rsidR="00DF0F5B">
        <w:t xml:space="preserve"> listing to show at the top of </w:t>
      </w:r>
      <w:r w:rsidR="00F917DD">
        <w:t xml:space="preserve">the </w:t>
      </w:r>
      <w:r w:rsidR="00DF0F5B">
        <w:t>search results or on their competitors'</w:t>
      </w:r>
      <w:r w:rsidR="00D359C7">
        <w:t xml:space="preserve"> Yelp profiles</w:t>
      </w:r>
      <w:r w:rsidR="00DF0F5B">
        <w:t xml:space="preserve"> [</w:t>
      </w:r>
      <w:r w:rsidR="00D359C7">
        <w:t>1</w:t>
      </w:r>
      <w:r w:rsidR="008C2707">
        <w:t>1</w:t>
      </w:r>
      <w:r w:rsidR="00DF0F5B">
        <w:t>] [</w:t>
      </w:r>
      <w:r w:rsidR="00D359C7">
        <w:t>1</w:t>
      </w:r>
      <w:r w:rsidR="008C2707">
        <w:t>2</w:t>
      </w:r>
      <w:r w:rsidR="00DF0F5B">
        <w:t>].</w:t>
      </w:r>
    </w:p>
    <w:p w:rsidR="0066255E" w:rsidRDefault="00485C74" w:rsidP="00FC0456">
      <w:r>
        <w:t xml:space="preserve">In order to deter misconceptions that advertisers are able to marginalize negative reviews for pay [13][14], Yelp has a delicate balancing act to recommend and filter out reviews based on legitimacy while protecting the data of the reviewers [15]. </w:t>
      </w:r>
      <w:r w:rsidR="00611641">
        <w:t xml:space="preserve">Each star </w:t>
      </w:r>
      <w:r w:rsidR="00611641" w:rsidRPr="005B7A91">
        <w:t>incre</w:t>
      </w:r>
      <w:r w:rsidR="00611641">
        <w:t xml:space="preserve">ase in Yelp rating leads to a 5 to </w:t>
      </w:r>
      <w:r w:rsidR="00611641" w:rsidRPr="005B7A91">
        <w:t>9</w:t>
      </w:r>
      <w:r w:rsidR="00611641">
        <w:t>%</w:t>
      </w:r>
      <w:r w:rsidR="00611641" w:rsidRPr="005B7A91">
        <w:t xml:space="preserve"> increase in revenue, </w:t>
      </w:r>
      <w:r w:rsidR="00611641">
        <w:t>where</w:t>
      </w:r>
      <w:r w:rsidR="00611641" w:rsidRPr="005B7A91">
        <w:t xml:space="preserve"> this effect is driven by independent restaurants</w:t>
      </w:r>
      <w:r w:rsidR="00611641">
        <w:t xml:space="preserve"> and not affected by</w:t>
      </w:r>
      <w:r w:rsidR="00611641" w:rsidRPr="005B7A91">
        <w:t xml:space="preserve"> </w:t>
      </w:r>
      <w:r w:rsidR="00611641">
        <w:t xml:space="preserve">those </w:t>
      </w:r>
      <w:r w:rsidR="00611641" w:rsidRPr="005B7A91">
        <w:t>with chain affiliation</w:t>
      </w:r>
      <w:r w:rsidR="00611641">
        <w:t xml:space="preserve"> [</w:t>
      </w:r>
      <w:r w:rsidR="00623883">
        <w:t>3</w:t>
      </w:r>
      <w:r w:rsidR="00611641">
        <w:t>]. Only recommended reviews</w:t>
      </w:r>
      <w:r w:rsidR="00611641" w:rsidRPr="00C0598C">
        <w:t xml:space="preserve"> are </w:t>
      </w:r>
      <w:r w:rsidR="00611641">
        <w:t>calculated</w:t>
      </w:r>
      <w:r w:rsidR="00611641" w:rsidRPr="00C0598C">
        <w:t xml:space="preserve"> in </w:t>
      </w:r>
      <w:r w:rsidR="00F917DD">
        <w:t>the average</w:t>
      </w:r>
      <w:r w:rsidR="00372038">
        <w:t xml:space="preserve"> star rating</w:t>
      </w:r>
      <w:r w:rsidR="00C9768E">
        <w:t xml:space="preserve"> of businesses</w:t>
      </w:r>
      <w:r w:rsidR="00372038">
        <w:t>, where the non-recommended reviews are still accessible and could be recommended if the Yelp algorithm changes [1].</w:t>
      </w:r>
    </w:p>
    <w:p w:rsidR="00C313A2" w:rsidRDefault="00C70166" w:rsidP="00C313A2">
      <w:r>
        <w:t xml:space="preserve">Yelp strives to be a platform for small and large businesses alike to be ranked and evaluated by the public on an even playing field. </w:t>
      </w:r>
      <w:r w:rsidR="00C313A2">
        <w:t xml:space="preserve">Many businesses say that Yelp has a conflict of interest </w:t>
      </w:r>
      <w:r w:rsidR="001B60BC">
        <w:t xml:space="preserve">because its </w:t>
      </w:r>
      <w:r w:rsidR="00C313A2">
        <w:t xml:space="preserve">main source of income is through ad sales, where businesses could pay their way into showing up on more search results and </w:t>
      </w:r>
      <w:r w:rsidR="001B60BC">
        <w:t>on</w:t>
      </w:r>
      <w:r w:rsidR="00C313A2">
        <w:t xml:space="preserve"> the pages of rival businesses [</w:t>
      </w:r>
      <w:r w:rsidR="00D359C7">
        <w:t>1</w:t>
      </w:r>
      <w:r w:rsidR="00623883">
        <w:t>1</w:t>
      </w:r>
      <w:r w:rsidR="00D359C7">
        <w:t>]</w:t>
      </w:r>
      <w:r w:rsidR="00C313A2">
        <w:t>[</w:t>
      </w:r>
      <w:r w:rsidR="00D359C7">
        <w:t>1</w:t>
      </w:r>
      <w:r w:rsidR="00623883">
        <w:t>6</w:t>
      </w:r>
      <w:r w:rsidR="00C313A2">
        <w:t xml:space="preserve">]. Yelp has denied any wrongdoing because the algorithm to </w:t>
      </w:r>
      <w:r w:rsidR="00C313A2">
        <w:lastRenderedPageBreak/>
        <w:t>filter out reviews are the same for everyone and ads are a way for the website to make revenue while providing a free service accessible by everyone [</w:t>
      </w:r>
      <w:r w:rsidR="00264CFC">
        <w:t>1</w:t>
      </w:r>
      <w:r w:rsidR="00623883">
        <w:t>7</w:t>
      </w:r>
      <w:r w:rsidR="00C313A2">
        <w:t xml:space="preserve">]. </w:t>
      </w:r>
    </w:p>
    <w:p w:rsidR="00C313A2" w:rsidRDefault="00D90B3D" w:rsidP="00C313A2">
      <w:r>
        <w:t xml:space="preserve">Yelp receives an average of 6 </w:t>
      </w:r>
      <w:r w:rsidRPr="000F2B24">
        <w:t>subpoenas</w:t>
      </w:r>
      <w:r>
        <w:t xml:space="preserve"> per month from businesses inquiring about their posted reviews that could lead into defamation cases from deceptive reviews [1</w:t>
      </w:r>
      <w:r w:rsidR="00623883">
        <w:t>8</w:t>
      </w:r>
      <w:r>
        <w:t>][1</w:t>
      </w:r>
      <w:r w:rsidR="00623883">
        <w:t>9</w:t>
      </w:r>
      <w:r>
        <w:t xml:space="preserve">]. </w:t>
      </w:r>
      <w:r w:rsidR="001B60BC">
        <w:t xml:space="preserve">Businesses have improperly used disparagement clauses to sue or fine customers </w:t>
      </w:r>
      <w:r w:rsidR="00400069">
        <w:t>who</w:t>
      </w:r>
      <w:r w:rsidR="001B60BC">
        <w:t xml:space="preserve"> </w:t>
      </w:r>
      <w:r w:rsidR="00400069">
        <w:t>give</w:t>
      </w:r>
      <w:r w:rsidR="001B60BC">
        <w:t xml:space="preserve"> negative reviews online [</w:t>
      </w:r>
      <w:r w:rsidR="00623883">
        <w:t>20</w:t>
      </w:r>
      <w:r w:rsidR="001B60BC">
        <w:t xml:space="preserve">]. </w:t>
      </w:r>
      <w:r>
        <w:t xml:space="preserve">Yelp helped </w:t>
      </w:r>
      <w:r w:rsidRPr="00B81EAC">
        <w:t>invoke</w:t>
      </w:r>
      <w:r>
        <w:t xml:space="preserve"> a 2014 California State law that protects the user from business scrutiny to promote site integrity that users are able to share reviews without the influence of bribery [</w:t>
      </w:r>
      <w:r w:rsidR="00623883">
        <w:t>21</w:t>
      </w:r>
      <w:r>
        <w:t>].</w:t>
      </w:r>
    </w:p>
    <w:p w:rsidR="00C313A2" w:rsidRDefault="00C9768E" w:rsidP="00FC0456">
      <w:r>
        <w:t>Harvard Business School</w:t>
      </w:r>
      <w:r w:rsidR="00C313A2">
        <w:t xml:space="preserve"> found no significant correlation between advertising and having better ratings and reviews </w:t>
      </w:r>
      <w:r>
        <w:t xml:space="preserve">on Yelp </w:t>
      </w:r>
      <w:r w:rsidR="00C313A2">
        <w:t>[</w:t>
      </w:r>
      <w:r w:rsidR="00264CFC">
        <w:t>2</w:t>
      </w:r>
      <w:r w:rsidR="00623883">
        <w:t>2</w:t>
      </w:r>
      <w:r w:rsidR="00264CFC">
        <w:t>]. Since non-</w:t>
      </w:r>
      <w:r w:rsidR="00C313A2">
        <w:t>recommended reviews are still accessible, Yelp does not censor free speech while prescribing recommended reviews [</w:t>
      </w:r>
      <w:r w:rsidR="00264CFC">
        <w:t>2</w:t>
      </w:r>
      <w:r w:rsidR="00657D37">
        <w:t>3</w:t>
      </w:r>
      <w:r w:rsidR="00C313A2">
        <w:t>]. Multiple court rulings and dismissals suggest that there were not enough substantial evidence that Yelp was manipulating the recommendation</w:t>
      </w:r>
      <w:r w:rsidR="002C683F">
        <w:t xml:space="preserve"> of reviews [2</w:t>
      </w:r>
      <w:r w:rsidR="00657D37">
        <w:t>4</w:t>
      </w:r>
      <w:r w:rsidR="002C683F">
        <w:t xml:space="preserve">]. </w:t>
      </w:r>
      <w:r w:rsidR="00400069">
        <w:t>B</w:t>
      </w:r>
      <w:r w:rsidR="00C313A2">
        <w:t>usinesses paying for Yelp advertising does not fall within the legal definition of extortion [</w:t>
      </w:r>
      <w:r w:rsidR="00264CFC">
        <w:t>2</w:t>
      </w:r>
      <w:r w:rsidR="00657D37">
        <w:t>5</w:t>
      </w:r>
      <w:r w:rsidR="002C683F">
        <w:t>]</w:t>
      </w:r>
      <w:r>
        <w:t>.</w:t>
      </w:r>
    </w:p>
    <w:p w:rsidR="00C313A2" w:rsidRDefault="00264CFC" w:rsidP="00D82683">
      <w:pPr>
        <w:pStyle w:val="heading20"/>
        <w:outlineLvl w:val="0"/>
      </w:pPr>
      <w:r>
        <w:t xml:space="preserve">2.3   </w:t>
      </w:r>
      <w:r w:rsidR="00A8394B">
        <w:t>Filtering Reviews</w:t>
      </w:r>
    </w:p>
    <w:p w:rsidR="002F4955" w:rsidRDefault="002C683F" w:rsidP="002F4955">
      <w:pPr>
        <w:ind w:firstLine="0"/>
      </w:pPr>
      <w:r>
        <w:t xml:space="preserve">Yelp filters for recommended reviews to promote quality and reliable information to help consumers gain insight and make decisions [1]. </w:t>
      </w:r>
      <w:r w:rsidR="001B60BC">
        <w:t>N</w:t>
      </w:r>
      <w:r w:rsidR="002F4955">
        <w:t>ot everyone</w:t>
      </w:r>
      <w:r>
        <w:t xml:space="preserve"> </w:t>
      </w:r>
      <w:r w:rsidR="002F4955">
        <w:t xml:space="preserve">uses Yelp to solicit information or </w:t>
      </w:r>
      <w:r w:rsidR="00DE6E1F">
        <w:t xml:space="preserve">submits </w:t>
      </w:r>
      <w:r w:rsidR="00D47C08">
        <w:t xml:space="preserve">advice-driven </w:t>
      </w:r>
      <w:r w:rsidR="00DE6E1F">
        <w:t>reviews</w:t>
      </w:r>
      <w:r w:rsidR="00716ED1">
        <w:t xml:space="preserve"> based on personal consumer experience</w:t>
      </w:r>
      <w:r w:rsidR="002F4955">
        <w:t xml:space="preserve">. </w:t>
      </w:r>
      <w:r w:rsidR="00DE6E1F">
        <w:t>T</w:t>
      </w:r>
      <w:r w:rsidR="002F4955">
        <w:t xml:space="preserve">he responses of those people who </w:t>
      </w:r>
      <w:r w:rsidR="00DE6E1F">
        <w:t xml:space="preserve">participate </w:t>
      </w:r>
      <w:r w:rsidR="00716ED1">
        <w:t>can be</w:t>
      </w:r>
      <w:r w:rsidR="00DE6E1F">
        <w:t xml:space="preserve"> driven by </w:t>
      </w:r>
      <w:r w:rsidR="00716ED1">
        <w:t>alternative</w:t>
      </w:r>
      <w:r w:rsidR="00DE6E1F">
        <w:t xml:space="preserve"> incentives including bribery or complaint</w:t>
      </w:r>
      <w:r w:rsidR="00D90B3D">
        <w:t xml:space="preserve">. Deceptive reviews are purposefully misleading and disruptive reviews contain unrelated content or non-understandable language. Besides defamation court rulings, users can report inappropriate submitted content if </w:t>
      </w:r>
      <w:r w:rsidR="00C70166">
        <w:t>it</w:t>
      </w:r>
      <w:r w:rsidR="00D90B3D">
        <w:t xml:space="preserve"> breach</w:t>
      </w:r>
      <w:r w:rsidR="00C70166">
        <w:t>es</w:t>
      </w:r>
      <w:r w:rsidR="00D90B3D">
        <w:t xml:space="preserve"> Yelp's terms of service.</w:t>
      </w:r>
    </w:p>
    <w:p w:rsidR="00E44C98" w:rsidRDefault="00716ED1" w:rsidP="002F4955">
      <w:r>
        <w:t xml:space="preserve">Yelp does not disclose how their filtering algorithm works, which would reveal information on how to manipulate the system [1]. </w:t>
      </w:r>
      <w:r w:rsidR="00611641" w:rsidRPr="00C0598C">
        <w:t xml:space="preserve">Yelp uses a myriad of approaches to filter reviews </w:t>
      </w:r>
      <w:r w:rsidR="00225C9E">
        <w:t>to</w:t>
      </w:r>
      <w:r w:rsidR="00611641" w:rsidRPr="00C0598C">
        <w:t xml:space="preserve"> </w:t>
      </w:r>
      <w:r w:rsidR="0066255E">
        <w:t xml:space="preserve">evaluate whether a review is </w:t>
      </w:r>
      <w:r w:rsidR="00372038">
        <w:t xml:space="preserve">authentic and </w:t>
      </w:r>
      <w:r w:rsidR="0066255E">
        <w:t>based on first hand experiences</w:t>
      </w:r>
      <w:r w:rsidR="0066255E" w:rsidRPr="00C0598C">
        <w:t xml:space="preserve"> </w:t>
      </w:r>
      <w:r w:rsidR="00611641" w:rsidRPr="00C0598C">
        <w:t>[</w:t>
      </w:r>
      <w:r w:rsidR="00264CFC">
        <w:t>2</w:t>
      </w:r>
      <w:r w:rsidR="00657D37">
        <w:t>6</w:t>
      </w:r>
      <w:r w:rsidR="00611641" w:rsidRPr="00C0598C">
        <w:t>].</w:t>
      </w:r>
      <w:r w:rsidR="0066255E">
        <w:t xml:space="preserve"> </w:t>
      </w:r>
      <w:r w:rsidR="00225C9E">
        <w:t>Reviews are filtered out based on user activity to reduce fraudulent accounts that submit deceptive, disruptive, and paid reviews [2</w:t>
      </w:r>
      <w:r w:rsidR="00657D37">
        <w:t>7</w:t>
      </w:r>
      <w:r w:rsidR="00225C9E">
        <w:t xml:space="preserve">]. </w:t>
      </w:r>
    </w:p>
    <w:p w:rsidR="00131C9D" w:rsidRDefault="00372038" w:rsidP="00E44C98">
      <w:r>
        <w:t xml:space="preserve">Yelp has extensive methods where they </w:t>
      </w:r>
      <w:r w:rsidR="00D9143A">
        <w:t xml:space="preserve">cross examine review patterns left on different </w:t>
      </w:r>
      <w:r w:rsidR="00D47C08">
        <w:t>Yelp pages</w:t>
      </w:r>
      <w:r w:rsidR="00D9143A">
        <w:t xml:space="preserve"> </w:t>
      </w:r>
      <w:r w:rsidR="00BB5947">
        <w:t>to uncover if businesses are trying to pay for more stars and better reviews [</w:t>
      </w:r>
      <w:r w:rsidR="00264CFC">
        <w:t>2</w:t>
      </w:r>
      <w:r w:rsidR="00657D37">
        <w:t>6</w:t>
      </w:r>
      <w:r w:rsidR="00BB5947">
        <w:t>]. As part of a sting operation, Yelp has found and filed lawsuits against 19 third</w:t>
      </w:r>
      <w:r w:rsidR="00D47C08">
        <w:t>-</w:t>
      </w:r>
      <w:r w:rsidR="00BB5947">
        <w:t>party websites</w:t>
      </w:r>
      <w:r w:rsidR="003F4CAD">
        <w:t xml:space="preserve"> for writing fraudulent reviews </w:t>
      </w:r>
      <w:r w:rsidR="00BB5947">
        <w:t>[</w:t>
      </w:r>
      <w:r w:rsidR="00264CFC">
        <w:t>2</w:t>
      </w:r>
      <w:r w:rsidR="00657D37">
        <w:t>6</w:t>
      </w:r>
      <w:r w:rsidR="00D9143A">
        <w:t>]. I</w:t>
      </w:r>
      <w:r w:rsidR="00BB5947">
        <w:t xml:space="preserve">t was determined that a jewelry store </w:t>
      </w:r>
      <w:r w:rsidR="00D9143A">
        <w:t xml:space="preserve">in San Diego </w:t>
      </w:r>
      <w:r w:rsidR="00BB5947">
        <w:t xml:space="preserve">was willing to pay </w:t>
      </w:r>
      <w:r w:rsidR="00D9143A">
        <w:t>customers $5 per review, where they would pay $30 per 50 words upwards to $200 per review [</w:t>
      </w:r>
      <w:r w:rsidR="00264CFC">
        <w:t>2</w:t>
      </w:r>
      <w:r w:rsidR="00657D37">
        <w:t>7</w:t>
      </w:r>
      <w:r w:rsidR="00D9143A">
        <w:t>]</w:t>
      </w:r>
      <w:r w:rsidR="00D47C08">
        <w:t>. A</w:t>
      </w:r>
      <w:r w:rsidR="00D9143A">
        <w:t xml:space="preserve"> court ruling forced a jewelry store in Massachusetts to pay $34,500 in damages for writing a negat</w:t>
      </w:r>
      <w:r w:rsidR="00264CFC">
        <w:t>ive review for a rival business</w:t>
      </w:r>
      <w:r w:rsidR="00D9143A">
        <w:t xml:space="preserve"> [</w:t>
      </w:r>
      <w:r w:rsidR="00264CFC">
        <w:t>2</w:t>
      </w:r>
      <w:r w:rsidR="00657D37">
        <w:t>8</w:t>
      </w:r>
      <w:r w:rsidR="00D9143A">
        <w:t>]</w:t>
      </w:r>
      <w:r w:rsidR="003F4CAD">
        <w:t xml:space="preserve">. </w:t>
      </w:r>
    </w:p>
    <w:p w:rsidR="009B1D59" w:rsidRDefault="003A2F6C" w:rsidP="00BC6036">
      <w:r>
        <w:t xml:space="preserve">Yelp has become a platform </w:t>
      </w:r>
      <w:r w:rsidR="00716ED1">
        <w:t>of</w:t>
      </w:r>
      <w:r>
        <w:t xml:space="preserve"> </w:t>
      </w:r>
      <w:r w:rsidR="00E44C98">
        <w:t xml:space="preserve">protest or support </w:t>
      </w:r>
      <w:r w:rsidR="00716ED1">
        <w:t>for</w:t>
      </w:r>
      <w:r>
        <w:t xml:space="preserve"> business</w:t>
      </w:r>
      <w:r w:rsidR="00D47C08">
        <w:t>es'</w:t>
      </w:r>
      <w:r>
        <w:t xml:space="preserve"> political views, where </w:t>
      </w:r>
      <w:r w:rsidR="00716ED1">
        <w:t>reviews motivated by current events are</w:t>
      </w:r>
      <w:r>
        <w:t xml:space="preserve"> manually or algorithmically remove</w:t>
      </w:r>
      <w:r w:rsidR="00716ED1">
        <w:t>d</w:t>
      </w:r>
      <w:r>
        <w:t xml:space="preserve"> </w:t>
      </w:r>
      <w:r w:rsidR="00E44C98">
        <w:t>[</w:t>
      </w:r>
      <w:r w:rsidR="00657D37">
        <w:t>29</w:t>
      </w:r>
      <w:r>
        <w:t>][</w:t>
      </w:r>
      <w:r w:rsidR="00657D37">
        <w:t>30</w:t>
      </w:r>
      <w:r>
        <w:t>]</w:t>
      </w:r>
      <w:r w:rsidR="00264CFC">
        <w:t>.</w:t>
      </w:r>
      <w:r w:rsidR="00D47C08">
        <w:t xml:space="preserve"> </w:t>
      </w:r>
      <w:r w:rsidR="00F448E4">
        <w:t xml:space="preserve">The Yelp algorithm seeks to filter out </w:t>
      </w:r>
      <w:r w:rsidR="00D47C08">
        <w:t>purchased</w:t>
      </w:r>
      <w:r w:rsidR="00F448E4">
        <w:t xml:space="preserve"> reviews from third</w:t>
      </w:r>
      <w:r w:rsidR="00D47C08">
        <w:t>-</w:t>
      </w:r>
      <w:r w:rsidR="00F448E4">
        <w:t>party sources, reviews made by those affiliated with business owners, politically</w:t>
      </w:r>
      <w:r w:rsidR="00D47C08">
        <w:t>-</w:t>
      </w:r>
      <w:r w:rsidR="00F448E4">
        <w:t xml:space="preserve">motivated reviews, </w:t>
      </w:r>
      <w:r w:rsidR="00D47C08">
        <w:t xml:space="preserve">and reviews with </w:t>
      </w:r>
      <w:r w:rsidR="00F448E4">
        <w:t xml:space="preserve">unrelated </w:t>
      </w:r>
      <w:r w:rsidR="00D47C08">
        <w:t>content</w:t>
      </w:r>
      <w:r w:rsidR="00F448E4">
        <w:t xml:space="preserve"> or non-understandable language </w:t>
      </w:r>
      <w:r w:rsidR="00350696">
        <w:t>[1]</w:t>
      </w:r>
      <w:r w:rsidR="00F448E4">
        <w:t xml:space="preserve">. </w:t>
      </w:r>
      <w:r w:rsidR="00350696">
        <w:t xml:space="preserve">Further analysis will be made on how Yelp achieves this filtering process through the comparison of recommended and not recommended reviews. </w:t>
      </w:r>
      <w:r w:rsidR="009B1D59" w:rsidRPr="009A3755">
        <w:t xml:space="preserve">  </w:t>
      </w:r>
    </w:p>
    <w:p w:rsidR="00BC6036" w:rsidRPr="009A3755" w:rsidRDefault="00BC6036" w:rsidP="00BC6036">
      <w:pPr>
        <w:pStyle w:val="heading10"/>
        <w:outlineLvl w:val="0"/>
      </w:pPr>
      <w:r>
        <w:lastRenderedPageBreak/>
        <w:t>3</w:t>
      </w:r>
      <w:r w:rsidRPr="009A3755">
        <w:t xml:space="preserve">   </w:t>
      </w:r>
      <w:r>
        <w:t>Yelp Dataset Collection</w:t>
      </w:r>
    </w:p>
    <w:p w:rsidR="00F94B0C" w:rsidRDefault="000C60F8" w:rsidP="00BE1DA7">
      <w:pPr>
        <w:pStyle w:val="p1a"/>
      </w:pPr>
      <w:r>
        <w:t xml:space="preserve">The official Yelp dataset challenge does not include not recommended reviews to conduct a study on their filtering algorithm. Promotional datasets may inherit unwarranted biases and an external audit through sampling allows for a better observational study. </w:t>
      </w:r>
      <w:r w:rsidR="00F94B0C">
        <w:t>Gathering all 155 million reviews for every business documented on Yelp is not feasible because of the search limit and changes in the dynamic ordering of search results [</w:t>
      </w:r>
      <w:r w:rsidR="00657D37">
        <w:t>5</w:t>
      </w:r>
      <w:r w:rsidR="00F94B0C">
        <w:t>]</w:t>
      </w:r>
      <w:r w:rsidR="00657D37">
        <w:t>[9]</w:t>
      </w:r>
      <w:r w:rsidR="00F94B0C">
        <w:t>.</w:t>
      </w:r>
    </w:p>
    <w:p w:rsidR="00F94B0C" w:rsidRPr="00F94B0C" w:rsidRDefault="00F94B0C" w:rsidP="00F94B0C">
      <w:r w:rsidRPr="00F94B0C">
        <w:t>Yelp's dynamic ordering of results based on reviews and average rating also creates duplicates and skipped observations in the systematic scraping process.</w:t>
      </w:r>
      <w:r>
        <w:t xml:space="preserve"> </w:t>
      </w:r>
      <w:r w:rsidRPr="00F94B0C">
        <w:t>Yelp created individual web pages per local business, but obscure businesses are less likely to be reviewed. In addition, some cities have a low adoption rate for using Yelp. For metropolitan areas, over 5000 businesses exist yet only the first 1000 are available per searched city. To sample a dataset that maintains consistency with the total dataset, a two-stage sampling design with clustering and stratification was applied. A Python-activated Selenium browser programmatically scraped for Yelp's recommended and not recommended reviews.</w:t>
      </w:r>
    </w:p>
    <w:p w:rsidR="00BC6036" w:rsidRDefault="00BC6036" w:rsidP="00BC6036">
      <w:pPr>
        <w:pStyle w:val="heading20"/>
        <w:outlineLvl w:val="0"/>
      </w:pPr>
      <w:r>
        <w:t>3.1</w:t>
      </w:r>
      <w:r w:rsidRPr="009A3755">
        <w:t xml:space="preserve">   </w:t>
      </w:r>
      <w:r>
        <w:t>Sampling Procedure</w:t>
      </w:r>
    </w:p>
    <w:p w:rsidR="003202A0" w:rsidRDefault="003202A0" w:rsidP="003202A0">
      <w:pPr>
        <w:ind w:firstLine="0"/>
      </w:pPr>
      <w:r w:rsidRPr="003202A0">
        <w:t xml:space="preserve">Yelp lists the various cities that adopts Yelp as a review platform </w:t>
      </w:r>
      <w:r w:rsidR="00657D37">
        <w:t>[31]</w:t>
      </w:r>
      <w:r w:rsidRPr="003202A0">
        <w:t>[Table A]. Searching for cities on Yelp lists businesses by category, where restaurants have the most consistent participation for reviewers per demographic for every city size [</w:t>
      </w:r>
      <w:r w:rsidR="00657D37">
        <w:t>9</w:t>
      </w:r>
      <w:r w:rsidRPr="003202A0">
        <w:t>]. To preserve a similar distribution of participation for every city, only restaurant data was gathered. Since the review content would eventually undergo natural language processing, only restaurants in US cities were evaluated for English reviews. Python script was fed into a Selenium browser to mimic user behavior when scraping for Yelp data</w:t>
      </w:r>
      <w:r>
        <w:t xml:space="preserve"> </w:t>
      </w:r>
      <w:r w:rsidRPr="003202A0">
        <w:t>[3</w:t>
      </w:r>
      <w:r w:rsidR="00657D37">
        <w:t>2</w:t>
      </w:r>
      <w:r w:rsidRPr="003202A0">
        <w:t xml:space="preserve">]. </w:t>
      </w:r>
    </w:p>
    <w:p w:rsidR="00C83715" w:rsidRDefault="003202A0" w:rsidP="00C83715">
      <w:r w:rsidRPr="003202A0">
        <w:t>Two-stage sampling with clustering and stratification is a proportional method that preserves certain sampled attributes to represent the larger dataset by projection [3</w:t>
      </w:r>
      <w:r w:rsidR="00657D37">
        <w:t>3</w:t>
      </w:r>
      <w:r w:rsidRPr="003202A0">
        <w:t>]. For cluster sampling, the population is separated into city subgroups, called clusters, where a sample of cities is drawn in blue [Figure 1]. For stratified sampling, the population is then separated into restaurant subgroups, called strata, where separate restaurant samples are drawn from each city subgroup in red [Figure 1]. The two-stage sampled dataset contains a proportionate number of each restaurant represented by city to facilitate restaurant comparisons between different cities [3</w:t>
      </w:r>
      <w:r w:rsidR="00657D37">
        <w:t>3</w:t>
      </w:r>
      <w:r w:rsidRPr="003202A0">
        <w:t xml:space="preserve">]. Random sampling reduces the chances of recording duplicate and skipped observations compared to systematic scraping yet the dataset still underwent </w:t>
      </w:r>
      <w:r>
        <w:t xml:space="preserve">the </w:t>
      </w:r>
      <w:r w:rsidRPr="003202A0">
        <w:t>removal of duplicates.</w:t>
      </w:r>
    </w:p>
    <w:p w:rsidR="00C83715" w:rsidRDefault="00A94EAF" w:rsidP="003202A0">
      <w:pPr>
        <w:ind w:firstLine="0"/>
      </w:pPr>
      <w:r>
        <w:rPr>
          <w:noProof/>
          <w:lang w:eastAsia="ko-KR"/>
        </w:rPr>
        <w:lastRenderedPageBreak/>
        <w:drawing>
          <wp:inline distT="0" distB="0" distL="0" distR="0">
            <wp:extent cx="2697724" cy="2337396"/>
            <wp:effectExtent l="19050" t="0" r="7376"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7" cstate="print"/>
                    <a:srcRect l="-621" t="-1190" r="-1244" b="-238"/>
                    <a:stretch>
                      <a:fillRect/>
                    </a:stretch>
                  </pic:blipFill>
                  <pic:spPr bwMode="auto">
                    <a:xfrm>
                      <a:off x="0" y="0"/>
                      <a:ext cx="2697724" cy="2337396"/>
                    </a:xfrm>
                    <a:prstGeom prst="rect">
                      <a:avLst/>
                    </a:prstGeom>
                    <a:noFill/>
                    <a:ln w="9525">
                      <a:noFill/>
                      <a:miter lim="800000"/>
                      <a:headEnd/>
                      <a:tailEnd/>
                    </a:ln>
                  </pic:spPr>
                </pic:pic>
              </a:graphicData>
            </a:graphic>
          </wp:inline>
        </w:drawing>
      </w:r>
    </w:p>
    <w:p w:rsidR="00255207" w:rsidRPr="009B1D59" w:rsidRDefault="00255207" w:rsidP="00255207">
      <w:pPr>
        <w:pStyle w:val="tabletitle"/>
        <w:spacing w:after="240"/>
        <w:rPr>
          <w:lang w:val="en-GB"/>
        </w:rPr>
      </w:pPr>
      <w:r>
        <w:rPr>
          <w:b/>
          <w:lang w:val="en-GB"/>
        </w:rPr>
        <w:t>Figure</w:t>
      </w:r>
      <w:r w:rsidRPr="009B1D59">
        <w:rPr>
          <w:b/>
          <w:lang w:val="en-GB"/>
        </w:rPr>
        <w:t xml:space="preserve"> </w:t>
      </w:r>
      <w:r>
        <w:rPr>
          <w:b/>
          <w:lang w:val="en-GB"/>
        </w:rPr>
        <w:t>1</w:t>
      </w:r>
      <w:r w:rsidRPr="009B1D59">
        <w:rPr>
          <w:b/>
          <w:lang w:val="en-GB"/>
        </w:rPr>
        <w:t>.</w:t>
      </w:r>
      <w:r w:rsidRPr="009B1D59">
        <w:rPr>
          <w:lang w:val="en-GB"/>
        </w:rPr>
        <w:t xml:space="preserve"> </w:t>
      </w:r>
      <w:r>
        <w:t xml:space="preserve">Two-stage sampling for clustering and stratification preserves </w:t>
      </w:r>
      <w:r w:rsidRPr="00EB73A0">
        <w:t xml:space="preserve">equal probability selection </w:t>
      </w:r>
      <w:r>
        <w:t>in order to</w:t>
      </w:r>
      <w:r>
        <w:rPr>
          <w:sz w:val="16"/>
          <w:szCs w:val="16"/>
          <w:lang w:val="en-US"/>
        </w:rPr>
        <w:t xml:space="preserve"> </w:t>
      </w:r>
      <w:r>
        <w:t>maintain consistency with the total dataset</w:t>
      </w:r>
    </w:p>
    <w:p w:rsidR="00816C69" w:rsidRDefault="00183CE9" w:rsidP="00816C69">
      <w:pPr>
        <w:ind w:firstLine="0"/>
      </w:pPr>
      <w:r>
        <w:t>Cut-off sampling is the</w:t>
      </w:r>
      <w:r w:rsidRPr="00C83715">
        <w:t xml:space="preserve"> assumption that </w:t>
      </w:r>
      <w:r>
        <w:t xml:space="preserve">reviews from popular restaurants can extrapolate for the lack of reviews for obscure restaurants </w:t>
      </w:r>
      <w:r w:rsidRPr="00C83715">
        <w:t>[3</w:t>
      </w:r>
      <w:r w:rsidR="00315DAB">
        <w:t>3</w:t>
      </w:r>
      <w:r w:rsidRPr="00C83715">
        <w:t>].</w:t>
      </w:r>
      <w:r>
        <w:t xml:space="preserve"> The assumption </w:t>
      </w:r>
      <w:r w:rsidRPr="00C83715">
        <w:t>may distort the sampled population by either over- or under-represent</w:t>
      </w:r>
      <w:r>
        <w:t>ing certain aspects of the data</w:t>
      </w:r>
      <w:r w:rsidRPr="00C83715">
        <w:t xml:space="preserve">set </w:t>
      </w:r>
      <w:r>
        <w:t>yet</w:t>
      </w:r>
      <w:r w:rsidRPr="00C83715">
        <w:t xml:space="preserve"> </w:t>
      </w:r>
      <w:r w:rsidR="0007659F">
        <w:t>Yelp's search limit requires c</w:t>
      </w:r>
      <w:r w:rsidR="00C83715" w:rsidRPr="00C83715">
        <w:t>ut</w:t>
      </w:r>
      <w:r w:rsidR="0007659F">
        <w:t>-</w:t>
      </w:r>
      <w:r w:rsidR="00C83715" w:rsidRPr="00C83715">
        <w:t>off sampling</w:t>
      </w:r>
      <w:r>
        <w:t xml:space="preserve"> [3</w:t>
      </w:r>
      <w:r w:rsidR="00315DAB">
        <w:t>3</w:t>
      </w:r>
      <w:r>
        <w:t>]</w:t>
      </w:r>
      <w:r w:rsidR="00C83715" w:rsidRPr="00C83715">
        <w:t>. The order in which</w:t>
      </w:r>
      <w:r w:rsidR="0007659F">
        <w:t xml:space="preserve"> restaurants rank</w:t>
      </w:r>
      <w:r w:rsidR="00C83715" w:rsidRPr="00C83715">
        <w:t xml:space="preserve"> </w:t>
      </w:r>
      <w:r w:rsidR="0007659F">
        <w:t>based on reviews and average rating</w:t>
      </w:r>
      <w:r w:rsidR="0007659F" w:rsidRPr="00C83715">
        <w:t xml:space="preserve"> </w:t>
      </w:r>
      <w:r w:rsidR="0007659F">
        <w:t xml:space="preserve">results in more reviews by popularity. </w:t>
      </w:r>
      <w:r w:rsidR="00F94B0C">
        <w:t>Since</w:t>
      </w:r>
      <w:r w:rsidR="00BA1B65">
        <w:t xml:space="preserve"> more data exists for popular restaurants, </w:t>
      </w:r>
      <w:r w:rsidR="00233A70">
        <w:t>the assumptions of cut-off sampling makes it</w:t>
      </w:r>
      <w:r w:rsidR="00C83715" w:rsidRPr="00C83715">
        <w:t xml:space="preserve"> </w:t>
      </w:r>
      <w:r w:rsidR="00233A70">
        <w:t xml:space="preserve">practical </w:t>
      </w:r>
      <w:r w:rsidR="00C83715" w:rsidRPr="00C83715">
        <w:t xml:space="preserve">to sample the </w:t>
      </w:r>
      <w:r w:rsidR="00233A70">
        <w:t>available restaurants within</w:t>
      </w:r>
      <w:r w:rsidR="0007659F">
        <w:t xml:space="preserve"> Yelp's 1000 result limit</w:t>
      </w:r>
      <w:r w:rsidR="00233A70">
        <w:t>.</w:t>
      </w:r>
    </w:p>
    <w:p w:rsidR="00D275C3" w:rsidRPr="009A3755" w:rsidRDefault="00D275C3" w:rsidP="00D82683">
      <w:pPr>
        <w:pStyle w:val="heading20"/>
        <w:outlineLvl w:val="0"/>
      </w:pPr>
      <w:r>
        <w:t>3.</w:t>
      </w:r>
      <w:r w:rsidR="008D4100">
        <w:t>2</w:t>
      </w:r>
      <w:r w:rsidRPr="009A3755">
        <w:t xml:space="preserve">   </w:t>
      </w:r>
      <w:r>
        <w:t>Dataset Projection</w:t>
      </w:r>
      <w:r w:rsidR="001F3F20">
        <w:t xml:space="preserve"> and Balancing</w:t>
      </w:r>
    </w:p>
    <w:p w:rsidR="001F3F20" w:rsidRDefault="003957DA" w:rsidP="001F3F20">
      <w:pPr>
        <w:ind w:firstLine="0"/>
      </w:pPr>
      <w:r>
        <w:t>Using 676 restaurants from 157 cities</w:t>
      </w:r>
      <w:r w:rsidR="00D22C78">
        <w:t xml:space="preserve">, </w:t>
      </w:r>
      <w:r w:rsidR="008D4100">
        <w:t>the two-</w:t>
      </w:r>
      <w:r w:rsidR="00D22C78">
        <w:t xml:space="preserve">stage sampling procedure </w:t>
      </w:r>
      <w:r w:rsidR="00C0434A">
        <w:t xml:space="preserve">with cut-off </w:t>
      </w:r>
      <w:r w:rsidR="00D22C78">
        <w:t xml:space="preserve">scraped </w:t>
      </w:r>
      <w:r w:rsidR="00D22C78" w:rsidRPr="00D22C78">
        <w:t>300</w:t>
      </w:r>
      <w:r w:rsidR="00D22C78">
        <w:t>,</w:t>
      </w:r>
      <w:r w:rsidR="00D22C78" w:rsidRPr="00D22C78">
        <w:t>428</w:t>
      </w:r>
      <w:r w:rsidR="00D22C78">
        <w:t xml:space="preserve"> recommended and </w:t>
      </w:r>
      <w:r w:rsidR="00D22C78" w:rsidRPr="00D22C78">
        <w:t>47</w:t>
      </w:r>
      <w:r w:rsidR="00D22C78">
        <w:t>,</w:t>
      </w:r>
      <w:r w:rsidR="00D22C78" w:rsidRPr="00D22C78">
        <w:t xml:space="preserve">389 </w:t>
      </w:r>
      <w:r w:rsidR="008D4100">
        <w:t xml:space="preserve">not </w:t>
      </w:r>
      <w:r w:rsidR="00D22C78">
        <w:t xml:space="preserve">recommended reviews </w:t>
      </w:r>
      <w:r w:rsidR="00315DAB">
        <w:t>[31]</w:t>
      </w:r>
      <w:r w:rsidR="00D22C78">
        <w:t>[</w:t>
      </w:r>
      <w:r w:rsidR="00816C69">
        <w:t>Table A</w:t>
      </w:r>
      <w:r w:rsidR="00D22C78">
        <w:t xml:space="preserve">]. </w:t>
      </w:r>
      <w:r>
        <w:t xml:space="preserve">After cleaning for missing values and duplicates to compensate for dynamic search results, 224,604 reviews were recommended and </w:t>
      </w:r>
      <w:r w:rsidRPr="003957DA">
        <w:t>26</w:t>
      </w:r>
      <w:r>
        <w:t>,</w:t>
      </w:r>
      <w:r w:rsidRPr="003957DA">
        <w:t>824</w:t>
      </w:r>
      <w:r>
        <w:t xml:space="preserve"> reviews were not recommended. </w:t>
      </w:r>
      <w:r w:rsidR="00D22C78">
        <w:t>Using equal probability project</w:t>
      </w:r>
      <w:r w:rsidR="001F3F20">
        <w:t xml:space="preserve">ion, our dataset represents </w:t>
      </w:r>
      <w:r>
        <w:t>198</w:t>
      </w:r>
      <w:r w:rsidR="001F3F20">
        <w:t xml:space="preserve"> million</w:t>
      </w:r>
      <w:r w:rsidR="00D22C78">
        <w:t xml:space="preserve"> recommended reviews and </w:t>
      </w:r>
      <w:r>
        <w:t>24</w:t>
      </w:r>
      <w:r w:rsidR="001F3F20">
        <w:t xml:space="preserve"> million</w:t>
      </w:r>
      <w:r w:rsidR="00D22C78" w:rsidRPr="00D22C78">
        <w:t xml:space="preserve"> </w:t>
      </w:r>
      <w:r>
        <w:t xml:space="preserve">not </w:t>
      </w:r>
      <w:r w:rsidR="00D22C78">
        <w:t xml:space="preserve">recommended reviews, which is more than the </w:t>
      </w:r>
      <w:r w:rsidR="008D4100">
        <w:t>total 155 million reviews</w:t>
      </w:r>
      <w:r w:rsidR="00315DAB">
        <w:t xml:space="preserve"> [9]</w:t>
      </w:r>
      <w:r w:rsidR="00D22C78">
        <w:t xml:space="preserve">. In our collected dataset, the ratio is </w:t>
      </w:r>
      <w:r w:rsidR="001F3F20">
        <w:t>8</w:t>
      </w:r>
      <w:r>
        <w:t>9</w:t>
      </w:r>
      <w:r w:rsidR="001F3F20">
        <w:t xml:space="preserve">% recommended and </w:t>
      </w:r>
      <w:r w:rsidR="00D22C78">
        <w:t>1</w:t>
      </w:r>
      <w:r>
        <w:t>1</w:t>
      </w:r>
      <w:r w:rsidR="001F3F20">
        <w:t>% not recommended, where the removed reviews are not accessible.</w:t>
      </w:r>
    </w:p>
    <w:p w:rsidR="00964574" w:rsidRDefault="00A15E78" w:rsidP="001F3F20">
      <w:r>
        <w:t xml:space="preserve">The dataset has to be pre-balanced with equal observations in both categories so that the outcomes of prediction does not have an initial 89% </w:t>
      </w:r>
      <w:r w:rsidR="00D25D8B">
        <w:t>advantage</w:t>
      </w:r>
      <w:r>
        <w:t xml:space="preserve"> </w:t>
      </w:r>
      <w:r w:rsidR="00AD0FF5">
        <w:t>in</w:t>
      </w:r>
      <w:r>
        <w:t xml:space="preserve"> </w:t>
      </w:r>
      <w:r w:rsidR="00D25D8B">
        <w:t>choosing</w:t>
      </w:r>
      <w:r>
        <w:t xml:space="preserve"> correctly. Pre-balancing the dataset to 50:50 al</w:t>
      </w:r>
      <w:r w:rsidR="00AD0FF5">
        <w:t xml:space="preserve">so forces the model to not </w:t>
      </w:r>
      <w:r w:rsidR="00964574">
        <w:t>weigh</w:t>
      </w:r>
      <w:r>
        <w:t xml:space="preserve"> </w:t>
      </w:r>
      <w:r w:rsidR="00964574">
        <w:t xml:space="preserve">the larger number of observations with </w:t>
      </w:r>
      <w:r>
        <w:t>higher accuracy</w:t>
      </w:r>
      <w:r w:rsidR="00964574">
        <w:t>.</w:t>
      </w:r>
      <w:r>
        <w:t xml:space="preserve"> </w:t>
      </w:r>
      <w:r w:rsidR="00964574">
        <w:t xml:space="preserve">Even with the option for the model to post-hoc balance, recall and F1-scores are subpar </w:t>
      </w:r>
      <w:r w:rsidR="009257B2">
        <w:t>when</w:t>
      </w:r>
      <w:r w:rsidR="00964574">
        <w:t xml:space="preserve"> predicting </w:t>
      </w:r>
      <w:r w:rsidR="009257B2">
        <w:t xml:space="preserve">for </w:t>
      </w:r>
      <w:r w:rsidR="00964574">
        <w:t>the lesser number of observations</w:t>
      </w:r>
      <w:r>
        <w:t>.</w:t>
      </w:r>
    </w:p>
    <w:p w:rsidR="00C0434A" w:rsidRDefault="00A15E78" w:rsidP="001F3F20">
      <w:r>
        <w:lastRenderedPageBreak/>
        <w:t xml:space="preserve">Two papers that used models to find which </w:t>
      </w:r>
      <w:r w:rsidR="00D25D8B">
        <w:t xml:space="preserve">Yelp </w:t>
      </w:r>
      <w:r>
        <w:t xml:space="preserve">features </w:t>
      </w:r>
      <w:r w:rsidR="00D25D8B">
        <w:t>had more weight did not pre-balance and had inflated accuracy scores of 90% and above [34][35]. We are skeptical of their results because they only used Yelp's metada</w:t>
      </w:r>
      <w:r w:rsidR="00964574">
        <w:t>ta for their model, where model has</w:t>
      </w:r>
      <w:r w:rsidR="00D25D8B">
        <w:t xml:space="preserve"> to be simple to lure out </w:t>
      </w:r>
      <w:r w:rsidR="00964574">
        <w:t xml:space="preserve">the </w:t>
      </w:r>
      <w:r w:rsidR="00D25D8B">
        <w:t>weights of features. Any complicated mod</w:t>
      </w:r>
      <w:r w:rsidR="00964574">
        <w:t>el-fitting</w:t>
      </w:r>
      <w:r w:rsidR="00D25D8B">
        <w:t xml:space="preserve"> for accuracy have hidden layers and feature interactions that convolute the weights of feature influence. We chose </w:t>
      </w:r>
      <w:r w:rsidR="00AF4746">
        <w:t xml:space="preserve">multivariate </w:t>
      </w:r>
      <w:r w:rsidR="00D25D8B">
        <w:t xml:space="preserve">logistic regression because the prediction of recommended and not recommended is binary and </w:t>
      </w:r>
      <w:r w:rsidR="00964574">
        <w:t>straight forward in explaining</w:t>
      </w:r>
      <w:r w:rsidR="00D25D8B">
        <w:t xml:space="preserve"> which features influence Yelp's review filtering algorithm</w:t>
      </w:r>
      <w:r w:rsidR="00964574">
        <w:t xml:space="preserve"> the most</w:t>
      </w:r>
      <w:r w:rsidR="00D25D8B">
        <w:t>.</w:t>
      </w:r>
    </w:p>
    <w:p w:rsidR="00D275C3" w:rsidRDefault="00D275C3" w:rsidP="00D82683">
      <w:pPr>
        <w:pStyle w:val="heading10"/>
        <w:outlineLvl w:val="0"/>
      </w:pPr>
      <w:r>
        <w:t>4</w:t>
      </w:r>
      <w:r w:rsidRPr="009A3755">
        <w:t xml:space="preserve">   </w:t>
      </w:r>
      <w:r>
        <w:t>Collected Yelp Dataset</w:t>
      </w:r>
    </w:p>
    <w:p w:rsidR="00946CF9" w:rsidRDefault="00AD0FF5" w:rsidP="00233A70">
      <w:pPr>
        <w:pStyle w:val="p1a"/>
      </w:pPr>
      <w:r>
        <w:t>Scraping does have its disadvantages in not being able to fully access Yelp's internal metadata such as page visitation information [3</w:t>
      </w:r>
      <w:r w:rsidR="00315DAB">
        <w:t>6</w:t>
      </w:r>
      <w:r>
        <w:t xml:space="preserve">]. </w:t>
      </w:r>
      <w:r w:rsidR="00F94B0C">
        <w:t>S</w:t>
      </w:r>
      <w:r w:rsidR="000C60F8">
        <w:t>craping</w:t>
      </w:r>
      <w:r w:rsidR="00F94B0C">
        <w:t xml:space="preserve"> is an external audit </w:t>
      </w:r>
      <w:r w:rsidR="00650A9C">
        <w:t>where data has to be</w:t>
      </w:r>
      <w:r w:rsidR="000C60F8">
        <w:t xml:space="preserve"> </w:t>
      </w:r>
      <w:r w:rsidR="00A36BEC">
        <w:t>labeled</w:t>
      </w:r>
      <w:r w:rsidR="007A52FC">
        <w:t>, merge</w:t>
      </w:r>
      <w:r w:rsidR="00650A9C">
        <w:t>d</w:t>
      </w:r>
      <w:r w:rsidR="007A52FC">
        <w:t>, and combine</w:t>
      </w:r>
      <w:r w:rsidR="00650A9C">
        <w:t>d.</w:t>
      </w:r>
      <w:r w:rsidR="007A52FC">
        <w:t xml:space="preserve"> </w:t>
      </w:r>
      <w:r w:rsidR="00666E6F">
        <w:t xml:space="preserve">Review compliments are manually labeled by other users and is more towards the ordering of already recommended reviews </w:t>
      </w:r>
      <w:r w:rsidR="003B4D88">
        <w:t xml:space="preserve">rather </w:t>
      </w:r>
      <w:r w:rsidR="00666E6F">
        <w:t>than the filtering process itself</w:t>
      </w:r>
      <w:r w:rsidR="00315DAB">
        <w:t xml:space="preserve"> [4]</w:t>
      </w:r>
      <w:r w:rsidR="00666E6F">
        <w:t xml:space="preserve">. </w:t>
      </w:r>
      <w:r w:rsidR="00437B43">
        <w:t xml:space="preserve">Compliments are only allowed for recommended reviews and data </w:t>
      </w:r>
      <w:r w:rsidR="00666E6F">
        <w:t xml:space="preserve">for this study </w:t>
      </w:r>
      <w:r w:rsidR="00437B43">
        <w:t>are only compared if they exist for both recommended and not recommended reviews</w:t>
      </w:r>
      <w:r w:rsidR="00315DAB">
        <w:t xml:space="preserve"> [4]</w:t>
      </w:r>
      <w:r w:rsidR="00437B43">
        <w:t xml:space="preserve">. </w:t>
      </w:r>
      <w:r w:rsidR="00666E6F">
        <w:t>Therefore, individual's u</w:t>
      </w:r>
      <w:r>
        <w:t>ser</w:t>
      </w:r>
      <w:r w:rsidR="00A36BEC">
        <w:t>-page</w:t>
      </w:r>
      <w:r>
        <w:t xml:space="preserve"> </w:t>
      </w:r>
      <w:r w:rsidR="00E00E80">
        <w:t>meta</w:t>
      </w:r>
      <w:r>
        <w:t xml:space="preserve">data per review was not </w:t>
      </w:r>
      <w:r w:rsidR="00E00E80">
        <w:t>scraped</w:t>
      </w:r>
      <w:r>
        <w:t xml:space="preserve">. </w:t>
      </w:r>
      <w:r w:rsidR="00315DAB">
        <w:t>M</w:t>
      </w:r>
      <w:r w:rsidR="005F5AC5">
        <w:t xml:space="preserve">ost of the later </w:t>
      </w:r>
      <w:r w:rsidR="00650A9C">
        <w:t xml:space="preserve">user </w:t>
      </w:r>
      <w:r w:rsidR="007A52FC">
        <w:t>metadata</w:t>
      </w:r>
      <w:r w:rsidR="005F5AC5">
        <w:t xml:space="preserve"> additions were added </w:t>
      </w:r>
      <w:r w:rsidR="007A52FC">
        <w:t>in</w:t>
      </w:r>
      <w:r w:rsidR="005F5AC5">
        <w:t xml:space="preserve"> 201</w:t>
      </w:r>
      <w:r w:rsidR="00315DAB">
        <w:t>3 [37]</w:t>
      </w:r>
      <w:r w:rsidR="005F5AC5">
        <w:t xml:space="preserve">, </w:t>
      </w:r>
      <w:r w:rsidR="00315DAB">
        <w:t>9</w:t>
      </w:r>
      <w:r w:rsidR="005F5AC5">
        <w:t xml:space="preserve"> years after Yelp's first inception</w:t>
      </w:r>
      <w:r w:rsidR="00A36BEC">
        <w:t>,</w:t>
      </w:r>
      <w:r w:rsidR="005F5AC5">
        <w:t xml:space="preserve"> and would not affect older reviews from being </w:t>
      </w:r>
      <w:r w:rsidR="007A52FC">
        <w:t>filtered</w:t>
      </w:r>
      <w:r w:rsidR="005F5AC5">
        <w:t xml:space="preserve"> using </w:t>
      </w:r>
      <w:r w:rsidR="00A36BEC">
        <w:t xml:space="preserve">the </w:t>
      </w:r>
      <w:r w:rsidR="007A52FC">
        <w:t xml:space="preserve">newer </w:t>
      </w:r>
      <w:r w:rsidR="005F5AC5">
        <w:t>features</w:t>
      </w:r>
      <w:r w:rsidR="007638A5">
        <w:t>.</w:t>
      </w:r>
    </w:p>
    <w:p w:rsidR="00946CF9" w:rsidRPr="00946CF9" w:rsidRDefault="00946CF9" w:rsidP="00D82683">
      <w:pPr>
        <w:pStyle w:val="heading20"/>
        <w:outlineLvl w:val="0"/>
      </w:pPr>
      <w:r>
        <w:t>4.1</w:t>
      </w:r>
      <w:r w:rsidRPr="009A3755">
        <w:t xml:space="preserve">   </w:t>
      </w:r>
      <w:r>
        <w:t xml:space="preserve">Data </w:t>
      </w:r>
      <w:r w:rsidR="007125A3">
        <w:t>File</w:t>
      </w:r>
    </w:p>
    <w:p w:rsidR="00AD5991" w:rsidRDefault="00D628BE" w:rsidP="00D628BE">
      <w:pPr>
        <w:ind w:firstLine="0"/>
      </w:pPr>
      <w:r w:rsidRPr="00D628BE">
        <w:t xml:space="preserve">The scraped dataset contains restraurants.csv [Table 1] and reviews.csv [Table 2]. Restaurant data are combined with reviews by restaurant ID to create extra features for the analysis. Booleans and strings are processed and enumerated for the </w:t>
      </w:r>
      <w:r w:rsidR="00AF4746">
        <w:t xml:space="preserve">multivariate </w:t>
      </w:r>
      <w:r w:rsidRPr="00D628BE">
        <w:t>logistic regression model</w:t>
      </w:r>
      <w:r>
        <w:t>.</w:t>
      </w:r>
    </w:p>
    <w:p w:rsidR="00C816C7" w:rsidRDefault="00D628BE" w:rsidP="00D628BE">
      <w:r>
        <w:t xml:space="preserve">For the restaurant dataset, strings include restaurant name, address, city, and </w:t>
      </w:r>
      <w:r w:rsidR="00AF2BED">
        <w:t xml:space="preserve">Yelp </w:t>
      </w:r>
      <w:r>
        <w:t>link</w:t>
      </w:r>
      <w:r w:rsidR="00CE4FCB">
        <w:t xml:space="preserve"> [Table 1]</w:t>
      </w:r>
      <w:r>
        <w:t xml:space="preserve">. </w:t>
      </w:r>
      <w:r w:rsidR="00CE4FCB">
        <w:t>Floats and integers include average rating, number of reviews</w:t>
      </w:r>
      <w:r w:rsidR="00B40094">
        <w:t xml:space="preserve"> restaurant</w:t>
      </w:r>
      <w:r w:rsidR="00CE4FCB">
        <w:t xml:space="preserve">, number of restaurants, </w:t>
      </w:r>
      <w:r w:rsidR="00892572">
        <w:t xml:space="preserve">restaurant ID, </w:t>
      </w:r>
      <w:r w:rsidR="00CE4FCB">
        <w:t xml:space="preserve">and restaurant listing order. </w:t>
      </w:r>
      <w:r w:rsidR="00C816C7">
        <w:t>Restaurant city and internal restaurant links created by Yelp are irrelevant to a balanced dataset, where there are equal number of recommended and no</w:t>
      </w:r>
      <w:r w:rsidR="007125A3">
        <w:t>t</w:t>
      </w:r>
      <w:r w:rsidR="00C816C7">
        <w:t xml:space="preserve"> recommended reviews that refer to the same city and links. The same restaurant name can exist in multiple addresses and are enumerated by word count to prove that the sampling procedure had an equal stratification probability </w:t>
      </w:r>
      <w:r w:rsidR="00CE4FCB">
        <w:t xml:space="preserve">along with restaurant listing order </w:t>
      </w:r>
      <w:r w:rsidR="00C816C7">
        <w:t xml:space="preserve">in choosing restaurants randomly per city. Due to outliers </w:t>
      </w:r>
      <w:r w:rsidR="00CE4FCB">
        <w:t>and asymmetry in the</w:t>
      </w:r>
      <w:r w:rsidR="005C2C28">
        <w:t xml:space="preserve"> data</w:t>
      </w:r>
      <w:r w:rsidR="00CE4FCB">
        <w:t xml:space="preserve"> distribution, number of reviews</w:t>
      </w:r>
      <w:r w:rsidR="00B40094">
        <w:t xml:space="preserve"> restaurant</w:t>
      </w:r>
      <w:r w:rsidR="00CE4FCB">
        <w:t xml:space="preserve">, number of restaurants are </w:t>
      </w:r>
      <w:r w:rsidR="00DA1304">
        <w:t xml:space="preserve">logarithmically </w:t>
      </w:r>
      <w:r w:rsidR="00CE4FCB">
        <w:t>transformed to fix</w:t>
      </w:r>
      <w:r w:rsidR="00DA1304">
        <w:t xml:space="preserve"> </w:t>
      </w:r>
      <w:r w:rsidR="00CE4FCB">
        <w:t>skewness.</w:t>
      </w:r>
    </w:p>
    <w:p w:rsidR="00AD5991" w:rsidRDefault="00AD5991" w:rsidP="00D628BE"/>
    <w:p w:rsidR="00AD5991" w:rsidRPr="009B1D59" w:rsidRDefault="00AD5991" w:rsidP="00AD5991">
      <w:pPr>
        <w:pStyle w:val="tabletitle"/>
        <w:spacing w:after="240"/>
        <w:rPr>
          <w:lang w:val="en-GB"/>
        </w:rPr>
      </w:pPr>
      <w:r w:rsidRPr="009B1D59">
        <w:rPr>
          <w:b/>
          <w:lang w:val="en-GB"/>
        </w:rPr>
        <w:t xml:space="preserve">Table </w:t>
      </w:r>
      <w:r w:rsidR="00412DC0">
        <w:rPr>
          <w:b/>
        </w:rPr>
        <w:fldChar w:fldCharType="begin"/>
      </w:r>
      <w:r w:rsidRPr="009B1D59">
        <w:rPr>
          <w:b/>
          <w:lang w:val="en-GB"/>
        </w:rPr>
        <w:instrText xml:space="preserve"> SEQ Table \n </w:instrText>
      </w:r>
      <w:r w:rsidR="00412DC0">
        <w:rPr>
          <w:b/>
        </w:rPr>
        <w:fldChar w:fldCharType="separate"/>
      </w:r>
      <w:r w:rsidR="00034E51">
        <w:rPr>
          <w:b/>
          <w:noProof/>
          <w:lang w:val="en-GB"/>
        </w:rPr>
        <w:t>1</w:t>
      </w:r>
      <w:r w:rsidR="00412DC0">
        <w:rPr>
          <w:b/>
        </w:rPr>
        <w:fldChar w:fldCharType="end"/>
      </w:r>
      <w:r w:rsidRPr="009B1D59">
        <w:rPr>
          <w:b/>
          <w:lang w:val="en-GB"/>
        </w:rPr>
        <w:t>.</w:t>
      </w:r>
      <w:r w:rsidRPr="009B1D59">
        <w:rPr>
          <w:lang w:val="en-GB"/>
        </w:rPr>
        <w:t xml:space="preserve"> </w:t>
      </w:r>
      <w:r>
        <w:t>Restaurants.csv</w:t>
      </w:r>
      <w:r w:rsidRPr="003F3597">
        <w:rPr>
          <w:szCs w:val="18"/>
          <w:lang w:val="en-US"/>
        </w:rPr>
        <w:t xml:space="preserve"> contains </w:t>
      </w:r>
      <w:r>
        <w:t xml:space="preserve">restaurant </w:t>
      </w:r>
      <w:r w:rsidRPr="003F3597">
        <w:rPr>
          <w:szCs w:val="18"/>
          <w:lang w:val="en-US"/>
        </w:rPr>
        <w:t>data</w:t>
      </w:r>
      <w:r>
        <w:rPr>
          <w:szCs w:val="18"/>
          <w:lang w:val="en-US"/>
        </w:rPr>
        <w:t xml:space="preserve">, which are bound with reviews by </w:t>
      </w:r>
      <w:r>
        <w:t>Restaurant ID</w:t>
      </w:r>
      <w:r>
        <w:rPr>
          <w:szCs w:val="18"/>
          <w:lang w:val="en-US"/>
        </w:rPr>
        <w:t xml:space="preserve"> to create extra features</w:t>
      </w:r>
      <w:r w:rsidRPr="009B1D59">
        <w:rPr>
          <w:szCs w:val="18"/>
          <w:lang w:val="en-US"/>
        </w:rPr>
        <w:t>.</w:t>
      </w:r>
      <w:r w:rsidRPr="009A3755">
        <w:rPr>
          <w:sz w:val="16"/>
          <w:szCs w:val="16"/>
          <w:lang w:val="en-US"/>
        </w:rPr>
        <w:t xml:space="preserve"> </w:t>
      </w:r>
    </w:p>
    <w:tbl>
      <w:tblPr>
        <w:tblW w:w="6785" w:type="dxa"/>
        <w:jc w:val="center"/>
        <w:tblCellMar>
          <w:left w:w="70" w:type="dxa"/>
          <w:right w:w="70" w:type="dxa"/>
        </w:tblCellMar>
        <w:tblLook w:val="0000" w:firstRow="0" w:lastRow="0" w:firstColumn="0" w:lastColumn="0" w:noHBand="0" w:noVBand="0"/>
      </w:tblPr>
      <w:tblGrid>
        <w:gridCol w:w="1600"/>
        <w:gridCol w:w="985"/>
        <w:gridCol w:w="1909"/>
        <w:gridCol w:w="2291"/>
      </w:tblGrid>
      <w:tr w:rsidR="00AD5991" w:rsidRPr="00371779" w:rsidTr="00437B43">
        <w:trPr>
          <w:jc w:val="center"/>
        </w:trPr>
        <w:tc>
          <w:tcPr>
            <w:tcW w:w="1600" w:type="dxa"/>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Category</w:t>
            </w:r>
          </w:p>
        </w:tc>
        <w:tc>
          <w:tcPr>
            <w:tcW w:w="985" w:type="dxa"/>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Data Type</w:t>
            </w:r>
          </w:p>
        </w:tc>
        <w:tc>
          <w:tcPr>
            <w:tcW w:w="1909" w:type="dxa"/>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Description</w:t>
            </w:r>
          </w:p>
        </w:tc>
        <w:tc>
          <w:tcPr>
            <w:tcW w:w="2291" w:type="dxa"/>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Example</w:t>
            </w:r>
          </w:p>
        </w:tc>
      </w:tr>
      <w:tr w:rsidR="00AD5991" w:rsidRPr="00371779" w:rsidTr="00437B43">
        <w:trPr>
          <w:jc w:val="center"/>
        </w:trPr>
        <w:tc>
          <w:tcPr>
            <w:tcW w:w="1600"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lastRenderedPageBreak/>
              <w:t>N</w:t>
            </w:r>
            <w:r w:rsidRPr="00CF4DD4">
              <w:rPr>
                <w:rFonts w:ascii="Times New Roman" w:eastAsia="Times New Roman" w:hAnsi="Times New Roman"/>
                <w:color w:val="000000"/>
                <w:sz w:val="16"/>
                <w:szCs w:val="16"/>
                <w:lang w:eastAsia="en-US"/>
              </w:rPr>
              <w:t>ame</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String</w:t>
            </w:r>
          </w:p>
        </w:tc>
        <w:tc>
          <w:tcPr>
            <w:tcW w:w="1909"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Restaurant</w:t>
            </w:r>
            <w:r w:rsidRPr="00D628BE">
              <w:rPr>
                <w:rFonts w:ascii="Times New Roman" w:eastAsia="Times New Roman" w:hAnsi="Times New Roman"/>
                <w:color w:val="000000"/>
                <w:sz w:val="16"/>
                <w:szCs w:val="16"/>
                <w:lang w:eastAsia="en-US"/>
              </w:rPr>
              <w:t xml:space="preserve"> </w:t>
            </w:r>
            <w:r w:rsidRPr="00CF4DD4">
              <w:rPr>
                <w:rFonts w:ascii="Times New Roman" w:eastAsia="Times New Roman" w:hAnsi="Times New Roman"/>
                <w:color w:val="000000"/>
                <w:sz w:val="16"/>
                <w:szCs w:val="16"/>
                <w:lang w:eastAsia="en-US"/>
              </w:rPr>
              <w:t>name</w:t>
            </w:r>
          </w:p>
        </w:tc>
        <w:tc>
          <w:tcPr>
            <w:tcW w:w="2291"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Garaje</w:t>
            </w:r>
          </w:p>
        </w:tc>
      </w:tr>
      <w:tr w:rsidR="00AD5991" w:rsidRPr="00371779" w:rsidTr="00437B43">
        <w:trPr>
          <w:jc w:val="center"/>
        </w:trPr>
        <w:tc>
          <w:tcPr>
            <w:tcW w:w="1600"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A</w:t>
            </w:r>
            <w:r w:rsidRPr="00CF4DD4">
              <w:rPr>
                <w:rFonts w:ascii="Times New Roman" w:eastAsia="Times New Roman" w:hAnsi="Times New Roman"/>
                <w:color w:val="000000"/>
                <w:sz w:val="16"/>
                <w:szCs w:val="16"/>
                <w:lang w:eastAsia="en-US"/>
              </w:rPr>
              <w:t>ddress</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String</w:t>
            </w:r>
          </w:p>
        </w:tc>
        <w:tc>
          <w:tcPr>
            <w:tcW w:w="1909"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w:t>
            </w:r>
            <w:r w:rsidRPr="00CF4DD4">
              <w:rPr>
                <w:rFonts w:ascii="Times New Roman" w:eastAsia="Times New Roman" w:hAnsi="Times New Roman"/>
                <w:color w:val="000000"/>
                <w:sz w:val="16"/>
                <w:szCs w:val="16"/>
                <w:lang w:eastAsia="en-US"/>
              </w:rPr>
              <w:t>ull address</w:t>
            </w:r>
          </w:p>
        </w:tc>
        <w:tc>
          <w:tcPr>
            <w:tcW w:w="2291" w:type="dxa"/>
          </w:tcPr>
          <w:p w:rsidR="00DF4260" w:rsidRPr="00DF4260" w:rsidRDefault="00DF4260" w:rsidP="00DF4260">
            <w:pPr>
              <w:ind w:firstLine="0"/>
              <w:jc w:val="left"/>
              <w:rPr>
                <w:rFonts w:ascii="Times New Roman" w:eastAsia="Times New Roman" w:hAnsi="Times New Roman"/>
                <w:color w:val="000000"/>
                <w:sz w:val="16"/>
                <w:szCs w:val="16"/>
                <w:lang w:eastAsia="en-US"/>
              </w:rPr>
            </w:pPr>
            <w:r w:rsidRPr="00DF4260">
              <w:rPr>
                <w:rFonts w:ascii="Times New Roman" w:eastAsia="Times New Roman" w:hAnsi="Times New Roman"/>
                <w:color w:val="000000"/>
                <w:sz w:val="16"/>
                <w:szCs w:val="16"/>
                <w:lang w:eastAsia="en-US"/>
              </w:rPr>
              <w:t>475 3rd St</w:t>
            </w:r>
          </w:p>
          <w:p w:rsidR="00AD5991" w:rsidRPr="00CF4DD4" w:rsidRDefault="00DF4260" w:rsidP="00DF4260">
            <w:pPr>
              <w:ind w:firstLine="0"/>
              <w:jc w:val="left"/>
              <w:rPr>
                <w:rFonts w:ascii="Times New Roman" w:eastAsia="Times New Roman" w:hAnsi="Times New Roman"/>
                <w:color w:val="000000"/>
                <w:sz w:val="16"/>
                <w:szCs w:val="16"/>
                <w:lang w:eastAsia="en-US"/>
              </w:rPr>
            </w:pPr>
            <w:r w:rsidRPr="00DF4260">
              <w:rPr>
                <w:rFonts w:ascii="Times New Roman" w:eastAsia="Times New Roman" w:hAnsi="Times New Roman"/>
                <w:color w:val="000000"/>
                <w:sz w:val="16"/>
                <w:szCs w:val="16"/>
                <w:lang w:eastAsia="en-US"/>
              </w:rPr>
              <w:t>San Francisco, CA 94107</w:t>
            </w:r>
          </w:p>
        </w:tc>
      </w:tr>
      <w:tr w:rsidR="00AD5991" w:rsidRPr="00371779" w:rsidTr="00437B43">
        <w:trPr>
          <w:jc w:val="center"/>
        </w:trPr>
        <w:tc>
          <w:tcPr>
            <w:tcW w:w="1600"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C</w:t>
            </w:r>
            <w:r w:rsidRPr="00CF4DD4">
              <w:rPr>
                <w:rFonts w:ascii="Times New Roman" w:eastAsia="Times New Roman" w:hAnsi="Times New Roman"/>
                <w:color w:val="000000"/>
                <w:sz w:val="16"/>
                <w:szCs w:val="16"/>
                <w:lang w:eastAsia="en-US"/>
              </w:rPr>
              <w:t>ity</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String</w:t>
            </w:r>
          </w:p>
        </w:tc>
        <w:tc>
          <w:tcPr>
            <w:tcW w:w="1909"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City</w:t>
            </w:r>
            <w:r>
              <w:rPr>
                <w:rFonts w:ascii="Times New Roman" w:eastAsia="Times New Roman" w:hAnsi="Times New Roman"/>
                <w:color w:val="000000"/>
                <w:sz w:val="16"/>
                <w:szCs w:val="16"/>
                <w:lang w:eastAsia="en-US"/>
              </w:rPr>
              <w:t xml:space="preserve"> hub</w:t>
            </w:r>
          </w:p>
        </w:tc>
        <w:tc>
          <w:tcPr>
            <w:tcW w:w="2291"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San Francisco</w:t>
            </w:r>
          </w:p>
        </w:tc>
      </w:tr>
      <w:tr w:rsidR="00AD5991" w:rsidRPr="00371779" w:rsidTr="00437B43">
        <w:trPr>
          <w:jc w:val="center"/>
        </w:trPr>
        <w:tc>
          <w:tcPr>
            <w:tcW w:w="1600" w:type="dxa"/>
          </w:tcPr>
          <w:p w:rsidR="00AD5991" w:rsidRPr="00CF4DD4" w:rsidRDefault="00AD5991"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Average </w:t>
            </w:r>
            <w:r w:rsidR="00F90A98">
              <w:rPr>
                <w:rFonts w:ascii="Times New Roman" w:eastAsia="Times New Roman" w:hAnsi="Times New Roman"/>
                <w:color w:val="000000"/>
                <w:sz w:val="16"/>
                <w:szCs w:val="16"/>
                <w:lang w:eastAsia="en-US"/>
              </w:rPr>
              <w:t>R</w:t>
            </w:r>
            <w:r>
              <w:rPr>
                <w:rFonts w:ascii="Times New Roman" w:eastAsia="Times New Roman" w:hAnsi="Times New Roman"/>
                <w:color w:val="000000"/>
                <w:sz w:val="16"/>
                <w:szCs w:val="16"/>
                <w:lang w:eastAsia="en-US"/>
              </w:rPr>
              <w:t>ating</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Float</w:t>
            </w:r>
          </w:p>
        </w:tc>
        <w:tc>
          <w:tcPr>
            <w:tcW w:w="1909"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w:t>
            </w:r>
            <w:r w:rsidRPr="00CF4DD4">
              <w:rPr>
                <w:rFonts w:ascii="Times New Roman" w:eastAsia="Times New Roman" w:hAnsi="Times New Roman"/>
                <w:color w:val="000000"/>
                <w:sz w:val="16"/>
                <w:szCs w:val="16"/>
                <w:lang w:eastAsia="en-US"/>
              </w:rPr>
              <w:t>ounded to half-stars</w:t>
            </w:r>
          </w:p>
        </w:tc>
        <w:tc>
          <w:tcPr>
            <w:tcW w:w="2291" w:type="dxa"/>
          </w:tcPr>
          <w:p w:rsidR="00AD5991" w:rsidRPr="00CF4DD4" w:rsidRDefault="00AD5991" w:rsidP="005038CB">
            <w:pPr>
              <w:ind w:firstLine="0"/>
              <w:jc w:val="left"/>
              <w:outlineLvl w:val="0"/>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4.5</w:t>
            </w:r>
          </w:p>
        </w:tc>
      </w:tr>
      <w:tr w:rsidR="00AD5991" w:rsidRPr="00371779" w:rsidTr="00437B43">
        <w:trPr>
          <w:jc w:val="center"/>
        </w:trPr>
        <w:tc>
          <w:tcPr>
            <w:tcW w:w="1600" w:type="dxa"/>
          </w:tcPr>
          <w:p w:rsidR="00AD5991" w:rsidRPr="00CF4DD4" w:rsidRDefault="00AD5991"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Number of </w:t>
            </w:r>
            <w:r w:rsidR="00F90A98">
              <w:rPr>
                <w:rFonts w:ascii="Times New Roman" w:eastAsia="Times New Roman" w:hAnsi="Times New Roman"/>
                <w:color w:val="000000"/>
                <w:sz w:val="16"/>
                <w:szCs w:val="16"/>
                <w:lang w:eastAsia="en-US"/>
              </w:rPr>
              <w:t>R</w:t>
            </w:r>
            <w:r w:rsidRPr="00CF4DD4">
              <w:rPr>
                <w:rFonts w:ascii="Times New Roman" w:eastAsia="Times New Roman" w:hAnsi="Times New Roman"/>
                <w:color w:val="000000"/>
                <w:sz w:val="16"/>
                <w:szCs w:val="16"/>
                <w:lang w:eastAsia="en-US"/>
              </w:rPr>
              <w:t>eview</w:t>
            </w:r>
            <w:r>
              <w:rPr>
                <w:rFonts w:ascii="Times New Roman" w:eastAsia="Times New Roman" w:hAnsi="Times New Roman"/>
                <w:color w:val="000000"/>
                <w:sz w:val="16"/>
                <w:szCs w:val="16"/>
                <w:lang w:eastAsia="en-US"/>
              </w:rPr>
              <w:t xml:space="preserve">s </w:t>
            </w:r>
            <w:r w:rsidR="00F90A98">
              <w:rPr>
                <w:rFonts w:ascii="Times New Roman" w:eastAsia="Times New Roman" w:hAnsi="Times New Roman"/>
                <w:color w:val="000000"/>
                <w:sz w:val="16"/>
                <w:szCs w:val="16"/>
                <w:lang w:eastAsia="en-US"/>
              </w:rPr>
              <w:t>R</w:t>
            </w:r>
            <w:r>
              <w:rPr>
                <w:rFonts w:ascii="Times New Roman" w:eastAsia="Times New Roman" w:hAnsi="Times New Roman"/>
                <w:color w:val="000000"/>
                <w:sz w:val="16"/>
                <w:szCs w:val="16"/>
                <w:lang w:eastAsia="en-US"/>
              </w:rPr>
              <w:t>estaurant</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Integer</w:t>
            </w:r>
          </w:p>
        </w:tc>
        <w:tc>
          <w:tcPr>
            <w:tcW w:w="1909"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w:t>
            </w:r>
            <w:r w:rsidRPr="00CF4DD4">
              <w:rPr>
                <w:rFonts w:ascii="Times New Roman" w:eastAsia="Times New Roman" w:hAnsi="Times New Roman"/>
                <w:color w:val="000000"/>
                <w:sz w:val="16"/>
                <w:szCs w:val="16"/>
                <w:lang w:eastAsia="en-US"/>
              </w:rPr>
              <w:t>umber of reviews</w:t>
            </w:r>
          </w:p>
        </w:tc>
        <w:tc>
          <w:tcPr>
            <w:tcW w:w="2291" w:type="dxa"/>
          </w:tcPr>
          <w:p w:rsidR="00AD5991" w:rsidRPr="00CF4DD4" w:rsidRDefault="00DF4260"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1354</w:t>
            </w:r>
          </w:p>
        </w:tc>
      </w:tr>
      <w:tr w:rsidR="00AD5991" w:rsidRPr="00371779" w:rsidTr="00437B43">
        <w:trPr>
          <w:jc w:val="center"/>
        </w:trPr>
        <w:tc>
          <w:tcPr>
            <w:tcW w:w="1600" w:type="dxa"/>
          </w:tcPr>
          <w:p w:rsidR="00AD5991" w:rsidRPr="00CF4DD4" w:rsidRDefault="00AD5991" w:rsidP="00F90A98">
            <w:pPr>
              <w:ind w:firstLine="0"/>
              <w:jc w:val="left"/>
              <w:rPr>
                <w:rFonts w:ascii="Times New Roman" w:eastAsia="Times New Roman" w:hAnsi="Times New Roman"/>
                <w:color w:val="000000"/>
                <w:sz w:val="16"/>
                <w:szCs w:val="16"/>
                <w:lang w:eastAsia="en-US"/>
              </w:rPr>
            </w:pPr>
            <w:r w:rsidRPr="00025E6D">
              <w:rPr>
                <w:rFonts w:ascii="Times New Roman" w:eastAsia="Times New Roman" w:hAnsi="Times New Roman"/>
                <w:color w:val="000000"/>
                <w:sz w:val="16"/>
                <w:szCs w:val="16"/>
                <w:lang w:eastAsia="en-US"/>
              </w:rPr>
              <w:t>Number</w:t>
            </w:r>
            <w:r>
              <w:rPr>
                <w:rFonts w:ascii="Times New Roman" w:eastAsia="Times New Roman" w:hAnsi="Times New Roman"/>
                <w:color w:val="000000"/>
                <w:sz w:val="16"/>
                <w:szCs w:val="16"/>
                <w:lang w:eastAsia="en-US"/>
              </w:rPr>
              <w:t xml:space="preserve"> of </w:t>
            </w:r>
            <w:r w:rsidR="00F90A98">
              <w:rPr>
                <w:rFonts w:ascii="Times New Roman" w:eastAsia="Times New Roman" w:hAnsi="Times New Roman"/>
                <w:color w:val="000000"/>
                <w:sz w:val="16"/>
                <w:szCs w:val="16"/>
                <w:lang w:eastAsia="en-US"/>
              </w:rPr>
              <w:t>R</w:t>
            </w:r>
            <w:r w:rsidRPr="00025E6D">
              <w:rPr>
                <w:rFonts w:ascii="Times New Roman" w:eastAsia="Times New Roman" w:hAnsi="Times New Roman"/>
                <w:color w:val="000000"/>
                <w:sz w:val="16"/>
                <w:szCs w:val="16"/>
                <w:lang w:eastAsia="en-US"/>
              </w:rPr>
              <w:t>estaurants</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Integer</w:t>
            </w:r>
          </w:p>
        </w:tc>
        <w:tc>
          <w:tcPr>
            <w:tcW w:w="1909"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restaurants in city hub</w:t>
            </w:r>
          </w:p>
        </w:tc>
        <w:tc>
          <w:tcPr>
            <w:tcW w:w="2291" w:type="dxa"/>
          </w:tcPr>
          <w:p w:rsidR="00AD5991" w:rsidRPr="00CF4DD4" w:rsidRDefault="00DF4260"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4829</w:t>
            </w:r>
          </w:p>
        </w:tc>
      </w:tr>
      <w:tr w:rsidR="00AD5991" w:rsidRPr="00371779" w:rsidTr="00437B43">
        <w:trPr>
          <w:jc w:val="center"/>
        </w:trPr>
        <w:tc>
          <w:tcPr>
            <w:tcW w:w="1600"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sidRPr="00025E6D">
              <w:rPr>
                <w:rFonts w:ascii="Times New Roman" w:eastAsia="Times New Roman" w:hAnsi="Times New Roman"/>
                <w:color w:val="000000"/>
                <w:sz w:val="16"/>
                <w:szCs w:val="16"/>
                <w:lang w:eastAsia="en-US"/>
              </w:rPr>
              <w:t>Restaurant</w:t>
            </w:r>
            <w:r>
              <w:rPr>
                <w:rFonts w:ascii="Times New Roman" w:eastAsia="Times New Roman" w:hAnsi="Times New Roman"/>
                <w:color w:val="000000"/>
                <w:sz w:val="16"/>
                <w:szCs w:val="16"/>
                <w:lang w:eastAsia="en-US"/>
              </w:rPr>
              <w:t xml:space="preserve"> </w:t>
            </w:r>
            <w:r w:rsidR="00F90A98">
              <w:rPr>
                <w:rFonts w:ascii="Times New Roman" w:eastAsia="Times New Roman" w:hAnsi="Times New Roman"/>
                <w:color w:val="000000"/>
                <w:sz w:val="16"/>
                <w:szCs w:val="16"/>
                <w:lang w:eastAsia="en-US"/>
              </w:rPr>
              <w:t>L</w:t>
            </w:r>
            <w:r w:rsidRPr="00025E6D">
              <w:rPr>
                <w:rFonts w:ascii="Times New Roman" w:eastAsia="Times New Roman" w:hAnsi="Times New Roman"/>
                <w:color w:val="000000"/>
                <w:sz w:val="16"/>
                <w:szCs w:val="16"/>
                <w:lang w:eastAsia="en-US"/>
              </w:rPr>
              <w:t>ink</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String</w:t>
            </w:r>
          </w:p>
        </w:tc>
        <w:tc>
          <w:tcPr>
            <w:tcW w:w="1909"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Yelp </w:t>
            </w:r>
            <w:r w:rsidRPr="00025E6D">
              <w:rPr>
                <w:rFonts w:ascii="Times New Roman" w:eastAsia="Times New Roman" w:hAnsi="Times New Roman"/>
                <w:color w:val="000000"/>
                <w:sz w:val="16"/>
                <w:szCs w:val="16"/>
                <w:lang w:eastAsia="en-US"/>
              </w:rPr>
              <w:t>link</w:t>
            </w:r>
          </w:p>
        </w:tc>
        <w:tc>
          <w:tcPr>
            <w:tcW w:w="2291" w:type="dxa"/>
          </w:tcPr>
          <w:p w:rsidR="00AD5991" w:rsidRPr="00CF4DD4" w:rsidRDefault="00DF4260" w:rsidP="005038CB">
            <w:pPr>
              <w:ind w:firstLine="0"/>
              <w:jc w:val="left"/>
              <w:rPr>
                <w:rFonts w:ascii="Times New Roman" w:eastAsia="Times New Roman" w:hAnsi="Times New Roman"/>
                <w:color w:val="000000"/>
                <w:sz w:val="16"/>
                <w:szCs w:val="16"/>
                <w:lang w:eastAsia="en-US"/>
              </w:rPr>
            </w:pPr>
            <w:r w:rsidRPr="00DF4260">
              <w:rPr>
                <w:rFonts w:ascii="Times New Roman" w:eastAsia="Times New Roman" w:hAnsi="Times New Roman"/>
                <w:color w:val="000000"/>
                <w:sz w:val="16"/>
                <w:szCs w:val="16"/>
                <w:lang w:eastAsia="en-US"/>
              </w:rPr>
              <w:t>https://www.yelp.com/biz/garaje-san-francisco</w:t>
            </w:r>
          </w:p>
        </w:tc>
      </w:tr>
      <w:tr w:rsidR="00AD5991" w:rsidRPr="00371779" w:rsidTr="00437B43">
        <w:trPr>
          <w:jc w:val="center"/>
        </w:trPr>
        <w:tc>
          <w:tcPr>
            <w:tcW w:w="1600" w:type="dxa"/>
          </w:tcPr>
          <w:p w:rsidR="00AD5991" w:rsidRPr="00025E6D" w:rsidRDefault="00AD5991" w:rsidP="005038CB">
            <w:pPr>
              <w:ind w:firstLine="0"/>
              <w:jc w:val="left"/>
              <w:rPr>
                <w:rFonts w:ascii="Times New Roman" w:eastAsia="Times New Roman" w:hAnsi="Times New Roman"/>
                <w:color w:val="000000"/>
                <w:sz w:val="16"/>
                <w:szCs w:val="16"/>
                <w:lang w:eastAsia="en-US"/>
              </w:rPr>
            </w:pPr>
            <w:r w:rsidRPr="00025E6D">
              <w:rPr>
                <w:rFonts w:ascii="Times New Roman" w:eastAsia="Times New Roman" w:hAnsi="Times New Roman"/>
                <w:color w:val="000000"/>
                <w:sz w:val="16"/>
                <w:szCs w:val="16"/>
                <w:lang w:eastAsia="en-US"/>
              </w:rPr>
              <w:t>Restaurant</w:t>
            </w:r>
            <w:r>
              <w:rPr>
                <w:rFonts w:ascii="Times New Roman" w:eastAsia="Times New Roman" w:hAnsi="Times New Roman"/>
                <w:color w:val="000000"/>
                <w:sz w:val="16"/>
                <w:szCs w:val="16"/>
                <w:lang w:eastAsia="en-US"/>
              </w:rPr>
              <w:t xml:space="preserve"> </w:t>
            </w:r>
            <w:r w:rsidR="00F90A98">
              <w:rPr>
                <w:rFonts w:ascii="Times New Roman" w:eastAsia="Times New Roman" w:hAnsi="Times New Roman"/>
                <w:color w:val="000000"/>
                <w:sz w:val="16"/>
                <w:szCs w:val="16"/>
                <w:lang w:eastAsia="en-US"/>
              </w:rPr>
              <w:t>Listing O</w:t>
            </w:r>
            <w:r>
              <w:rPr>
                <w:rFonts w:ascii="Times New Roman" w:eastAsia="Times New Roman" w:hAnsi="Times New Roman"/>
                <w:color w:val="000000"/>
                <w:sz w:val="16"/>
                <w:szCs w:val="16"/>
                <w:lang w:eastAsia="en-US"/>
              </w:rPr>
              <w:t>rder</w:t>
            </w:r>
          </w:p>
        </w:tc>
        <w:tc>
          <w:tcPr>
            <w:tcW w:w="985" w:type="dxa"/>
          </w:tcPr>
          <w:p w:rsidR="00AD5991" w:rsidRPr="00CF4DD4"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1909" w:type="dxa"/>
          </w:tcPr>
          <w:p w:rsidR="00AD5991" w:rsidRPr="00025E6D"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Yelp </w:t>
            </w:r>
            <w:r w:rsidR="00437B43">
              <w:rPr>
                <w:rFonts w:ascii="Times New Roman" w:eastAsia="Times New Roman" w:hAnsi="Times New Roman"/>
                <w:color w:val="000000"/>
                <w:sz w:val="16"/>
                <w:szCs w:val="16"/>
                <w:lang w:eastAsia="en-US"/>
              </w:rPr>
              <w:t>r</w:t>
            </w:r>
            <w:r w:rsidRPr="00025E6D">
              <w:rPr>
                <w:rFonts w:ascii="Times New Roman" w:eastAsia="Times New Roman" w:hAnsi="Times New Roman"/>
                <w:color w:val="000000"/>
                <w:sz w:val="16"/>
                <w:szCs w:val="16"/>
                <w:lang w:eastAsia="en-US"/>
              </w:rPr>
              <w:t>estaurant</w:t>
            </w:r>
            <w:r w:rsidR="00437B43">
              <w:rPr>
                <w:rFonts w:ascii="Times New Roman" w:eastAsia="Times New Roman" w:hAnsi="Times New Roman"/>
                <w:color w:val="000000"/>
                <w:sz w:val="16"/>
                <w:szCs w:val="16"/>
                <w:lang w:eastAsia="en-US"/>
              </w:rPr>
              <w:t xml:space="preserve"> listing</w:t>
            </w:r>
            <w:r>
              <w:rPr>
                <w:rFonts w:ascii="Times New Roman" w:eastAsia="Times New Roman" w:hAnsi="Times New Roman"/>
                <w:color w:val="000000"/>
                <w:sz w:val="16"/>
                <w:szCs w:val="16"/>
                <w:lang w:eastAsia="en-US"/>
              </w:rPr>
              <w:t xml:space="preserve"> order</w:t>
            </w:r>
          </w:p>
        </w:tc>
        <w:tc>
          <w:tcPr>
            <w:tcW w:w="2291" w:type="dxa"/>
          </w:tcPr>
          <w:p w:rsidR="00AD5991" w:rsidRPr="00025E6D"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2</w:t>
            </w:r>
          </w:p>
        </w:tc>
      </w:tr>
      <w:tr w:rsidR="00AD5991" w:rsidRPr="00371779" w:rsidTr="00437B43">
        <w:trPr>
          <w:jc w:val="center"/>
        </w:trPr>
        <w:tc>
          <w:tcPr>
            <w:tcW w:w="1600" w:type="dxa"/>
            <w:tcBorders>
              <w:bottom w:val="single" w:sz="12" w:space="0" w:color="000000"/>
            </w:tcBorders>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5F5AC5">
              <w:rPr>
                <w:rFonts w:ascii="Times New Roman" w:eastAsia="Times New Roman" w:hAnsi="Times New Roman"/>
                <w:color w:val="000000"/>
                <w:sz w:val="16"/>
                <w:szCs w:val="16"/>
                <w:lang w:eastAsia="en-US"/>
              </w:rPr>
              <w:t>Restaurant</w:t>
            </w:r>
            <w:r>
              <w:rPr>
                <w:rFonts w:ascii="Times New Roman" w:eastAsia="Times New Roman" w:hAnsi="Times New Roman"/>
                <w:color w:val="000000"/>
                <w:sz w:val="16"/>
                <w:szCs w:val="16"/>
                <w:lang w:eastAsia="en-US"/>
              </w:rPr>
              <w:t xml:space="preserve"> ID</w:t>
            </w:r>
          </w:p>
        </w:tc>
        <w:tc>
          <w:tcPr>
            <w:tcW w:w="985" w:type="dxa"/>
            <w:tcBorders>
              <w:bottom w:val="single" w:sz="12" w:space="0" w:color="000000"/>
            </w:tcBorders>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1909" w:type="dxa"/>
            <w:tcBorders>
              <w:bottom w:val="single" w:sz="12" w:space="0" w:color="000000"/>
            </w:tcBorders>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Bind with Reviews.csv</w:t>
            </w:r>
          </w:p>
        </w:tc>
        <w:tc>
          <w:tcPr>
            <w:tcW w:w="2291" w:type="dxa"/>
            <w:tcBorders>
              <w:bottom w:val="single" w:sz="12" w:space="0" w:color="000000"/>
            </w:tcBorders>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0</w:t>
            </w:r>
          </w:p>
        </w:tc>
      </w:tr>
    </w:tbl>
    <w:p w:rsidR="00AD5991" w:rsidRDefault="00AD5991" w:rsidP="00D628BE"/>
    <w:p w:rsidR="00AD5991" w:rsidRDefault="00CE4FCB" w:rsidP="00AD5991">
      <w:pPr>
        <w:ind w:firstLine="0"/>
      </w:pPr>
      <w:r>
        <w:t xml:space="preserve">For the reviews dataset, strings include date, location, text, and username [Table 2]. Integers include number of friends, number of photos, </w:t>
      </w:r>
      <w:r w:rsidR="00B40094">
        <w:t xml:space="preserve">use </w:t>
      </w:r>
      <w:r>
        <w:t>rating,</w:t>
      </w:r>
      <w:r w:rsidR="00892572">
        <w:t xml:space="preserve"> restaurant ID,</w:t>
      </w:r>
      <w:r>
        <w:t xml:space="preserve"> number of review</w:t>
      </w:r>
      <w:r w:rsidR="00892572">
        <w:t>s</w:t>
      </w:r>
      <w:r w:rsidR="00B40094">
        <w:t xml:space="preserve"> user</w:t>
      </w:r>
      <w:r w:rsidR="00892572">
        <w:t>, and recommended</w:t>
      </w:r>
      <w:r>
        <w:t>.</w:t>
      </w:r>
      <w:r w:rsidR="00892572">
        <w:t xml:space="preserve"> The profile picture Boolean can be enumerated by 1 as true and 0 as false. The month-day-year format of date </w:t>
      </w:r>
      <w:r w:rsidR="009257B2">
        <w:t>is</w:t>
      </w:r>
      <w:r w:rsidR="00892572">
        <w:t xml:space="preserve"> enumerated by subtracting the number of days since Yelp's inception</w:t>
      </w:r>
      <w:r w:rsidR="009022E1">
        <w:t xml:space="preserve"> into number of days published</w:t>
      </w:r>
      <w:r w:rsidR="00892572">
        <w:t>. Date also has an string indicating if the review was updated, which could be enumerated with the same Boolean method</w:t>
      </w:r>
      <w:r w:rsidR="009022E1">
        <w:t xml:space="preserve"> into text has been edited</w:t>
      </w:r>
      <w:r w:rsidR="00892572">
        <w:t xml:space="preserve">. Multiple users may have the same first and last initial and would be difficult to create factors to cross examine and therefore the column is dropped. </w:t>
      </w:r>
      <w:r w:rsidR="006B113F">
        <w:t xml:space="preserve">Recommended is the predictor integer that the </w:t>
      </w:r>
      <w:r w:rsidR="00AF4746">
        <w:t xml:space="preserve">multivariate </w:t>
      </w:r>
      <w:r w:rsidR="006B113F">
        <w:t xml:space="preserve">logistic regression solves based on the categories enumerated into features. </w:t>
      </w:r>
    </w:p>
    <w:p w:rsidR="00AD5991" w:rsidRPr="009B1D59" w:rsidRDefault="00AD5991" w:rsidP="00AD5991">
      <w:pPr>
        <w:pStyle w:val="tabletitle"/>
        <w:spacing w:after="240"/>
        <w:rPr>
          <w:lang w:val="en-GB"/>
        </w:rPr>
      </w:pPr>
      <w:r w:rsidRPr="009B1D59">
        <w:rPr>
          <w:b/>
          <w:lang w:val="en-GB"/>
        </w:rPr>
        <w:t xml:space="preserve">Table </w:t>
      </w:r>
      <w:r>
        <w:rPr>
          <w:b/>
        </w:rPr>
        <w:t>2</w:t>
      </w:r>
      <w:r w:rsidRPr="009B1D59">
        <w:rPr>
          <w:b/>
          <w:lang w:val="en-GB"/>
        </w:rPr>
        <w:t>.</w:t>
      </w:r>
      <w:r w:rsidRPr="009B1D59">
        <w:rPr>
          <w:lang w:val="en-GB"/>
        </w:rPr>
        <w:t xml:space="preserve"> </w:t>
      </w:r>
      <w:r>
        <w:t>Reviews.csv c</w:t>
      </w:r>
      <w:r w:rsidRPr="001513EC">
        <w:t>ontains full revie</w:t>
      </w:r>
      <w:r>
        <w:t>w text data, which is bound with restaruants by Restaurant ID to analyze how Yelp recommends reviews</w:t>
      </w:r>
      <w:r w:rsidRPr="009B1D59">
        <w:rPr>
          <w:szCs w:val="18"/>
          <w:lang w:val="en-US"/>
        </w:rPr>
        <w:t>.</w:t>
      </w:r>
    </w:p>
    <w:tbl>
      <w:tblPr>
        <w:tblW w:w="0" w:type="auto"/>
        <w:jc w:val="center"/>
        <w:tblCellMar>
          <w:left w:w="70" w:type="dxa"/>
          <w:right w:w="70" w:type="dxa"/>
        </w:tblCellMar>
        <w:tblLook w:val="0000" w:firstRow="0" w:lastRow="0" w:firstColumn="0" w:lastColumn="0" w:noHBand="0" w:noVBand="0"/>
      </w:tblPr>
      <w:tblGrid>
        <w:gridCol w:w="1971"/>
        <w:gridCol w:w="895"/>
        <w:gridCol w:w="2591"/>
        <w:gridCol w:w="1389"/>
      </w:tblGrid>
      <w:tr w:rsidR="00AD5991" w:rsidRPr="00371779" w:rsidTr="005038CB">
        <w:trPr>
          <w:jc w:val="center"/>
        </w:trPr>
        <w:tc>
          <w:tcPr>
            <w:tcW w:w="0" w:type="auto"/>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Category</w:t>
            </w:r>
          </w:p>
        </w:tc>
        <w:tc>
          <w:tcPr>
            <w:tcW w:w="0" w:type="auto"/>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Data Type</w:t>
            </w:r>
          </w:p>
        </w:tc>
        <w:tc>
          <w:tcPr>
            <w:tcW w:w="0" w:type="auto"/>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Description</w:t>
            </w:r>
          </w:p>
        </w:tc>
        <w:tc>
          <w:tcPr>
            <w:tcW w:w="0" w:type="auto"/>
            <w:tcBorders>
              <w:top w:val="single" w:sz="12" w:space="0" w:color="000000"/>
              <w:bottom w:val="single" w:sz="6" w:space="0" w:color="000000"/>
            </w:tcBorders>
          </w:tcPr>
          <w:p w:rsidR="00AD5991" w:rsidRPr="00371779" w:rsidRDefault="00AD5991" w:rsidP="005038CB">
            <w:pPr>
              <w:ind w:firstLine="0"/>
              <w:rPr>
                <w:sz w:val="18"/>
                <w:szCs w:val="18"/>
              </w:rPr>
            </w:pPr>
            <w:r>
              <w:rPr>
                <w:sz w:val="18"/>
                <w:szCs w:val="18"/>
              </w:rPr>
              <w:t>Example</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D</w:t>
            </w:r>
            <w:r w:rsidRPr="001513EC">
              <w:rPr>
                <w:rFonts w:ascii="Times New Roman" w:eastAsia="Times New Roman" w:hAnsi="Times New Roman"/>
                <w:color w:val="000000"/>
                <w:sz w:val="16"/>
                <w:szCs w:val="16"/>
                <w:lang w:eastAsia="en-US"/>
              </w:rPr>
              <w:t>ate</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String</w:t>
            </w:r>
          </w:p>
        </w:tc>
        <w:tc>
          <w:tcPr>
            <w:tcW w:w="0" w:type="auto"/>
          </w:tcPr>
          <w:p w:rsidR="00AD5991"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D</w:t>
            </w:r>
            <w:r w:rsidRPr="001513EC">
              <w:rPr>
                <w:rFonts w:ascii="Times New Roman" w:eastAsia="Times New Roman" w:hAnsi="Times New Roman"/>
                <w:color w:val="000000"/>
                <w:sz w:val="16"/>
                <w:szCs w:val="16"/>
                <w:lang w:eastAsia="en-US"/>
              </w:rPr>
              <w:t>ate formatted MM-DD</w:t>
            </w:r>
            <w:r>
              <w:rPr>
                <w:rFonts w:ascii="Times New Roman" w:eastAsia="Times New Roman" w:hAnsi="Times New Roman"/>
                <w:color w:val="000000"/>
                <w:sz w:val="16"/>
                <w:szCs w:val="16"/>
                <w:lang w:eastAsia="en-US"/>
              </w:rPr>
              <w:t>-</w:t>
            </w:r>
            <w:r w:rsidRPr="001513EC">
              <w:rPr>
                <w:rFonts w:ascii="Times New Roman" w:eastAsia="Times New Roman" w:hAnsi="Times New Roman"/>
                <w:color w:val="000000"/>
                <w:sz w:val="16"/>
                <w:szCs w:val="16"/>
                <w:lang w:eastAsia="en-US"/>
              </w:rPr>
              <w:t>YYYY</w:t>
            </w:r>
            <w:r>
              <w:rPr>
                <w:rFonts w:ascii="Times New Roman" w:eastAsia="Times New Roman" w:hAnsi="Times New Roman"/>
                <w:color w:val="000000"/>
                <w:sz w:val="16"/>
                <w:szCs w:val="16"/>
                <w:lang w:eastAsia="en-US"/>
              </w:rPr>
              <w:t>,</w:t>
            </w:r>
          </w:p>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Also shows updated review</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3/9/2016</w:t>
            </w:r>
          </w:p>
        </w:tc>
      </w:tr>
      <w:tr w:rsidR="00AD5991" w:rsidRPr="00371779" w:rsidTr="005038CB">
        <w:trPr>
          <w:trHeight w:val="184"/>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Friends</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Integer</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w:t>
            </w:r>
            <w:r w:rsidR="00666E6F">
              <w:rPr>
                <w:rFonts w:ascii="Times New Roman" w:eastAsia="Times New Roman" w:hAnsi="Times New Roman"/>
                <w:color w:val="000000"/>
                <w:sz w:val="16"/>
                <w:szCs w:val="16"/>
                <w:lang w:eastAsia="en-US"/>
              </w:rPr>
              <w:t xml:space="preserve"> user's</w:t>
            </w:r>
            <w:r>
              <w:rPr>
                <w:rFonts w:ascii="Times New Roman" w:eastAsia="Times New Roman" w:hAnsi="Times New Roman"/>
                <w:color w:val="000000"/>
                <w:sz w:val="16"/>
                <w:szCs w:val="16"/>
                <w:lang w:eastAsia="en-US"/>
              </w:rPr>
              <w:t xml:space="preserve"> friends, max at 5000</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22</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H</w:t>
            </w:r>
            <w:r w:rsidRPr="005F5AC5">
              <w:rPr>
                <w:rFonts w:ascii="Times New Roman" w:eastAsia="Times New Roman" w:hAnsi="Times New Roman"/>
                <w:color w:val="000000"/>
                <w:sz w:val="16"/>
                <w:szCs w:val="16"/>
                <w:lang w:eastAsia="en-US"/>
              </w:rPr>
              <w:t>as</w:t>
            </w:r>
            <w:r>
              <w:rPr>
                <w:rFonts w:ascii="Times New Roman" w:eastAsia="Times New Roman" w:hAnsi="Times New Roman"/>
                <w:color w:val="000000"/>
                <w:sz w:val="16"/>
                <w:szCs w:val="16"/>
                <w:lang w:eastAsia="en-US"/>
              </w:rPr>
              <w:t xml:space="preserve"> Profile Picture</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Boolean</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True or false for profile picture</w:t>
            </w:r>
          </w:p>
        </w:tc>
        <w:tc>
          <w:tcPr>
            <w:tcW w:w="0" w:type="auto"/>
          </w:tcPr>
          <w:p w:rsidR="00AD5991" w:rsidRPr="001513EC" w:rsidRDefault="00AD5991" w:rsidP="00437B43">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T</w:t>
            </w:r>
            <w:r w:rsidR="00437B43">
              <w:rPr>
                <w:rFonts w:ascii="Times New Roman" w:eastAsia="Times New Roman" w:hAnsi="Times New Roman"/>
                <w:color w:val="000000"/>
                <w:sz w:val="16"/>
                <w:szCs w:val="16"/>
                <w:lang w:eastAsia="en-US"/>
              </w:rPr>
              <w:t>rue</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L</w:t>
            </w:r>
            <w:r w:rsidRPr="005F5AC5">
              <w:rPr>
                <w:rFonts w:ascii="Times New Roman" w:eastAsia="Times New Roman" w:hAnsi="Times New Roman"/>
                <w:color w:val="000000"/>
                <w:sz w:val="16"/>
                <w:szCs w:val="16"/>
                <w:lang w:eastAsia="en-US"/>
              </w:rPr>
              <w:t>ocation</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String</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City, State of user location</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San Diego, CA</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P</w:t>
            </w:r>
            <w:r w:rsidRPr="005F5AC5">
              <w:rPr>
                <w:rFonts w:ascii="Times New Roman" w:eastAsia="Times New Roman" w:hAnsi="Times New Roman"/>
                <w:color w:val="000000"/>
                <w:sz w:val="16"/>
                <w:szCs w:val="16"/>
                <w:lang w:eastAsia="en-US"/>
              </w:rPr>
              <w:t>hotos</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Integer</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total photos taken</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122</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User R</w:t>
            </w:r>
            <w:r w:rsidRPr="005F5AC5">
              <w:rPr>
                <w:rFonts w:ascii="Times New Roman" w:eastAsia="Times New Roman" w:hAnsi="Times New Roman"/>
                <w:color w:val="000000"/>
                <w:sz w:val="16"/>
                <w:szCs w:val="16"/>
                <w:lang w:eastAsia="en-US"/>
              </w:rPr>
              <w:t>ating</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Integer</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Rating from 1 to 5</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5</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w:t>
            </w:r>
            <w:r w:rsidRPr="005F5AC5">
              <w:rPr>
                <w:rFonts w:ascii="Times New Roman" w:eastAsia="Times New Roman" w:hAnsi="Times New Roman"/>
                <w:color w:val="000000"/>
                <w:sz w:val="16"/>
                <w:szCs w:val="16"/>
                <w:lang w:eastAsia="en-US"/>
              </w:rPr>
              <w:t>estaurant</w:t>
            </w:r>
            <w:r>
              <w:rPr>
                <w:rFonts w:ascii="Times New Roman" w:eastAsia="Times New Roman" w:hAnsi="Times New Roman"/>
                <w:color w:val="000000"/>
                <w:sz w:val="16"/>
                <w:szCs w:val="16"/>
                <w:lang w:eastAsia="en-US"/>
              </w:rPr>
              <w:t xml:space="preserve"> ID</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Bind with R</w:t>
            </w:r>
            <w:r w:rsidRPr="005F5AC5">
              <w:rPr>
                <w:rFonts w:ascii="Times New Roman" w:eastAsia="Times New Roman" w:hAnsi="Times New Roman"/>
                <w:color w:val="000000"/>
                <w:sz w:val="16"/>
                <w:szCs w:val="16"/>
                <w:lang w:eastAsia="en-US"/>
              </w:rPr>
              <w:t>estaurant</w:t>
            </w:r>
            <w:r>
              <w:rPr>
                <w:rFonts w:ascii="Times New Roman" w:eastAsia="Times New Roman" w:hAnsi="Times New Roman"/>
                <w:color w:val="000000"/>
                <w:sz w:val="16"/>
                <w:szCs w:val="16"/>
                <w:lang w:eastAsia="en-US"/>
              </w:rPr>
              <w:t>.csv</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0</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R</w:t>
            </w:r>
            <w:r w:rsidRPr="005F5AC5">
              <w:rPr>
                <w:rFonts w:ascii="Times New Roman" w:eastAsia="Times New Roman" w:hAnsi="Times New Roman"/>
                <w:color w:val="000000"/>
                <w:sz w:val="16"/>
                <w:szCs w:val="16"/>
                <w:lang w:eastAsia="en-US"/>
              </w:rPr>
              <w:t>eview</w:t>
            </w:r>
            <w:r>
              <w:rPr>
                <w:rFonts w:ascii="Times New Roman" w:eastAsia="Times New Roman" w:hAnsi="Times New Roman"/>
                <w:color w:val="000000"/>
                <w:sz w:val="16"/>
                <w:szCs w:val="16"/>
                <w:lang w:eastAsia="en-US"/>
              </w:rPr>
              <w:t xml:space="preserve">s </w:t>
            </w:r>
            <w:r w:rsidR="00666E6F">
              <w:rPr>
                <w:rFonts w:ascii="Times New Roman" w:eastAsia="Times New Roman" w:hAnsi="Times New Roman"/>
                <w:color w:val="000000"/>
                <w:sz w:val="16"/>
                <w:szCs w:val="16"/>
                <w:lang w:eastAsia="en-US"/>
              </w:rPr>
              <w:t xml:space="preserve">by </w:t>
            </w:r>
            <w:r>
              <w:rPr>
                <w:rFonts w:ascii="Times New Roman" w:eastAsia="Times New Roman" w:hAnsi="Times New Roman"/>
                <w:color w:val="000000"/>
                <w:sz w:val="16"/>
                <w:szCs w:val="16"/>
                <w:lang w:eastAsia="en-US"/>
              </w:rPr>
              <w:t>User</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Integer</w:t>
            </w:r>
          </w:p>
        </w:tc>
        <w:tc>
          <w:tcPr>
            <w:tcW w:w="0" w:type="auto"/>
          </w:tcPr>
          <w:p w:rsidR="00AD5991" w:rsidRPr="001513EC" w:rsidRDefault="00C0676A" w:rsidP="00C0676A">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w:t>
            </w:r>
            <w:r w:rsidRPr="001513EC">
              <w:rPr>
                <w:rFonts w:ascii="Times New Roman" w:eastAsia="Times New Roman" w:hAnsi="Times New Roman"/>
                <w:color w:val="000000"/>
                <w:sz w:val="16"/>
                <w:szCs w:val="16"/>
                <w:lang w:eastAsia="en-US"/>
              </w:rPr>
              <w:t xml:space="preserve">umber of </w:t>
            </w:r>
            <w:r>
              <w:rPr>
                <w:rFonts w:ascii="Times New Roman" w:eastAsia="Times New Roman" w:hAnsi="Times New Roman"/>
                <w:color w:val="000000"/>
                <w:sz w:val="16"/>
                <w:szCs w:val="16"/>
                <w:lang w:eastAsia="en-US"/>
              </w:rPr>
              <w:t>reviews that the user made</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7</w:t>
            </w:r>
          </w:p>
        </w:tc>
      </w:tr>
      <w:tr w:rsidR="00AD5991" w:rsidRPr="00371779" w:rsidTr="005038CB">
        <w:trPr>
          <w:jc w:val="center"/>
        </w:trPr>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Text</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String</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Review text</w:t>
            </w:r>
          </w:p>
        </w:tc>
        <w:tc>
          <w:tcPr>
            <w:tcW w:w="0" w:type="auto"/>
          </w:tcPr>
          <w:p w:rsidR="00AD5991" w:rsidRPr="001513EC"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Great place to hang</w:t>
            </w:r>
          </w:p>
        </w:tc>
      </w:tr>
      <w:tr w:rsidR="00AD5991" w:rsidRPr="00371779" w:rsidTr="005038CB">
        <w:trPr>
          <w:jc w:val="center"/>
        </w:trPr>
        <w:tc>
          <w:tcPr>
            <w:tcW w:w="0" w:type="auto"/>
          </w:tcPr>
          <w:p w:rsidR="00AD5991"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U</w:t>
            </w:r>
            <w:r w:rsidRPr="005F5AC5">
              <w:rPr>
                <w:rFonts w:ascii="Times New Roman" w:eastAsia="Times New Roman" w:hAnsi="Times New Roman"/>
                <w:color w:val="000000"/>
                <w:sz w:val="16"/>
                <w:szCs w:val="16"/>
                <w:lang w:eastAsia="en-US"/>
              </w:rPr>
              <w:t>sername</w:t>
            </w:r>
          </w:p>
        </w:tc>
        <w:tc>
          <w:tcPr>
            <w:tcW w:w="0" w:type="auto"/>
          </w:tcPr>
          <w:p w:rsidR="00AD5991"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String</w:t>
            </w:r>
          </w:p>
        </w:tc>
        <w:tc>
          <w:tcPr>
            <w:tcW w:w="0" w:type="auto"/>
          </w:tcPr>
          <w:p w:rsidR="00AD5991"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First name, last initial</w:t>
            </w:r>
          </w:p>
        </w:tc>
        <w:tc>
          <w:tcPr>
            <w:tcW w:w="0" w:type="auto"/>
          </w:tcPr>
          <w:p w:rsidR="00AD5991"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Alex, B.</w:t>
            </w:r>
          </w:p>
        </w:tc>
      </w:tr>
      <w:tr w:rsidR="00AD5991" w:rsidRPr="00371779" w:rsidTr="005038CB">
        <w:trPr>
          <w:jc w:val="center"/>
        </w:trPr>
        <w:tc>
          <w:tcPr>
            <w:tcW w:w="0" w:type="auto"/>
            <w:tcBorders>
              <w:bottom w:val="single" w:sz="12" w:space="0" w:color="000000"/>
            </w:tcBorders>
          </w:tcPr>
          <w:p w:rsidR="00AD5991" w:rsidRPr="005F5AC5"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Recommended</w:t>
            </w:r>
          </w:p>
        </w:tc>
        <w:tc>
          <w:tcPr>
            <w:tcW w:w="0" w:type="auto"/>
            <w:tcBorders>
              <w:bottom w:val="single" w:sz="12" w:space="0" w:color="000000"/>
            </w:tcBorders>
          </w:tcPr>
          <w:p w:rsidR="00AD5991"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0" w:type="auto"/>
            <w:tcBorders>
              <w:bottom w:val="single" w:sz="12" w:space="0" w:color="000000"/>
            </w:tcBorders>
          </w:tcPr>
          <w:p w:rsidR="00AD5991"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 for false, 1 for true</w:t>
            </w:r>
          </w:p>
        </w:tc>
        <w:tc>
          <w:tcPr>
            <w:tcW w:w="0" w:type="auto"/>
            <w:tcBorders>
              <w:bottom w:val="single" w:sz="12" w:space="0" w:color="000000"/>
            </w:tcBorders>
          </w:tcPr>
          <w:p w:rsidR="00AD5991" w:rsidRDefault="00AD599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p>
        </w:tc>
      </w:tr>
    </w:tbl>
    <w:p w:rsidR="00AD5991" w:rsidRDefault="00AD5991" w:rsidP="005C2C28"/>
    <w:p w:rsidR="00117465" w:rsidRDefault="00117465" w:rsidP="00117465">
      <w:pPr>
        <w:pStyle w:val="heading20"/>
        <w:outlineLvl w:val="0"/>
      </w:pPr>
      <w:r>
        <w:t>4.2</w:t>
      </w:r>
      <w:r w:rsidRPr="009A3755">
        <w:t xml:space="preserve">   </w:t>
      </w:r>
      <w:r>
        <w:t>Adding Features</w:t>
      </w:r>
    </w:p>
    <w:p w:rsidR="00513901" w:rsidRDefault="00AF4746" w:rsidP="00AD5991">
      <w:pPr>
        <w:ind w:firstLine="0"/>
      </w:pPr>
      <w:r>
        <w:t>Multivariate l</w:t>
      </w:r>
      <w:r w:rsidR="0046265D">
        <w:t xml:space="preserve">ogistic regression requires all data to be enumerated for the prediction model. </w:t>
      </w:r>
      <w:r w:rsidR="0093324D">
        <w:t xml:space="preserve">Review text is cleaned for special formatting and special characters and </w:t>
      </w:r>
      <w:r w:rsidR="009022E1">
        <w:t xml:space="preserve">is converted into the number of </w:t>
      </w:r>
      <w:r w:rsidR="00AD5991">
        <w:t xml:space="preserve">sentences by punctuation, number of </w:t>
      </w:r>
      <w:r w:rsidR="009022E1">
        <w:t>words</w:t>
      </w:r>
      <w:r w:rsidR="00AD5991">
        <w:t xml:space="preserve"> by letter clusters, </w:t>
      </w:r>
      <w:r w:rsidR="00B40094">
        <w:t xml:space="preserve">and </w:t>
      </w:r>
      <w:r w:rsidR="00AD5991">
        <w:t xml:space="preserve">number of words </w:t>
      </w:r>
      <w:r w:rsidR="00B40094">
        <w:t>without stop words, which is the removal of common semantic words</w:t>
      </w:r>
      <w:r w:rsidR="00892572">
        <w:t xml:space="preserve">. </w:t>
      </w:r>
      <w:r w:rsidR="00B40094">
        <w:t xml:space="preserve">The difference between user to average rating is another feature </w:t>
      </w:r>
      <w:r w:rsidR="00B40094">
        <w:lastRenderedPageBreak/>
        <w:t xml:space="preserve">created called user to average rating. </w:t>
      </w:r>
      <w:r w:rsidR="00892572">
        <w:t xml:space="preserve">To enumerate user location and restaurant location, </w:t>
      </w:r>
      <w:r w:rsidR="00E02456">
        <w:t xml:space="preserve">the distance in miles between </w:t>
      </w:r>
      <w:r w:rsidR="00AD5991">
        <w:t xml:space="preserve">user to restaurant </w:t>
      </w:r>
      <w:r w:rsidR="00E02456">
        <w:t>was obtained from the Google Maps API, which is an interface to programmatically query and retrieve information from websites</w:t>
      </w:r>
      <w:r w:rsidR="00C14607">
        <w:t xml:space="preserve"> [38]</w:t>
      </w:r>
      <w:r w:rsidR="00892572">
        <w:t xml:space="preserve">. </w:t>
      </w:r>
      <w:r w:rsidR="00B40094">
        <w:t xml:space="preserve">Number of </w:t>
      </w:r>
      <w:r w:rsidR="00AD5991">
        <w:t xml:space="preserve">sentences, number of </w:t>
      </w:r>
      <w:r w:rsidR="00B40094">
        <w:t>words</w:t>
      </w:r>
      <w:r w:rsidR="00AD5991">
        <w:t>, number of words no stop words</w:t>
      </w:r>
      <w:r w:rsidR="00B40094">
        <w:t>, n</w:t>
      </w:r>
      <w:r w:rsidR="005C2C28">
        <w:t xml:space="preserve">umber of friends, number of photos, and number of reviews </w:t>
      </w:r>
      <w:r w:rsidR="00B40094">
        <w:t xml:space="preserve">user </w:t>
      </w:r>
      <w:r w:rsidR="005C2C28">
        <w:t xml:space="preserve">are also logarithmically transformed to fix asymmetry in the data distribution. </w:t>
      </w:r>
      <w:r w:rsidR="006B113F">
        <w:t>Recommended ratio is the ratio of recommended reviews per restaurant ID.</w:t>
      </w:r>
    </w:p>
    <w:p w:rsidR="00513901" w:rsidRPr="009B1D59" w:rsidRDefault="00513901" w:rsidP="00513901">
      <w:pPr>
        <w:pStyle w:val="tabletitle"/>
        <w:spacing w:after="240"/>
        <w:rPr>
          <w:lang w:val="en-GB"/>
        </w:rPr>
      </w:pPr>
      <w:r w:rsidRPr="009B1D59">
        <w:rPr>
          <w:b/>
          <w:lang w:val="en-GB"/>
        </w:rPr>
        <w:t xml:space="preserve">Table </w:t>
      </w:r>
      <w:r>
        <w:rPr>
          <w:b/>
        </w:rPr>
        <w:t>3</w:t>
      </w:r>
      <w:r w:rsidRPr="009B1D59">
        <w:rPr>
          <w:b/>
          <w:lang w:val="en-GB"/>
        </w:rPr>
        <w:t>.</w:t>
      </w:r>
      <w:r w:rsidRPr="009B1D59">
        <w:rPr>
          <w:lang w:val="en-GB"/>
        </w:rPr>
        <w:t xml:space="preserve"> </w:t>
      </w:r>
      <w:r w:rsidR="008071F6">
        <w:rPr>
          <w:lang w:val="en-GB"/>
        </w:rPr>
        <w:t>A</w:t>
      </w:r>
      <w:r w:rsidR="008071F6">
        <w:t>ttributes of</w:t>
      </w:r>
      <w:r w:rsidRPr="001513EC">
        <w:t xml:space="preserve"> </w:t>
      </w:r>
      <w:r w:rsidR="008071F6">
        <w:t xml:space="preserve">features created from merging </w:t>
      </w:r>
      <w:r w:rsidRPr="001513EC">
        <w:t>revie</w:t>
      </w:r>
      <w:r>
        <w:t xml:space="preserve">w </w:t>
      </w:r>
      <w:r w:rsidR="008071F6">
        <w:t xml:space="preserve">with </w:t>
      </w:r>
      <w:r>
        <w:t xml:space="preserve">restaurant data, as a result of </w:t>
      </w:r>
      <w:r w:rsidR="008071F6">
        <w:t>various enumarated conversion</w:t>
      </w:r>
      <w:r w:rsidR="00A57366">
        <w:t>s</w:t>
      </w:r>
      <w:r w:rsidR="00C0676A">
        <w:t xml:space="preserve">. </w:t>
      </w:r>
      <w:r w:rsidR="00666E6F">
        <w:t>Asterisk</w:t>
      </w:r>
      <w:r w:rsidR="00927E31">
        <w:t xml:space="preserve"> (</w:t>
      </w:r>
      <w:r w:rsidR="00C0676A">
        <w:t>*</w:t>
      </w:r>
      <w:r w:rsidR="00927E31">
        <w:t>)</w:t>
      </w:r>
      <w:r w:rsidR="00C0676A">
        <w:t xml:space="preserve"> denotes data before logarithmic transformation</w:t>
      </w:r>
      <w:r w:rsidRPr="009B1D59">
        <w:rPr>
          <w:szCs w:val="18"/>
          <w:lang w:val="en-US"/>
        </w:rPr>
        <w:t>.</w:t>
      </w:r>
    </w:p>
    <w:tbl>
      <w:tblPr>
        <w:tblW w:w="7014" w:type="dxa"/>
        <w:jc w:val="center"/>
        <w:tblCellMar>
          <w:left w:w="70" w:type="dxa"/>
          <w:right w:w="70" w:type="dxa"/>
        </w:tblCellMar>
        <w:tblLook w:val="0000" w:firstRow="0" w:lastRow="0" w:firstColumn="0" w:lastColumn="0" w:noHBand="0" w:noVBand="0"/>
      </w:tblPr>
      <w:tblGrid>
        <w:gridCol w:w="2604"/>
        <w:gridCol w:w="990"/>
        <w:gridCol w:w="2610"/>
        <w:gridCol w:w="810"/>
      </w:tblGrid>
      <w:tr w:rsidR="00927E31" w:rsidRPr="00371779" w:rsidTr="00927E31">
        <w:trPr>
          <w:jc w:val="center"/>
        </w:trPr>
        <w:tc>
          <w:tcPr>
            <w:tcW w:w="2604" w:type="dxa"/>
            <w:tcBorders>
              <w:top w:val="single" w:sz="12" w:space="0" w:color="000000"/>
              <w:bottom w:val="single" w:sz="6" w:space="0" w:color="000000"/>
            </w:tcBorders>
          </w:tcPr>
          <w:p w:rsidR="00513901" w:rsidRPr="00371779" w:rsidRDefault="00513901" w:rsidP="005038CB">
            <w:pPr>
              <w:ind w:firstLine="0"/>
              <w:rPr>
                <w:sz w:val="18"/>
                <w:szCs w:val="18"/>
              </w:rPr>
            </w:pPr>
            <w:r>
              <w:rPr>
                <w:sz w:val="18"/>
                <w:szCs w:val="18"/>
              </w:rPr>
              <w:t>Category</w:t>
            </w:r>
          </w:p>
        </w:tc>
        <w:tc>
          <w:tcPr>
            <w:tcW w:w="990" w:type="dxa"/>
            <w:tcBorders>
              <w:top w:val="single" w:sz="12" w:space="0" w:color="000000"/>
              <w:bottom w:val="single" w:sz="6" w:space="0" w:color="000000"/>
            </w:tcBorders>
          </w:tcPr>
          <w:p w:rsidR="00513901" w:rsidRPr="00371779" w:rsidRDefault="00513901" w:rsidP="005038CB">
            <w:pPr>
              <w:ind w:firstLine="0"/>
              <w:rPr>
                <w:sz w:val="18"/>
                <w:szCs w:val="18"/>
              </w:rPr>
            </w:pPr>
            <w:r>
              <w:rPr>
                <w:sz w:val="18"/>
                <w:szCs w:val="18"/>
              </w:rPr>
              <w:t>Data Type</w:t>
            </w:r>
          </w:p>
        </w:tc>
        <w:tc>
          <w:tcPr>
            <w:tcW w:w="2610" w:type="dxa"/>
            <w:tcBorders>
              <w:top w:val="single" w:sz="12" w:space="0" w:color="000000"/>
              <w:bottom w:val="single" w:sz="6" w:space="0" w:color="000000"/>
            </w:tcBorders>
          </w:tcPr>
          <w:p w:rsidR="00513901" w:rsidRPr="00371779" w:rsidRDefault="00513901" w:rsidP="005038CB">
            <w:pPr>
              <w:ind w:firstLine="0"/>
              <w:rPr>
                <w:sz w:val="18"/>
                <w:szCs w:val="18"/>
              </w:rPr>
            </w:pPr>
            <w:r>
              <w:rPr>
                <w:sz w:val="18"/>
                <w:szCs w:val="18"/>
              </w:rPr>
              <w:t>Description</w:t>
            </w:r>
          </w:p>
        </w:tc>
        <w:tc>
          <w:tcPr>
            <w:tcW w:w="810" w:type="dxa"/>
            <w:tcBorders>
              <w:top w:val="single" w:sz="12" w:space="0" w:color="000000"/>
              <w:bottom w:val="single" w:sz="6" w:space="0" w:color="000000"/>
            </w:tcBorders>
          </w:tcPr>
          <w:p w:rsidR="00513901" w:rsidRPr="00371779" w:rsidRDefault="00513901" w:rsidP="005038CB">
            <w:pPr>
              <w:ind w:firstLine="0"/>
              <w:rPr>
                <w:sz w:val="18"/>
                <w:szCs w:val="18"/>
              </w:rPr>
            </w:pPr>
            <w:r>
              <w:rPr>
                <w:sz w:val="18"/>
                <w:szCs w:val="18"/>
              </w:rPr>
              <w:t>Example</w:t>
            </w:r>
          </w:p>
        </w:tc>
      </w:tr>
      <w:tr w:rsidR="00927E31" w:rsidRPr="00371779" w:rsidTr="00927E31">
        <w:trPr>
          <w:jc w:val="center"/>
        </w:trPr>
        <w:tc>
          <w:tcPr>
            <w:tcW w:w="2604" w:type="dxa"/>
          </w:tcPr>
          <w:p w:rsidR="00513901" w:rsidRPr="001513EC" w:rsidRDefault="008071F6" w:rsidP="005038CB">
            <w:pPr>
              <w:ind w:firstLine="0"/>
              <w:jc w:val="left"/>
              <w:rPr>
                <w:rFonts w:ascii="Times New Roman" w:eastAsia="Times New Roman" w:hAnsi="Times New Roman"/>
                <w:color w:val="000000"/>
                <w:sz w:val="16"/>
                <w:szCs w:val="16"/>
                <w:lang w:eastAsia="en-US"/>
              </w:rPr>
            </w:pPr>
            <w:r w:rsidRPr="008071F6">
              <w:rPr>
                <w:rFonts w:ascii="Times New Roman" w:eastAsia="Times New Roman" w:hAnsi="Times New Roman"/>
                <w:color w:val="000000"/>
                <w:sz w:val="16"/>
                <w:szCs w:val="16"/>
                <w:lang w:eastAsia="en-US"/>
              </w:rPr>
              <w:t>N</w:t>
            </w:r>
            <w:r w:rsidR="00666E6F">
              <w:rPr>
                <w:rFonts w:ascii="Times New Roman" w:eastAsia="Times New Roman" w:hAnsi="Times New Roman"/>
                <w:color w:val="000000"/>
                <w:sz w:val="16"/>
                <w:szCs w:val="16"/>
                <w:lang w:eastAsia="en-US"/>
              </w:rPr>
              <w:t>umber of</w:t>
            </w:r>
            <w:r w:rsidRPr="008071F6">
              <w:rPr>
                <w:rFonts w:ascii="Times New Roman" w:eastAsia="Times New Roman" w:hAnsi="Times New Roman"/>
                <w:color w:val="000000"/>
                <w:sz w:val="16"/>
                <w:szCs w:val="16"/>
                <w:lang w:eastAsia="en-US"/>
              </w:rPr>
              <w:t xml:space="preserve"> Days Published</w:t>
            </w:r>
            <w:r w:rsidR="00C0676A">
              <w:rPr>
                <w:rFonts w:ascii="Times New Roman" w:eastAsia="Times New Roman" w:hAnsi="Times New Roman"/>
                <w:color w:val="000000"/>
                <w:sz w:val="16"/>
                <w:szCs w:val="16"/>
                <w:lang w:eastAsia="en-US"/>
              </w:rPr>
              <w:t>*</w:t>
            </w:r>
          </w:p>
        </w:tc>
        <w:tc>
          <w:tcPr>
            <w:tcW w:w="99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513901" w:rsidRPr="001513EC" w:rsidRDefault="00666E6F" w:rsidP="00666E6F">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Difference in days between review submission and </w:t>
            </w:r>
            <w:r w:rsidR="008071F6">
              <w:rPr>
                <w:rFonts w:ascii="Times New Roman" w:eastAsia="Times New Roman" w:hAnsi="Times New Roman"/>
                <w:color w:val="000000"/>
                <w:sz w:val="16"/>
                <w:szCs w:val="16"/>
                <w:lang w:eastAsia="en-US"/>
              </w:rPr>
              <w:t>October 1, 2004</w:t>
            </w:r>
          </w:p>
        </w:tc>
        <w:tc>
          <w:tcPr>
            <w:tcW w:w="810" w:type="dxa"/>
          </w:tcPr>
          <w:p w:rsidR="00513901" w:rsidRPr="001513EC" w:rsidRDefault="008071F6" w:rsidP="005038CB">
            <w:pPr>
              <w:ind w:firstLine="0"/>
              <w:jc w:val="left"/>
              <w:rPr>
                <w:rFonts w:ascii="Times New Roman" w:eastAsia="Times New Roman" w:hAnsi="Times New Roman"/>
                <w:color w:val="000000"/>
                <w:sz w:val="16"/>
                <w:szCs w:val="16"/>
                <w:lang w:eastAsia="en-US"/>
              </w:rPr>
            </w:pPr>
            <w:r w:rsidRPr="008071F6">
              <w:rPr>
                <w:rFonts w:ascii="Times New Roman" w:eastAsia="Times New Roman" w:hAnsi="Times New Roman"/>
                <w:color w:val="000000"/>
                <w:sz w:val="16"/>
                <w:szCs w:val="16"/>
                <w:lang w:eastAsia="en-US"/>
              </w:rPr>
              <w:t>525</w:t>
            </w:r>
          </w:p>
        </w:tc>
      </w:tr>
      <w:tr w:rsidR="00927E31" w:rsidRPr="00371779" w:rsidTr="00927E31">
        <w:trPr>
          <w:jc w:val="center"/>
        </w:trPr>
        <w:tc>
          <w:tcPr>
            <w:tcW w:w="2604" w:type="dxa"/>
          </w:tcPr>
          <w:p w:rsidR="00F90A98" w:rsidRPr="008071F6"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Has Been Edited</w:t>
            </w:r>
          </w:p>
        </w:tc>
        <w:tc>
          <w:tcPr>
            <w:tcW w:w="99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261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 for false, 1 for true</w:t>
            </w:r>
          </w:p>
        </w:tc>
        <w:tc>
          <w:tcPr>
            <w:tcW w:w="810" w:type="dxa"/>
          </w:tcPr>
          <w:p w:rsidR="00F90A98" w:rsidRPr="008071F6"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w:t>
            </w:r>
          </w:p>
        </w:tc>
      </w:tr>
      <w:tr w:rsidR="00927E31" w:rsidRPr="00371779" w:rsidTr="00927E31">
        <w:trPr>
          <w:trHeight w:val="184"/>
          <w:jc w:val="center"/>
        </w:trPr>
        <w:tc>
          <w:tcPr>
            <w:tcW w:w="2604" w:type="dxa"/>
          </w:tcPr>
          <w:p w:rsidR="00513901" w:rsidRPr="001513EC" w:rsidRDefault="00513901" w:rsidP="00C0676A">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Friends</w:t>
            </w:r>
            <w:r w:rsidR="00C0676A">
              <w:rPr>
                <w:rFonts w:ascii="Times New Roman" w:eastAsia="Times New Roman" w:hAnsi="Times New Roman"/>
                <w:color w:val="000000"/>
                <w:sz w:val="16"/>
                <w:szCs w:val="16"/>
                <w:lang w:eastAsia="en-US"/>
              </w:rPr>
              <w:t>*</w:t>
            </w:r>
          </w:p>
        </w:tc>
        <w:tc>
          <w:tcPr>
            <w:tcW w:w="990" w:type="dxa"/>
          </w:tcPr>
          <w:p w:rsidR="00513901" w:rsidRPr="001513EC" w:rsidRDefault="008071F6"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513901" w:rsidRPr="001513EC" w:rsidRDefault="00C0676A" w:rsidP="008071F6">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w:t>
            </w:r>
            <w:r w:rsidR="00513901">
              <w:rPr>
                <w:rFonts w:ascii="Times New Roman" w:eastAsia="Times New Roman" w:hAnsi="Times New Roman"/>
                <w:color w:val="000000"/>
                <w:sz w:val="16"/>
                <w:szCs w:val="16"/>
                <w:lang w:eastAsia="en-US"/>
              </w:rPr>
              <w:t>umber of</w:t>
            </w:r>
            <w:r w:rsidR="00666E6F">
              <w:rPr>
                <w:rFonts w:ascii="Times New Roman" w:eastAsia="Times New Roman" w:hAnsi="Times New Roman"/>
                <w:color w:val="000000"/>
                <w:sz w:val="16"/>
                <w:szCs w:val="16"/>
                <w:lang w:eastAsia="en-US"/>
              </w:rPr>
              <w:t xml:space="preserve"> user's</w:t>
            </w:r>
            <w:r w:rsidR="00513901">
              <w:rPr>
                <w:rFonts w:ascii="Times New Roman" w:eastAsia="Times New Roman" w:hAnsi="Times New Roman"/>
                <w:color w:val="000000"/>
                <w:sz w:val="16"/>
                <w:szCs w:val="16"/>
                <w:lang w:eastAsia="en-US"/>
              </w:rPr>
              <w:t xml:space="preserve"> friends, max at 5000</w:t>
            </w:r>
          </w:p>
        </w:tc>
        <w:tc>
          <w:tcPr>
            <w:tcW w:w="81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22</w:t>
            </w:r>
          </w:p>
        </w:tc>
      </w:tr>
      <w:tr w:rsidR="00927E31" w:rsidRPr="00371779" w:rsidTr="00927E31">
        <w:trPr>
          <w:jc w:val="center"/>
        </w:trPr>
        <w:tc>
          <w:tcPr>
            <w:tcW w:w="2604"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H</w:t>
            </w:r>
            <w:r w:rsidRPr="005F5AC5">
              <w:rPr>
                <w:rFonts w:ascii="Times New Roman" w:eastAsia="Times New Roman" w:hAnsi="Times New Roman"/>
                <w:color w:val="000000"/>
                <w:sz w:val="16"/>
                <w:szCs w:val="16"/>
                <w:lang w:eastAsia="en-US"/>
              </w:rPr>
              <w:t>as</w:t>
            </w:r>
            <w:r>
              <w:rPr>
                <w:rFonts w:ascii="Times New Roman" w:eastAsia="Times New Roman" w:hAnsi="Times New Roman"/>
                <w:color w:val="000000"/>
                <w:sz w:val="16"/>
                <w:szCs w:val="16"/>
                <w:lang w:eastAsia="en-US"/>
              </w:rPr>
              <w:t xml:space="preserve"> Profile Picture</w:t>
            </w:r>
          </w:p>
        </w:tc>
        <w:tc>
          <w:tcPr>
            <w:tcW w:w="99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2610" w:type="dxa"/>
          </w:tcPr>
          <w:p w:rsidR="00513901" w:rsidRPr="001513EC" w:rsidRDefault="00C0676A" w:rsidP="00C0676A">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 for false, 1 for true</w:t>
            </w:r>
          </w:p>
        </w:tc>
        <w:tc>
          <w:tcPr>
            <w:tcW w:w="81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p>
        </w:tc>
      </w:tr>
      <w:tr w:rsidR="00927E31" w:rsidRPr="00371779" w:rsidTr="00927E31">
        <w:trPr>
          <w:jc w:val="center"/>
        </w:trPr>
        <w:tc>
          <w:tcPr>
            <w:tcW w:w="2604" w:type="dxa"/>
          </w:tcPr>
          <w:p w:rsidR="00C0676A"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User to Restaurant Distance*</w:t>
            </w:r>
          </w:p>
        </w:tc>
        <w:tc>
          <w:tcPr>
            <w:tcW w:w="990" w:type="dxa"/>
          </w:tcPr>
          <w:p w:rsidR="00C0676A"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C0676A" w:rsidRDefault="00C0676A" w:rsidP="00C0676A">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Distance between user and restaurant location in miles</w:t>
            </w:r>
          </w:p>
        </w:tc>
        <w:tc>
          <w:tcPr>
            <w:tcW w:w="810" w:type="dxa"/>
          </w:tcPr>
          <w:p w:rsidR="00C0676A"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522</w:t>
            </w:r>
          </w:p>
        </w:tc>
      </w:tr>
      <w:tr w:rsidR="00927E31" w:rsidRPr="00371779" w:rsidTr="00927E31">
        <w:trPr>
          <w:jc w:val="center"/>
        </w:trPr>
        <w:tc>
          <w:tcPr>
            <w:tcW w:w="2604"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P</w:t>
            </w:r>
            <w:r w:rsidRPr="005F5AC5">
              <w:rPr>
                <w:rFonts w:ascii="Times New Roman" w:eastAsia="Times New Roman" w:hAnsi="Times New Roman"/>
                <w:color w:val="000000"/>
                <w:sz w:val="16"/>
                <w:szCs w:val="16"/>
                <w:lang w:eastAsia="en-US"/>
              </w:rPr>
              <w:t>hotos</w:t>
            </w:r>
            <w:r w:rsidR="00F90A98">
              <w:rPr>
                <w:rFonts w:ascii="Times New Roman" w:eastAsia="Times New Roman" w:hAnsi="Times New Roman"/>
                <w:color w:val="000000"/>
                <w:sz w:val="16"/>
                <w:szCs w:val="16"/>
                <w:lang w:eastAsia="en-US"/>
              </w:rPr>
              <w:t xml:space="preserve"> of User</w:t>
            </w:r>
            <w:r w:rsidR="00C0676A">
              <w:rPr>
                <w:rFonts w:ascii="Times New Roman" w:eastAsia="Times New Roman" w:hAnsi="Times New Roman"/>
                <w:color w:val="000000"/>
                <w:sz w:val="16"/>
                <w:szCs w:val="16"/>
                <w:lang w:eastAsia="en-US"/>
              </w:rPr>
              <w:t>*</w:t>
            </w:r>
          </w:p>
        </w:tc>
        <w:tc>
          <w:tcPr>
            <w:tcW w:w="99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total photos taken</w:t>
            </w:r>
            <w:r w:rsidR="00F90A98">
              <w:rPr>
                <w:rFonts w:ascii="Times New Roman" w:eastAsia="Times New Roman" w:hAnsi="Times New Roman"/>
                <w:color w:val="000000"/>
                <w:sz w:val="16"/>
                <w:szCs w:val="16"/>
                <w:lang w:eastAsia="en-US"/>
              </w:rPr>
              <w:t xml:space="preserve"> by user</w:t>
            </w:r>
          </w:p>
        </w:tc>
        <w:tc>
          <w:tcPr>
            <w:tcW w:w="810"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122</w:t>
            </w:r>
          </w:p>
        </w:tc>
      </w:tr>
      <w:tr w:rsidR="00927E31" w:rsidRPr="00371779" w:rsidTr="00927E31">
        <w:trPr>
          <w:jc w:val="center"/>
        </w:trPr>
        <w:tc>
          <w:tcPr>
            <w:tcW w:w="2604"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User R</w:t>
            </w:r>
            <w:r w:rsidRPr="005F5AC5">
              <w:rPr>
                <w:rFonts w:ascii="Times New Roman" w:eastAsia="Times New Roman" w:hAnsi="Times New Roman"/>
                <w:color w:val="000000"/>
                <w:sz w:val="16"/>
                <w:szCs w:val="16"/>
                <w:lang w:eastAsia="en-US"/>
              </w:rPr>
              <w:t>ating</w:t>
            </w:r>
          </w:p>
        </w:tc>
        <w:tc>
          <w:tcPr>
            <w:tcW w:w="990"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sidRPr="001513EC">
              <w:rPr>
                <w:rFonts w:ascii="Times New Roman" w:eastAsia="Times New Roman" w:hAnsi="Times New Roman"/>
                <w:color w:val="000000"/>
                <w:sz w:val="16"/>
                <w:szCs w:val="16"/>
                <w:lang w:eastAsia="en-US"/>
              </w:rPr>
              <w:t>Integer</w:t>
            </w:r>
          </w:p>
        </w:tc>
        <w:tc>
          <w:tcPr>
            <w:tcW w:w="2610"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Rating from 1 to 5</w:t>
            </w:r>
          </w:p>
        </w:tc>
        <w:tc>
          <w:tcPr>
            <w:tcW w:w="810"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5</w:t>
            </w:r>
          </w:p>
        </w:tc>
      </w:tr>
      <w:tr w:rsidR="00927E31" w:rsidRPr="00371779" w:rsidTr="00927E31">
        <w:trPr>
          <w:jc w:val="center"/>
        </w:trPr>
        <w:tc>
          <w:tcPr>
            <w:tcW w:w="2604"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R</w:t>
            </w:r>
            <w:r w:rsidRPr="005F5AC5">
              <w:rPr>
                <w:rFonts w:ascii="Times New Roman" w:eastAsia="Times New Roman" w:hAnsi="Times New Roman"/>
                <w:color w:val="000000"/>
                <w:sz w:val="16"/>
                <w:szCs w:val="16"/>
                <w:lang w:eastAsia="en-US"/>
              </w:rPr>
              <w:t>eview</w:t>
            </w:r>
            <w:r>
              <w:rPr>
                <w:rFonts w:ascii="Times New Roman" w:eastAsia="Times New Roman" w:hAnsi="Times New Roman"/>
                <w:color w:val="000000"/>
                <w:sz w:val="16"/>
                <w:szCs w:val="16"/>
                <w:lang w:eastAsia="en-US"/>
              </w:rPr>
              <w:t>s User</w:t>
            </w:r>
            <w:r w:rsidR="00C0676A">
              <w:rPr>
                <w:rFonts w:ascii="Times New Roman" w:eastAsia="Times New Roman" w:hAnsi="Times New Roman"/>
                <w:color w:val="000000"/>
                <w:sz w:val="16"/>
                <w:szCs w:val="16"/>
                <w:lang w:eastAsia="en-US"/>
              </w:rPr>
              <w:t>*</w:t>
            </w:r>
          </w:p>
        </w:tc>
        <w:tc>
          <w:tcPr>
            <w:tcW w:w="99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513901" w:rsidRPr="001513EC" w:rsidRDefault="00513901" w:rsidP="00C0676A">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w:t>
            </w:r>
            <w:r w:rsidRPr="001513EC">
              <w:rPr>
                <w:rFonts w:ascii="Times New Roman" w:eastAsia="Times New Roman" w:hAnsi="Times New Roman"/>
                <w:color w:val="000000"/>
                <w:sz w:val="16"/>
                <w:szCs w:val="16"/>
                <w:lang w:eastAsia="en-US"/>
              </w:rPr>
              <w:t xml:space="preserve">umber of </w:t>
            </w:r>
            <w:r>
              <w:rPr>
                <w:rFonts w:ascii="Times New Roman" w:eastAsia="Times New Roman" w:hAnsi="Times New Roman"/>
                <w:color w:val="000000"/>
                <w:sz w:val="16"/>
                <w:szCs w:val="16"/>
                <w:lang w:eastAsia="en-US"/>
              </w:rPr>
              <w:t>reviews</w:t>
            </w:r>
            <w:r w:rsidR="00C0676A">
              <w:rPr>
                <w:rFonts w:ascii="Times New Roman" w:eastAsia="Times New Roman" w:hAnsi="Times New Roman"/>
                <w:color w:val="000000"/>
                <w:sz w:val="16"/>
                <w:szCs w:val="16"/>
                <w:lang w:eastAsia="en-US"/>
              </w:rPr>
              <w:t xml:space="preserve"> that the</w:t>
            </w:r>
            <w:r>
              <w:rPr>
                <w:rFonts w:ascii="Times New Roman" w:eastAsia="Times New Roman" w:hAnsi="Times New Roman"/>
                <w:color w:val="000000"/>
                <w:sz w:val="16"/>
                <w:szCs w:val="16"/>
                <w:lang w:eastAsia="en-US"/>
              </w:rPr>
              <w:t xml:space="preserve"> user</w:t>
            </w:r>
            <w:r w:rsidR="00C0676A">
              <w:rPr>
                <w:rFonts w:ascii="Times New Roman" w:eastAsia="Times New Roman" w:hAnsi="Times New Roman"/>
                <w:color w:val="000000"/>
                <w:sz w:val="16"/>
                <w:szCs w:val="16"/>
                <w:lang w:eastAsia="en-US"/>
              </w:rPr>
              <w:t xml:space="preserve"> made</w:t>
            </w:r>
          </w:p>
        </w:tc>
        <w:tc>
          <w:tcPr>
            <w:tcW w:w="810" w:type="dxa"/>
          </w:tcPr>
          <w:p w:rsidR="00513901" w:rsidRPr="001513EC" w:rsidRDefault="0051390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7</w:t>
            </w:r>
          </w:p>
        </w:tc>
      </w:tr>
      <w:tr w:rsidR="00927E31" w:rsidRPr="00371779" w:rsidTr="00927E31">
        <w:trPr>
          <w:jc w:val="center"/>
        </w:trPr>
        <w:tc>
          <w:tcPr>
            <w:tcW w:w="2604" w:type="dxa"/>
          </w:tcPr>
          <w:p w:rsidR="00513901" w:rsidRPr="001513EC" w:rsidRDefault="00C0676A"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Word </w:t>
            </w:r>
            <w:r w:rsidR="00F90A98">
              <w:rPr>
                <w:rFonts w:ascii="Times New Roman" w:eastAsia="Times New Roman" w:hAnsi="Times New Roman"/>
                <w:color w:val="000000"/>
                <w:sz w:val="16"/>
                <w:szCs w:val="16"/>
                <w:lang w:eastAsia="en-US"/>
              </w:rPr>
              <w:t>L</w:t>
            </w:r>
            <w:r>
              <w:rPr>
                <w:rFonts w:ascii="Times New Roman" w:eastAsia="Times New Roman" w:hAnsi="Times New Roman"/>
                <w:color w:val="000000"/>
                <w:sz w:val="16"/>
                <w:szCs w:val="16"/>
                <w:lang w:eastAsia="en-US"/>
              </w:rPr>
              <w:t xml:space="preserve">ength of </w:t>
            </w:r>
            <w:r w:rsidR="00F90A98">
              <w:rPr>
                <w:rFonts w:ascii="Times New Roman" w:eastAsia="Times New Roman" w:hAnsi="Times New Roman"/>
                <w:color w:val="000000"/>
                <w:sz w:val="16"/>
                <w:szCs w:val="16"/>
                <w:lang w:eastAsia="en-US"/>
              </w:rPr>
              <w:t>T</w:t>
            </w:r>
            <w:r>
              <w:rPr>
                <w:rFonts w:ascii="Times New Roman" w:eastAsia="Times New Roman" w:hAnsi="Times New Roman"/>
                <w:color w:val="000000"/>
                <w:sz w:val="16"/>
                <w:szCs w:val="16"/>
                <w:lang w:eastAsia="en-US"/>
              </w:rPr>
              <w:t>ext*</w:t>
            </w:r>
          </w:p>
        </w:tc>
        <w:tc>
          <w:tcPr>
            <w:tcW w:w="99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513901" w:rsidRPr="001513EC" w:rsidRDefault="00C0676A" w:rsidP="00C0676A">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Word length of r</w:t>
            </w:r>
            <w:r w:rsidR="00513901">
              <w:rPr>
                <w:rFonts w:ascii="Times New Roman" w:eastAsia="Times New Roman" w:hAnsi="Times New Roman"/>
                <w:color w:val="000000"/>
                <w:sz w:val="16"/>
                <w:szCs w:val="16"/>
                <w:lang w:eastAsia="en-US"/>
              </w:rPr>
              <w:t>eview text</w:t>
            </w:r>
          </w:p>
        </w:tc>
        <w:tc>
          <w:tcPr>
            <w:tcW w:w="810" w:type="dxa"/>
          </w:tcPr>
          <w:p w:rsidR="00513901" w:rsidRPr="001513EC" w:rsidRDefault="00C0676A"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4</w:t>
            </w:r>
          </w:p>
        </w:tc>
      </w:tr>
      <w:tr w:rsidR="00927E31" w:rsidRPr="00371779" w:rsidTr="00927E31">
        <w:trPr>
          <w:jc w:val="center"/>
        </w:trPr>
        <w:tc>
          <w:tcPr>
            <w:tcW w:w="2604" w:type="dxa"/>
          </w:tcPr>
          <w:p w:rsidR="00F90A98" w:rsidRPr="001513EC" w:rsidRDefault="00F90A98" w:rsidP="00927E31">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Word Length of Text </w:t>
            </w:r>
            <w:r w:rsidR="00927E31">
              <w:rPr>
                <w:rFonts w:ascii="Times New Roman" w:eastAsia="Times New Roman" w:hAnsi="Times New Roman"/>
                <w:color w:val="000000"/>
                <w:sz w:val="16"/>
                <w:szCs w:val="16"/>
                <w:lang w:eastAsia="en-US"/>
              </w:rPr>
              <w:t xml:space="preserve">Without </w:t>
            </w:r>
            <w:r>
              <w:rPr>
                <w:rFonts w:ascii="Times New Roman" w:eastAsia="Times New Roman" w:hAnsi="Times New Roman"/>
                <w:color w:val="000000"/>
                <w:sz w:val="16"/>
                <w:szCs w:val="16"/>
                <w:lang w:eastAsia="en-US"/>
              </w:rPr>
              <w:t>Stop</w:t>
            </w:r>
            <w:r w:rsidR="00927E31">
              <w:rPr>
                <w:rFonts w:ascii="Times New Roman" w:eastAsia="Times New Roman" w:hAnsi="Times New Roman"/>
                <w:color w:val="000000"/>
                <w:sz w:val="16"/>
                <w:szCs w:val="16"/>
                <w:lang w:eastAsia="en-US"/>
              </w:rPr>
              <w:t>w</w:t>
            </w:r>
            <w:r>
              <w:rPr>
                <w:rFonts w:ascii="Times New Roman" w:eastAsia="Times New Roman" w:hAnsi="Times New Roman"/>
                <w:color w:val="000000"/>
                <w:sz w:val="16"/>
                <w:szCs w:val="16"/>
                <w:lang w:eastAsia="en-US"/>
              </w:rPr>
              <w:t>ords*</w:t>
            </w:r>
          </w:p>
        </w:tc>
        <w:tc>
          <w:tcPr>
            <w:tcW w:w="990" w:type="dxa"/>
          </w:tcPr>
          <w:p w:rsidR="00F90A98" w:rsidRPr="001513EC"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F90A98" w:rsidRPr="001513EC" w:rsidRDefault="00F90A98"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Word length of review text with no stop</w:t>
            </w:r>
            <w:r w:rsidR="00927E31">
              <w:rPr>
                <w:rFonts w:ascii="Times New Roman" w:eastAsia="Times New Roman" w:hAnsi="Times New Roman"/>
                <w:color w:val="000000"/>
                <w:sz w:val="16"/>
                <w:szCs w:val="16"/>
                <w:lang w:eastAsia="en-US"/>
              </w:rPr>
              <w:t>w</w:t>
            </w:r>
            <w:r>
              <w:rPr>
                <w:rFonts w:ascii="Times New Roman" w:eastAsia="Times New Roman" w:hAnsi="Times New Roman"/>
                <w:color w:val="000000"/>
                <w:sz w:val="16"/>
                <w:szCs w:val="16"/>
                <w:lang w:eastAsia="en-US"/>
              </w:rPr>
              <w:t>ords</w:t>
            </w:r>
          </w:p>
        </w:tc>
        <w:tc>
          <w:tcPr>
            <w:tcW w:w="810" w:type="dxa"/>
          </w:tcPr>
          <w:p w:rsidR="00F90A98" w:rsidRPr="001513EC"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3</w:t>
            </w:r>
          </w:p>
        </w:tc>
      </w:tr>
      <w:tr w:rsidR="00F90A98" w:rsidRPr="00371779" w:rsidTr="00927E31">
        <w:trPr>
          <w:jc w:val="center"/>
        </w:trPr>
        <w:tc>
          <w:tcPr>
            <w:tcW w:w="2604" w:type="dxa"/>
          </w:tcPr>
          <w:p w:rsidR="00F90A98" w:rsidRDefault="00F90A98"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Sentence Length of Text*</w:t>
            </w:r>
          </w:p>
        </w:tc>
        <w:tc>
          <w:tcPr>
            <w:tcW w:w="99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F90A98" w:rsidRDefault="00F90A98" w:rsidP="00C0676A">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Sentence length of review text</w:t>
            </w:r>
          </w:p>
        </w:tc>
        <w:tc>
          <w:tcPr>
            <w:tcW w:w="81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p>
        </w:tc>
      </w:tr>
      <w:tr w:rsidR="00F90A98" w:rsidRPr="00371779" w:rsidTr="00927E31">
        <w:trPr>
          <w:jc w:val="center"/>
        </w:trPr>
        <w:tc>
          <w:tcPr>
            <w:tcW w:w="2604" w:type="dxa"/>
          </w:tcPr>
          <w:p w:rsidR="00F90A98" w:rsidRPr="005F5AC5"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Recommended</w:t>
            </w:r>
          </w:p>
        </w:tc>
        <w:tc>
          <w:tcPr>
            <w:tcW w:w="99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261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 for false, 1 for true</w:t>
            </w:r>
          </w:p>
        </w:tc>
        <w:tc>
          <w:tcPr>
            <w:tcW w:w="81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p>
        </w:tc>
      </w:tr>
      <w:tr w:rsidR="00F90A98" w:rsidRPr="00371779" w:rsidTr="00927E31">
        <w:trPr>
          <w:jc w:val="center"/>
        </w:trPr>
        <w:tc>
          <w:tcPr>
            <w:tcW w:w="2604"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Recommended Ratio</w:t>
            </w:r>
          </w:p>
        </w:tc>
        <w:tc>
          <w:tcPr>
            <w:tcW w:w="990"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F90A98" w:rsidRDefault="00666E6F" w:rsidP="00666E6F">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recommended reviews divided by total reviews</w:t>
            </w:r>
          </w:p>
        </w:tc>
        <w:tc>
          <w:tcPr>
            <w:tcW w:w="810" w:type="dxa"/>
          </w:tcPr>
          <w:p w:rsidR="00F90A98" w:rsidRDefault="00666E6F" w:rsidP="005038CB">
            <w:pPr>
              <w:ind w:firstLine="0"/>
              <w:jc w:val="left"/>
              <w:rPr>
                <w:rFonts w:ascii="Times New Roman" w:eastAsia="Times New Roman" w:hAnsi="Times New Roman"/>
                <w:color w:val="000000"/>
                <w:sz w:val="16"/>
                <w:szCs w:val="16"/>
                <w:lang w:eastAsia="en-US"/>
              </w:rPr>
            </w:pPr>
            <w:r w:rsidRPr="00666E6F">
              <w:rPr>
                <w:rFonts w:ascii="Times New Roman" w:eastAsia="Times New Roman" w:hAnsi="Times New Roman"/>
                <w:color w:val="000000"/>
                <w:sz w:val="16"/>
                <w:szCs w:val="16"/>
                <w:lang w:eastAsia="en-US"/>
              </w:rPr>
              <w:t>0.9212</w:t>
            </w:r>
          </w:p>
        </w:tc>
      </w:tr>
      <w:tr w:rsidR="00927E31" w:rsidRPr="00371779" w:rsidTr="00927E31">
        <w:trPr>
          <w:jc w:val="center"/>
        </w:trPr>
        <w:tc>
          <w:tcPr>
            <w:tcW w:w="2604" w:type="dxa"/>
          </w:tcPr>
          <w:p w:rsidR="00F90A98" w:rsidRPr="00CF4DD4" w:rsidRDefault="00F90A98"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Word Length of Restaurant N</w:t>
            </w:r>
            <w:r w:rsidRPr="00CF4DD4">
              <w:rPr>
                <w:rFonts w:ascii="Times New Roman" w:eastAsia="Times New Roman" w:hAnsi="Times New Roman"/>
                <w:color w:val="000000"/>
                <w:sz w:val="16"/>
                <w:szCs w:val="16"/>
                <w:lang w:eastAsia="en-US"/>
              </w:rPr>
              <w:t>ame</w:t>
            </w:r>
          </w:p>
        </w:tc>
        <w:tc>
          <w:tcPr>
            <w:tcW w:w="990" w:type="dxa"/>
          </w:tcPr>
          <w:p w:rsidR="00F90A98" w:rsidRPr="00CF4DD4" w:rsidRDefault="00927E3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Word length of restaurant n</w:t>
            </w:r>
            <w:r w:rsidRPr="00CF4DD4">
              <w:rPr>
                <w:rFonts w:ascii="Times New Roman" w:eastAsia="Times New Roman" w:hAnsi="Times New Roman"/>
                <w:color w:val="000000"/>
                <w:sz w:val="16"/>
                <w:szCs w:val="16"/>
                <w:lang w:eastAsia="en-US"/>
              </w:rPr>
              <w:t>ame</w:t>
            </w:r>
          </w:p>
        </w:tc>
        <w:tc>
          <w:tcPr>
            <w:tcW w:w="81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p>
        </w:tc>
      </w:tr>
      <w:tr w:rsidR="00927E31" w:rsidRPr="00371779" w:rsidTr="00927E31">
        <w:trPr>
          <w:jc w:val="center"/>
        </w:trPr>
        <w:tc>
          <w:tcPr>
            <w:tcW w:w="2604" w:type="dxa"/>
          </w:tcPr>
          <w:p w:rsidR="00F90A98" w:rsidRPr="00CF4DD4" w:rsidRDefault="00F90A98"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Word Length of Restaurant Address*</w:t>
            </w:r>
          </w:p>
        </w:tc>
        <w:tc>
          <w:tcPr>
            <w:tcW w:w="990" w:type="dxa"/>
          </w:tcPr>
          <w:p w:rsidR="00F90A98" w:rsidRPr="00CF4DD4" w:rsidRDefault="00927E3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Word length of restaurant address</w:t>
            </w:r>
          </w:p>
        </w:tc>
        <w:tc>
          <w:tcPr>
            <w:tcW w:w="810" w:type="dxa"/>
          </w:tcPr>
          <w:p w:rsidR="00F90A98" w:rsidRPr="00CF4DD4" w:rsidRDefault="00F90A98" w:rsidP="00DF4260">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7</w:t>
            </w:r>
          </w:p>
        </w:tc>
      </w:tr>
      <w:tr w:rsidR="00927E31" w:rsidRPr="00371779" w:rsidTr="00927E31">
        <w:trPr>
          <w:jc w:val="center"/>
        </w:trPr>
        <w:tc>
          <w:tcPr>
            <w:tcW w:w="2604" w:type="dxa"/>
          </w:tcPr>
          <w:p w:rsidR="00F90A98" w:rsidRPr="00CF4DD4" w:rsidRDefault="00F90A98"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Average Rating</w:t>
            </w:r>
          </w:p>
        </w:tc>
        <w:tc>
          <w:tcPr>
            <w:tcW w:w="99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Float</w:t>
            </w:r>
          </w:p>
        </w:tc>
        <w:tc>
          <w:tcPr>
            <w:tcW w:w="261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R</w:t>
            </w:r>
            <w:r w:rsidRPr="00CF4DD4">
              <w:rPr>
                <w:rFonts w:ascii="Times New Roman" w:eastAsia="Times New Roman" w:hAnsi="Times New Roman"/>
                <w:color w:val="000000"/>
                <w:sz w:val="16"/>
                <w:szCs w:val="16"/>
                <w:lang w:eastAsia="en-US"/>
              </w:rPr>
              <w:t>ounded to half-stars</w:t>
            </w:r>
          </w:p>
        </w:tc>
        <w:tc>
          <w:tcPr>
            <w:tcW w:w="810" w:type="dxa"/>
          </w:tcPr>
          <w:p w:rsidR="00F90A98" w:rsidRPr="00CF4DD4" w:rsidRDefault="00F90A98" w:rsidP="005038CB">
            <w:pPr>
              <w:ind w:firstLine="0"/>
              <w:jc w:val="left"/>
              <w:outlineLvl w:val="0"/>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4.5</w:t>
            </w:r>
          </w:p>
        </w:tc>
      </w:tr>
      <w:tr w:rsidR="00F90A98" w:rsidRPr="00371779" w:rsidTr="00927E31">
        <w:trPr>
          <w:jc w:val="center"/>
        </w:trPr>
        <w:tc>
          <w:tcPr>
            <w:tcW w:w="2604" w:type="dxa"/>
          </w:tcPr>
          <w:p w:rsidR="00F90A98"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User to Average Rating</w:t>
            </w:r>
          </w:p>
        </w:tc>
        <w:tc>
          <w:tcPr>
            <w:tcW w:w="99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sidRPr="00CF4DD4">
              <w:rPr>
                <w:rFonts w:ascii="Times New Roman" w:eastAsia="Times New Roman" w:hAnsi="Times New Roman"/>
                <w:color w:val="000000"/>
                <w:sz w:val="16"/>
                <w:szCs w:val="16"/>
                <w:lang w:eastAsia="en-US"/>
              </w:rPr>
              <w:t>Float</w:t>
            </w:r>
          </w:p>
        </w:tc>
        <w:tc>
          <w:tcPr>
            <w:tcW w:w="2610" w:type="dxa"/>
          </w:tcPr>
          <w:p w:rsidR="00F90A98" w:rsidRDefault="00F90A98"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User rating subtracted by</w:t>
            </w:r>
            <w:r w:rsidR="00570FF5">
              <w:rPr>
                <w:rFonts w:ascii="Times New Roman" w:eastAsia="Times New Roman" w:hAnsi="Times New Roman"/>
                <w:color w:val="000000"/>
                <w:sz w:val="16"/>
                <w:szCs w:val="16"/>
                <w:lang w:eastAsia="en-US"/>
              </w:rPr>
              <w:t xml:space="preserve"> average</w:t>
            </w:r>
            <w:r>
              <w:rPr>
                <w:rFonts w:ascii="Times New Roman" w:eastAsia="Times New Roman" w:hAnsi="Times New Roman"/>
                <w:color w:val="000000"/>
                <w:sz w:val="16"/>
                <w:szCs w:val="16"/>
                <w:lang w:eastAsia="en-US"/>
              </w:rPr>
              <w:t xml:space="preserve"> restaurant rating</w:t>
            </w:r>
          </w:p>
        </w:tc>
        <w:tc>
          <w:tcPr>
            <w:tcW w:w="810" w:type="dxa"/>
          </w:tcPr>
          <w:p w:rsidR="00F90A98" w:rsidRPr="00CF4DD4" w:rsidRDefault="00927E31" w:rsidP="005038CB">
            <w:pPr>
              <w:ind w:firstLine="0"/>
              <w:jc w:val="left"/>
              <w:outlineLvl w:val="0"/>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0.5</w:t>
            </w:r>
          </w:p>
        </w:tc>
      </w:tr>
      <w:tr w:rsidR="00927E31" w:rsidRPr="00371779" w:rsidTr="00927E31">
        <w:trPr>
          <w:jc w:val="center"/>
        </w:trPr>
        <w:tc>
          <w:tcPr>
            <w:tcW w:w="2604" w:type="dxa"/>
          </w:tcPr>
          <w:p w:rsidR="00F90A98" w:rsidRPr="00CF4DD4" w:rsidRDefault="00F90A98" w:rsidP="00F90A98">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R</w:t>
            </w:r>
            <w:r w:rsidRPr="00CF4DD4">
              <w:rPr>
                <w:rFonts w:ascii="Times New Roman" w:eastAsia="Times New Roman" w:hAnsi="Times New Roman"/>
                <w:color w:val="000000"/>
                <w:sz w:val="16"/>
                <w:szCs w:val="16"/>
                <w:lang w:eastAsia="en-US"/>
              </w:rPr>
              <w:t>eview</w:t>
            </w:r>
            <w:r>
              <w:rPr>
                <w:rFonts w:ascii="Times New Roman" w:eastAsia="Times New Roman" w:hAnsi="Times New Roman"/>
                <w:color w:val="000000"/>
                <w:sz w:val="16"/>
                <w:szCs w:val="16"/>
                <w:lang w:eastAsia="en-US"/>
              </w:rPr>
              <w:t>s Restaurant*</w:t>
            </w:r>
          </w:p>
        </w:tc>
        <w:tc>
          <w:tcPr>
            <w:tcW w:w="99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F90A98" w:rsidRPr="00CF4DD4" w:rsidRDefault="00F90A98" w:rsidP="00570FF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w:t>
            </w:r>
            <w:r w:rsidRPr="00CF4DD4">
              <w:rPr>
                <w:rFonts w:ascii="Times New Roman" w:eastAsia="Times New Roman" w:hAnsi="Times New Roman"/>
                <w:color w:val="000000"/>
                <w:sz w:val="16"/>
                <w:szCs w:val="16"/>
                <w:lang w:eastAsia="en-US"/>
              </w:rPr>
              <w:t>umber of reviews</w:t>
            </w:r>
            <w:r w:rsidR="00666E6F">
              <w:rPr>
                <w:rFonts w:ascii="Times New Roman" w:eastAsia="Times New Roman" w:hAnsi="Times New Roman"/>
                <w:color w:val="000000"/>
                <w:sz w:val="16"/>
                <w:szCs w:val="16"/>
                <w:lang w:eastAsia="en-US"/>
              </w:rPr>
              <w:t xml:space="preserve"> </w:t>
            </w:r>
            <w:r w:rsidR="00570FF5">
              <w:rPr>
                <w:rFonts w:ascii="Times New Roman" w:eastAsia="Times New Roman" w:hAnsi="Times New Roman"/>
                <w:color w:val="000000"/>
                <w:sz w:val="16"/>
                <w:szCs w:val="16"/>
                <w:lang w:eastAsia="en-US"/>
              </w:rPr>
              <w:t>of</w:t>
            </w:r>
            <w:r w:rsidR="00666E6F">
              <w:rPr>
                <w:rFonts w:ascii="Times New Roman" w:eastAsia="Times New Roman" w:hAnsi="Times New Roman"/>
                <w:color w:val="000000"/>
                <w:sz w:val="16"/>
                <w:szCs w:val="16"/>
                <w:lang w:eastAsia="en-US"/>
              </w:rPr>
              <w:t xml:space="preserve"> restaurant</w:t>
            </w:r>
          </w:p>
        </w:tc>
        <w:tc>
          <w:tcPr>
            <w:tcW w:w="81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1354</w:t>
            </w:r>
          </w:p>
        </w:tc>
      </w:tr>
      <w:tr w:rsidR="00927E31" w:rsidRPr="00371779" w:rsidTr="00927E31">
        <w:trPr>
          <w:jc w:val="center"/>
        </w:trPr>
        <w:tc>
          <w:tcPr>
            <w:tcW w:w="2604"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sidRPr="00025E6D">
              <w:rPr>
                <w:rFonts w:ascii="Times New Roman" w:eastAsia="Times New Roman" w:hAnsi="Times New Roman"/>
                <w:color w:val="000000"/>
                <w:sz w:val="16"/>
                <w:szCs w:val="16"/>
                <w:lang w:eastAsia="en-US"/>
              </w:rPr>
              <w:t>Number</w:t>
            </w:r>
            <w:r>
              <w:rPr>
                <w:rFonts w:ascii="Times New Roman" w:eastAsia="Times New Roman" w:hAnsi="Times New Roman"/>
                <w:color w:val="000000"/>
                <w:sz w:val="16"/>
                <w:szCs w:val="16"/>
                <w:lang w:eastAsia="en-US"/>
              </w:rPr>
              <w:t xml:space="preserve"> of R</w:t>
            </w:r>
            <w:r w:rsidRPr="00025E6D">
              <w:rPr>
                <w:rFonts w:ascii="Times New Roman" w:eastAsia="Times New Roman" w:hAnsi="Times New Roman"/>
                <w:color w:val="000000"/>
                <w:sz w:val="16"/>
                <w:szCs w:val="16"/>
                <w:lang w:eastAsia="en-US"/>
              </w:rPr>
              <w:t>estaurants</w:t>
            </w:r>
            <w:r>
              <w:rPr>
                <w:rFonts w:ascii="Times New Roman" w:eastAsia="Times New Roman" w:hAnsi="Times New Roman"/>
                <w:color w:val="000000"/>
                <w:sz w:val="16"/>
                <w:szCs w:val="16"/>
                <w:lang w:eastAsia="en-US"/>
              </w:rPr>
              <w:t xml:space="preserve"> in City*</w:t>
            </w:r>
          </w:p>
        </w:tc>
        <w:tc>
          <w:tcPr>
            <w:tcW w:w="99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Number of restaurants in city hub</w:t>
            </w:r>
          </w:p>
        </w:tc>
        <w:tc>
          <w:tcPr>
            <w:tcW w:w="810" w:type="dxa"/>
          </w:tcPr>
          <w:p w:rsidR="00F90A98" w:rsidRPr="00CF4DD4" w:rsidRDefault="00F90A98"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4829</w:t>
            </w:r>
          </w:p>
        </w:tc>
      </w:tr>
      <w:tr w:rsidR="00927E31" w:rsidRPr="00371779" w:rsidTr="00927E31">
        <w:trPr>
          <w:jc w:val="center"/>
        </w:trPr>
        <w:tc>
          <w:tcPr>
            <w:tcW w:w="2604" w:type="dxa"/>
            <w:tcBorders>
              <w:bottom w:val="single" w:sz="12" w:space="0" w:color="000000"/>
            </w:tcBorders>
          </w:tcPr>
          <w:p w:rsidR="00927E31" w:rsidRPr="00025E6D" w:rsidRDefault="00927E31" w:rsidP="005038CB">
            <w:pPr>
              <w:ind w:firstLine="0"/>
              <w:jc w:val="left"/>
              <w:rPr>
                <w:rFonts w:ascii="Times New Roman" w:eastAsia="Times New Roman" w:hAnsi="Times New Roman"/>
                <w:color w:val="000000"/>
                <w:sz w:val="16"/>
                <w:szCs w:val="16"/>
                <w:lang w:eastAsia="en-US"/>
              </w:rPr>
            </w:pPr>
            <w:r w:rsidRPr="00025E6D">
              <w:rPr>
                <w:rFonts w:ascii="Times New Roman" w:eastAsia="Times New Roman" w:hAnsi="Times New Roman"/>
                <w:color w:val="000000"/>
                <w:sz w:val="16"/>
                <w:szCs w:val="16"/>
                <w:lang w:eastAsia="en-US"/>
              </w:rPr>
              <w:t>Restaurant</w:t>
            </w:r>
            <w:r>
              <w:rPr>
                <w:rFonts w:ascii="Times New Roman" w:eastAsia="Times New Roman" w:hAnsi="Times New Roman"/>
                <w:color w:val="000000"/>
                <w:sz w:val="16"/>
                <w:szCs w:val="16"/>
                <w:lang w:eastAsia="en-US"/>
              </w:rPr>
              <w:t xml:space="preserve"> Listing Order</w:t>
            </w:r>
          </w:p>
        </w:tc>
        <w:tc>
          <w:tcPr>
            <w:tcW w:w="990" w:type="dxa"/>
            <w:tcBorders>
              <w:bottom w:val="single" w:sz="12" w:space="0" w:color="000000"/>
            </w:tcBorders>
          </w:tcPr>
          <w:p w:rsidR="00927E31" w:rsidRPr="00CF4DD4" w:rsidRDefault="00927E3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Integer</w:t>
            </w:r>
          </w:p>
        </w:tc>
        <w:tc>
          <w:tcPr>
            <w:tcW w:w="2610" w:type="dxa"/>
            <w:tcBorders>
              <w:bottom w:val="single" w:sz="12" w:space="0" w:color="000000"/>
            </w:tcBorders>
          </w:tcPr>
          <w:p w:rsidR="00927E31" w:rsidRPr="00025E6D" w:rsidRDefault="00927E31" w:rsidP="00437B43">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Yelp </w:t>
            </w:r>
            <w:r w:rsidR="00437B43">
              <w:rPr>
                <w:rFonts w:ascii="Times New Roman" w:eastAsia="Times New Roman" w:hAnsi="Times New Roman"/>
                <w:color w:val="000000"/>
                <w:sz w:val="16"/>
                <w:szCs w:val="16"/>
                <w:lang w:eastAsia="en-US"/>
              </w:rPr>
              <w:t>r</w:t>
            </w:r>
            <w:r w:rsidRPr="00025E6D">
              <w:rPr>
                <w:rFonts w:ascii="Times New Roman" w:eastAsia="Times New Roman" w:hAnsi="Times New Roman"/>
                <w:color w:val="000000"/>
                <w:sz w:val="16"/>
                <w:szCs w:val="16"/>
                <w:lang w:eastAsia="en-US"/>
              </w:rPr>
              <w:t>estaurant</w:t>
            </w:r>
            <w:r w:rsidR="00437B43">
              <w:rPr>
                <w:rFonts w:ascii="Times New Roman" w:eastAsia="Times New Roman" w:hAnsi="Times New Roman"/>
                <w:color w:val="000000"/>
                <w:sz w:val="16"/>
                <w:szCs w:val="16"/>
                <w:lang w:eastAsia="en-US"/>
              </w:rPr>
              <w:t xml:space="preserve"> listing</w:t>
            </w:r>
            <w:r>
              <w:rPr>
                <w:rFonts w:ascii="Times New Roman" w:eastAsia="Times New Roman" w:hAnsi="Times New Roman"/>
                <w:color w:val="000000"/>
                <w:sz w:val="16"/>
                <w:szCs w:val="16"/>
                <w:lang w:eastAsia="en-US"/>
              </w:rPr>
              <w:t xml:space="preserve"> order</w:t>
            </w:r>
          </w:p>
        </w:tc>
        <w:tc>
          <w:tcPr>
            <w:tcW w:w="810" w:type="dxa"/>
            <w:tcBorders>
              <w:bottom w:val="single" w:sz="12" w:space="0" w:color="000000"/>
            </w:tcBorders>
          </w:tcPr>
          <w:p w:rsidR="00927E31" w:rsidRPr="00025E6D" w:rsidRDefault="00927E31" w:rsidP="005038C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2</w:t>
            </w:r>
          </w:p>
        </w:tc>
      </w:tr>
    </w:tbl>
    <w:p w:rsidR="00513901" w:rsidRDefault="00513901" w:rsidP="00AD5991">
      <w:pPr>
        <w:ind w:firstLine="0"/>
      </w:pPr>
    </w:p>
    <w:p w:rsidR="00513901" w:rsidRPr="00513901" w:rsidRDefault="00513901" w:rsidP="00927E31">
      <w:pPr>
        <w:ind w:firstLine="0"/>
      </w:pPr>
      <w:r w:rsidRPr="00513901">
        <w:t>The Yelp data set could be appropriated to represent all review datasets and how an algorithm could filter reviews based on text and enumerated metadata. The influence of a filtering system can be contextualized for broader data sets such as movie, music, shopping, and search results. Data similarity in sparse, contextualized text submitted by users are applied to text classifier datasets</w:t>
      </w:r>
      <w:r w:rsidR="00C14607">
        <w:t xml:space="preserve"> and sentiment natural language processing [39][40][41]</w:t>
      </w:r>
      <w:r w:rsidRPr="00513901">
        <w:t>.</w:t>
      </w:r>
    </w:p>
    <w:p w:rsidR="00940188" w:rsidRDefault="00513901" w:rsidP="00513901">
      <w:r w:rsidRPr="00513901">
        <w:t>The generalization of the dataset is the application of review filtering systems for volunteered feedback. The scope of the implications would be how filtering systems could benefit and adversely affect certain businesses and the user experience if the system is left unregulated.</w:t>
      </w:r>
    </w:p>
    <w:p w:rsidR="00940188" w:rsidRDefault="00940188" w:rsidP="00940188">
      <w:pPr>
        <w:pStyle w:val="heading10"/>
        <w:outlineLvl w:val="0"/>
      </w:pPr>
      <w:r>
        <w:lastRenderedPageBreak/>
        <w:t>5</w:t>
      </w:r>
      <w:r w:rsidRPr="009A3755">
        <w:t xml:space="preserve">   </w:t>
      </w:r>
      <w:r w:rsidRPr="006143CF">
        <w:t>Methods and Experiments</w:t>
      </w:r>
    </w:p>
    <w:p w:rsidR="00940188" w:rsidRPr="00C34E03" w:rsidRDefault="000846C0" w:rsidP="008E27BF">
      <w:pPr>
        <w:ind w:firstLine="0"/>
      </w:pPr>
      <w:r>
        <w:t>A</w:t>
      </w:r>
      <w:r w:rsidR="00940188">
        <w:t xml:space="preserve"> </w:t>
      </w:r>
      <w:r>
        <w:t>correlation and</w:t>
      </w:r>
      <w:r w:rsidR="00940188">
        <w:t xml:space="preserve"> prediction </w:t>
      </w:r>
      <w:r>
        <w:t>model</w:t>
      </w:r>
      <w:r w:rsidR="00940188">
        <w:t xml:space="preserve"> </w:t>
      </w:r>
      <w:r>
        <w:t>compares</w:t>
      </w:r>
      <w:r w:rsidR="00940188">
        <w:t xml:space="preserve"> </w:t>
      </w:r>
      <w:r>
        <w:t xml:space="preserve">scaled </w:t>
      </w:r>
      <w:r w:rsidR="00940188">
        <w:t xml:space="preserve">numerical features from </w:t>
      </w:r>
      <w:r>
        <w:t xml:space="preserve">review metadata and text analysis. Coefficients from correlation and </w:t>
      </w:r>
      <w:r w:rsidR="00AF4746">
        <w:t xml:space="preserve">multivariate </w:t>
      </w:r>
      <w:r>
        <w:t xml:space="preserve">logistic regression are compared to analyze which features have the most influence on </w:t>
      </w:r>
      <w:r w:rsidR="00940188">
        <w:t xml:space="preserve">Yelp's algorithm for </w:t>
      </w:r>
      <w:r>
        <w:t>filtering</w:t>
      </w:r>
      <w:r w:rsidR="00940188">
        <w:t xml:space="preserve"> reviews.</w:t>
      </w:r>
    </w:p>
    <w:p w:rsidR="00940188" w:rsidRDefault="00940188" w:rsidP="00940188">
      <w:pPr>
        <w:pStyle w:val="heading20"/>
        <w:outlineLvl w:val="0"/>
      </w:pPr>
      <w:r>
        <w:t xml:space="preserve">5.1   </w:t>
      </w:r>
      <w:r w:rsidR="00556BF0">
        <w:t>Feature</w:t>
      </w:r>
      <w:r>
        <w:t xml:space="preserve"> Creation and </w:t>
      </w:r>
      <w:r w:rsidR="00AF4746">
        <w:t xml:space="preserve">Prediction </w:t>
      </w:r>
      <w:r>
        <w:t>Modeling</w:t>
      </w:r>
    </w:p>
    <w:p w:rsidR="00DA1304" w:rsidRDefault="00DA1304" w:rsidP="00F26B72">
      <w:pPr>
        <w:pStyle w:val="p1a"/>
      </w:pPr>
      <w:r w:rsidRPr="00DA1304">
        <w:t>Two-stage sampling preserves equal probability selection to maintain scraped data consistency with the total dataset</w:t>
      </w:r>
      <w:r w:rsidR="00C14607">
        <w:t xml:space="preserve"> [33]</w:t>
      </w:r>
      <w:r w:rsidRPr="00DA1304">
        <w:t xml:space="preserve">. Balancing the dataset to 50:50 for recommended and not recommended reviews by restaurant represents how the Yelp algorithm filters reviews per business page. Features are created from metadata and text analysis, which range from word count to complex natural language processing. All features are converted into numerical and logarithmically transformed as necessary to reduce the asymmetry in the data distribution. </w:t>
      </w:r>
      <w:r w:rsidR="00897F7E">
        <w:t>Natural log transformation is a method to keep data integrity while solving for data normality in an even distribution.</w:t>
      </w:r>
      <w:r w:rsidR="00897F7E" w:rsidRPr="00DA1304">
        <w:t xml:space="preserve"> </w:t>
      </w:r>
      <w:r w:rsidRPr="00DA1304">
        <w:t xml:space="preserve">All features are scaled from 0 to 1 so that direct comparisons are made for the model's coefficients. Multivariate logistic regression is the model that uses features to predict the binary outcomes of recommended and not recommended reviews. </w:t>
      </w:r>
      <w:r w:rsidR="00F26B72" w:rsidRPr="00DA1304">
        <w:t xml:space="preserve">The </w:t>
      </w:r>
      <w:r w:rsidR="00F26B72">
        <w:t xml:space="preserve">prediction </w:t>
      </w:r>
      <w:r w:rsidR="00F26B72" w:rsidRPr="00DA1304">
        <w:t xml:space="preserve">model </w:t>
      </w:r>
      <w:r w:rsidR="00F26B72">
        <w:t xml:space="preserve">produces </w:t>
      </w:r>
      <w:r w:rsidR="00F26B72" w:rsidRPr="00DA1304">
        <w:t xml:space="preserve">feature coefficients </w:t>
      </w:r>
      <w:r w:rsidR="00F26B72">
        <w:t>to predict recommended and not recommended reviews</w:t>
      </w:r>
      <w:r w:rsidR="00F26B72" w:rsidRPr="00DA1304">
        <w:t>.</w:t>
      </w:r>
      <w:r w:rsidR="00F26B72">
        <w:t xml:space="preserve"> </w:t>
      </w:r>
    </w:p>
    <w:p w:rsidR="00DA1304" w:rsidRPr="00DA1304" w:rsidRDefault="00DA1304" w:rsidP="00DA1304">
      <w:r w:rsidRPr="00DA1304">
        <w:t xml:space="preserve">For </w:t>
      </w:r>
      <w:r>
        <w:t>any binary</w:t>
      </w:r>
      <w:r w:rsidRPr="00DA1304">
        <w:t xml:space="preserve"> prediction, there are true positives, true negatives, false positives, and false negatives. True positives and negatives accurately predict labels while false positives and negatives are misclassifications. Different from accuracy [Eq. 1], precision is used to optimize for model prediction [Eq. 2]. Model evaluations for predicting true positives also include recall [Eq. 3] and F1-Score [Eq. 4], which is the harmonic mean between precision and recall.</w:t>
      </w:r>
      <w:r>
        <w:t xml:space="preserve"> These metrics are used throughout.</w:t>
      </w:r>
    </w:p>
    <w:p w:rsidR="00DA1304" w:rsidRDefault="00DA1304" w:rsidP="00940188">
      <w:pPr>
        <w:ind w:firstLine="0"/>
      </w:pPr>
    </w:p>
    <w:p w:rsidR="00DA1304" w:rsidRPr="00176015" w:rsidRDefault="00DA1304" w:rsidP="00DA1304">
      <w:pPr>
        <w:ind w:firstLine="0"/>
        <w:rPr>
          <w:sz w:val="18"/>
          <w:szCs w:val="18"/>
        </w:rPr>
      </w:pPr>
      <m:oMathPara>
        <m:oMath>
          <m:r>
            <w:rPr>
              <w:rFonts w:ascii="Cambria Math" w:hAnsi="Cambria Math"/>
              <w:sz w:val="18"/>
              <w:szCs w:val="18"/>
            </w:rPr>
            <m:t xml:space="preserve">Accuracy= </m:t>
          </m:r>
          <m:f>
            <m:fPr>
              <m:ctrlPr>
                <w:rPr>
                  <w:rFonts w:ascii="Cambria Math" w:hAnsi="Cambria Math"/>
                  <w:i/>
                  <w:sz w:val="18"/>
                  <w:szCs w:val="18"/>
                </w:rPr>
              </m:ctrlPr>
            </m:fPr>
            <m:num>
              <m:r>
                <w:rPr>
                  <w:rFonts w:ascii="Cambria Math" w:hAnsi="Cambria Math"/>
                  <w:sz w:val="18"/>
                  <w:szCs w:val="18"/>
                </w:rPr>
                <m:t>True Positives+True Negatives</m:t>
              </m:r>
            </m:num>
            <m:den>
              <m:r>
                <w:rPr>
                  <w:rFonts w:ascii="Cambria Math" w:hAnsi="Cambria Math"/>
                  <w:sz w:val="18"/>
                  <w:szCs w:val="18"/>
                </w:rPr>
                <m:t>Total Observations</m:t>
              </m:r>
            </m:den>
          </m:f>
          <m:r>
            <w:rPr>
              <w:rFonts w:ascii="Cambria Math" w:hAnsi="Cambria Math"/>
              <w:sz w:val="18"/>
              <w:szCs w:val="18"/>
            </w:rPr>
            <m:t xml:space="preserve"> [Eq.1]</m:t>
          </m:r>
        </m:oMath>
      </m:oMathPara>
    </w:p>
    <w:p w:rsidR="00DA1304" w:rsidRDefault="00DA1304" w:rsidP="00DA1304">
      <w:pPr>
        <w:ind w:firstLine="0"/>
      </w:pPr>
    </w:p>
    <w:p w:rsidR="00DA1304" w:rsidRPr="00176015" w:rsidRDefault="00DA1304" w:rsidP="00DA1304">
      <w:pPr>
        <w:ind w:firstLine="0"/>
        <w:rPr>
          <w:sz w:val="18"/>
          <w:szCs w:val="18"/>
        </w:rPr>
      </w:pPr>
      <m:oMathPara>
        <m:oMath>
          <m:r>
            <w:rPr>
              <w:rFonts w:ascii="Cambria Math" w:hAnsi="Cambria Math"/>
              <w:sz w:val="18"/>
              <w:szCs w:val="18"/>
            </w:rPr>
            <m:t xml:space="preserve">Precision= </m:t>
          </m:r>
          <m:f>
            <m:fPr>
              <m:ctrlPr>
                <w:rPr>
                  <w:rFonts w:ascii="Cambria Math" w:hAnsi="Cambria Math"/>
                  <w:i/>
                  <w:sz w:val="18"/>
                  <w:szCs w:val="18"/>
                </w:rPr>
              </m:ctrlPr>
            </m:fPr>
            <m:num>
              <m:r>
                <w:rPr>
                  <w:rFonts w:ascii="Cambria Math" w:hAnsi="Cambria Math"/>
                  <w:sz w:val="18"/>
                  <w:szCs w:val="18"/>
                </w:rPr>
                <m:t>True Positives</m:t>
              </m:r>
            </m:num>
            <m:den>
              <m:r>
                <w:rPr>
                  <w:rFonts w:ascii="Cambria Math" w:hAnsi="Cambria Math"/>
                  <w:sz w:val="18"/>
                  <w:szCs w:val="18"/>
                </w:rPr>
                <m:t>True Positives+False Positives</m:t>
              </m:r>
            </m:den>
          </m:f>
          <m:r>
            <w:rPr>
              <w:rFonts w:ascii="Cambria Math" w:hAnsi="Cambria Math"/>
              <w:sz w:val="18"/>
              <w:szCs w:val="18"/>
            </w:rPr>
            <m:t xml:space="preserve"> [Eq.2]</m:t>
          </m:r>
        </m:oMath>
      </m:oMathPara>
    </w:p>
    <w:p w:rsidR="00DA1304" w:rsidRDefault="00DA1304" w:rsidP="00DA1304">
      <w:pPr>
        <w:ind w:firstLine="0"/>
      </w:pPr>
    </w:p>
    <w:p w:rsidR="00DA1304" w:rsidRPr="00176015" w:rsidRDefault="00DA1304" w:rsidP="00DA1304">
      <w:pPr>
        <w:ind w:firstLine="0"/>
        <w:rPr>
          <w:sz w:val="18"/>
          <w:szCs w:val="18"/>
        </w:rPr>
      </w:pPr>
      <m:oMathPara>
        <m:oMath>
          <m:r>
            <w:rPr>
              <w:rFonts w:ascii="Cambria Math" w:hAnsi="Cambria Math"/>
              <w:sz w:val="18"/>
              <w:szCs w:val="18"/>
            </w:rPr>
            <m:t xml:space="preserve">Recall= </m:t>
          </m:r>
          <m:f>
            <m:fPr>
              <m:ctrlPr>
                <w:rPr>
                  <w:rFonts w:ascii="Cambria Math" w:hAnsi="Cambria Math"/>
                  <w:i/>
                  <w:sz w:val="18"/>
                  <w:szCs w:val="18"/>
                </w:rPr>
              </m:ctrlPr>
            </m:fPr>
            <m:num>
              <m:r>
                <w:rPr>
                  <w:rFonts w:ascii="Cambria Math" w:hAnsi="Cambria Math"/>
                  <w:sz w:val="18"/>
                  <w:szCs w:val="18"/>
                </w:rPr>
                <m:t>True Positives</m:t>
              </m:r>
            </m:num>
            <m:den>
              <m:r>
                <w:rPr>
                  <w:rFonts w:ascii="Cambria Math" w:hAnsi="Cambria Math"/>
                  <w:sz w:val="18"/>
                  <w:szCs w:val="18"/>
                </w:rPr>
                <m:t>True Positives+False Negatives</m:t>
              </m:r>
            </m:den>
          </m:f>
          <m:r>
            <w:rPr>
              <w:rFonts w:ascii="Cambria Math" w:hAnsi="Cambria Math"/>
              <w:sz w:val="18"/>
              <w:szCs w:val="18"/>
            </w:rPr>
            <m:t xml:space="preserve"> [Eq.3]</m:t>
          </m:r>
        </m:oMath>
      </m:oMathPara>
    </w:p>
    <w:p w:rsidR="00DA1304" w:rsidRDefault="00DA1304" w:rsidP="00DA1304">
      <w:pPr>
        <w:ind w:firstLine="0"/>
      </w:pPr>
    </w:p>
    <w:p w:rsidR="00DA1304" w:rsidRPr="00176015" w:rsidRDefault="00DA1304" w:rsidP="00DA1304">
      <w:pPr>
        <w:ind w:firstLine="0"/>
        <w:rPr>
          <w:sz w:val="18"/>
          <w:szCs w:val="18"/>
        </w:rPr>
      </w:pPr>
      <m:oMathPara>
        <m:oMath>
          <m:r>
            <w:rPr>
              <w:rFonts w:ascii="Cambria Math" w:hAnsi="Cambria Math"/>
              <w:sz w:val="18"/>
              <w:szCs w:val="18"/>
            </w:rPr>
            <m:t xml:space="preserve">F1 Score= </m:t>
          </m:r>
          <m:f>
            <m:fPr>
              <m:ctrlPr>
                <w:rPr>
                  <w:rFonts w:ascii="Cambria Math" w:hAnsi="Cambria Math"/>
                  <w:i/>
                  <w:sz w:val="18"/>
                  <w:szCs w:val="18"/>
                </w:rPr>
              </m:ctrlPr>
            </m:fPr>
            <m:num>
              <m:r>
                <w:rPr>
                  <w:rFonts w:ascii="Cambria Math" w:hAnsi="Cambria Math"/>
                  <w:sz w:val="18"/>
                  <w:szCs w:val="18"/>
                </w:rPr>
                <m:t>2*True Positives</m:t>
              </m:r>
            </m:num>
            <m:den>
              <m:r>
                <w:rPr>
                  <w:rFonts w:ascii="Cambria Math" w:hAnsi="Cambria Math"/>
                  <w:sz w:val="18"/>
                  <w:szCs w:val="18"/>
                </w:rPr>
                <m:t>2*True Positives+False Positives+False Negatives</m:t>
              </m:r>
            </m:den>
          </m:f>
          <m:r>
            <w:rPr>
              <w:rFonts w:ascii="Cambria Math" w:hAnsi="Cambria Math"/>
              <w:sz w:val="18"/>
              <w:szCs w:val="18"/>
            </w:rPr>
            <m:t xml:space="preserve"> [Eq.4]</m:t>
          </m:r>
        </m:oMath>
      </m:oMathPara>
    </w:p>
    <w:p w:rsidR="00DA1304" w:rsidRDefault="00DA1304" w:rsidP="00DA1304">
      <w:pPr>
        <w:ind w:firstLine="0"/>
      </w:pPr>
    </w:p>
    <w:p w:rsidR="00AF4746" w:rsidRPr="009A3755" w:rsidRDefault="00AF4746" w:rsidP="00AF4746">
      <w:pPr>
        <w:pStyle w:val="heading20"/>
        <w:outlineLvl w:val="0"/>
      </w:pPr>
      <w:r>
        <w:t>5.2   Analysis of Feature Importance</w:t>
      </w:r>
    </w:p>
    <w:p w:rsidR="00556BF0" w:rsidRDefault="00556BF0" w:rsidP="00940188">
      <w:pPr>
        <w:ind w:firstLine="0"/>
      </w:pPr>
      <w:r>
        <w:t xml:space="preserve">Features created and analyzed to verify Yelp's efforts to promote quality and reliable information to help consumers gain insight and make decisions [1]. </w:t>
      </w:r>
      <w:r w:rsidR="00892782">
        <w:t xml:space="preserve">The determining features that influence Yelp's review filtering algorithm is based on the magnitude of </w:t>
      </w:r>
      <w:r w:rsidR="00892782">
        <w:lastRenderedPageBreak/>
        <w:t xml:space="preserve">those coefficients. Some features are insignificant towards prediction and are removed from the full model in the reduced model for multivariate logistic prediction. Significance is determined by </w:t>
      </w:r>
      <w:r w:rsidR="00C14607">
        <w:t xml:space="preserve">a </w:t>
      </w:r>
      <w:r w:rsidR="00892782">
        <w:t>p-value</w:t>
      </w:r>
      <w:r w:rsidR="00C14607">
        <w:t xml:space="preserve"> threshold of 0.05</w:t>
      </w:r>
      <w:r w:rsidR="00892782">
        <w:t>, which is the hypothesis test statistic to determine probable evidence towards an observation. The full and reduced model are explored to evaluate which features have a significant role in determining what causes reviews to become recommended or not recommended.</w:t>
      </w:r>
      <w:r w:rsidR="00892782" w:rsidRPr="00892782">
        <w:t xml:space="preserve"> </w:t>
      </w:r>
      <w:r w:rsidR="00892782">
        <w:t>The reduced model evaluated which features have a significant role in determining what causes reviews to become recommended or not recommended. A guideline on how to submit a recommended review is the result of the investigation.</w:t>
      </w:r>
    </w:p>
    <w:p w:rsidR="00CE1745" w:rsidRDefault="00940188" w:rsidP="00CE1745">
      <w:pPr>
        <w:pStyle w:val="heading10"/>
        <w:outlineLvl w:val="0"/>
      </w:pPr>
      <w:r>
        <w:t>6</w:t>
      </w:r>
      <w:r w:rsidR="00CE1745" w:rsidRPr="009A3755">
        <w:t xml:space="preserve">   </w:t>
      </w:r>
      <w:r w:rsidR="00CE1745">
        <w:t>Text Processing</w:t>
      </w:r>
    </w:p>
    <w:p w:rsidR="00CE1745" w:rsidRDefault="00CE1745" w:rsidP="00CE1745">
      <w:pPr>
        <w:ind w:firstLine="0"/>
      </w:pPr>
      <w:r>
        <w:t xml:space="preserve">Features are extracted from the review text </w:t>
      </w:r>
      <w:r w:rsidR="0046265D">
        <w:t>with</w:t>
      </w:r>
      <w:r>
        <w:t xml:space="preserve"> the bag of words model, naive Bayes text classifiers, and </w:t>
      </w:r>
      <w:r w:rsidR="0056663A">
        <w:t>sentiment natural language processing (</w:t>
      </w:r>
      <w:r>
        <w:t>NLP</w:t>
      </w:r>
      <w:r w:rsidR="0056663A">
        <w:t>)</w:t>
      </w:r>
      <w:r>
        <w:t xml:space="preserve">. </w:t>
      </w:r>
      <w:r w:rsidR="0046265D">
        <w:t>The b</w:t>
      </w:r>
      <w:r>
        <w:t>ag of word</w:t>
      </w:r>
      <w:r w:rsidR="0046265D">
        <w:t>s</w:t>
      </w:r>
      <w:r>
        <w:t xml:space="preserve"> model is a method that process </w:t>
      </w:r>
      <w:r w:rsidR="0056663A">
        <w:t>word count and frequencies</w:t>
      </w:r>
      <w:r>
        <w:t xml:space="preserve"> without </w:t>
      </w:r>
      <w:r w:rsidR="0056663A">
        <w:t xml:space="preserve">checking for </w:t>
      </w:r>
      <w:r>
        <w:t xml:space="preserve">grammar </w:t>
      </w:r>
      <w:r w:rsidR="0056663A">
        <w:t>or word order</w:t>
      </w:r>
      <w:r w:rsidR="00C14607">
        <w:t xml:space="preserve"> [42]</w:t>
      </w:r>
      <w:r w:rsidR="0056663A">
        <w:t>. Naive Bayes is the matching the probabilities of frequent words occurring in labeled text classifiers with the probabilities of those in the review text</w:t>
      </w:r>
      <w:r w:rsidR="00C14607">
        <w:t xml:space="preserve"> [43]</w:t>
      </w:r>
      <w:r w:rsidR="0056663A">
        <w:t xml:space="preserve">. Sentiment NLP is how words arranged in </w:t>
      </w:r>
      <w:r w:rsidR="0046265D">
        <w:t xml:space="preserve">a certain </w:t>
      </w:r>
      <w:r w:rsidR="0056663A">
        <w:t>order can affect the tonality of a sentence</w:t>
      </w:r>
      <w:r w:rsidR="00C14607">
        <w:t xml:space="preserve"> [44]</w:t>
      </w:r>
      <w:r w:rsidR="0056663A">
        <w:t>.</w:t>
      </w:r>
    </w:p>
    <w:p w:rsidR="0046265D" w:rsidRDefault="00940188" w:rsidP="0046265D">
      <w:pPr>
        <w:pStyle w:val="heading20"/>
        <w:outlineLvl w:val="0"/>
      </w:pPr>
      <w:r>
        <w:t>6</w:t>
      </w:r>
      <w:r w:rsidR="0046265D">
        <w:t>.1</w:t>
      </w:r>
      <w:r w:rsidR="0046265D" w:rsidRPr="009A3755">
        <w:t xml:space="preserve">   </w:t>
      </w:r>
      <w:r w:rsidR="0046265D">
        <w:t>Bag of Words Model</w:t>
      </w:r>
    </w:p>
    <w:p w:rsidR="003878A0" w:rsidRDefault="0046265D" w:rsidP="0046265D">
      <w:pPr>
        <w:ind w:firstLine="0"/>
      </w:pPr>
      <w:r>
        <w:t xml:space="preserve">Features from review text are processed as a bag of words model using readability indexes, which is a semantic metric to statistically solve for </w:t>
      </w:r>
      <w:r w:rsidR="006B3CBE">
        <w:t>the difficulty of understanding text</w:t>
      </w:r>
      <w:r w:rsidR="00C14607">
        <w:t xml:space="preserve"> [45]</w:t>
      </w:r>
      <w:r>
        <w:t xml:space="preserve">. </w:t>
      </w:r>
      <w:r w:rsidR="0093324D">
        <w:t>T</w:t>
      </w:r>
      <w:r>
        <w:t xml:space="preserve">he total number of characters, word count from letter clusters, and sentences based on punctuation are used to solve for </w:t>
      </w:r>
      <w:r w:rsidR="006B3CBE">
        <w:t xml:space="preserve">the </w:t>
      </w:r>
      <w:r>
        <w:t>automated readability index</w:t>
      </w:r>
      <w:r w:rsidR="0093324D">
        <w:t xml:space="preserve"> of</w:t>
      </w:r>
      <w:r w:rsidR="006B3CBE">
        <w:t xml:space="preserve"> review </w:t>
      </w:r>
      <w:r w:rsidR="0093324D">
        <w:t xml:space="preserve">text </w:t>
      </w:r>
      <w:r w:rsidR="006B3CBE">
        <w:t xml:space="preserve">[Eq. </w:t>
      </w:r>
      <w:r w:rsidR="00DA1304">
        <w:t>5</w:t>
      </w:r>
      <w:r w:rsidR="006B3CBE">
        <w:t>]</w:t>
      </w:r>
      <w:r w:rsidR="00C14607">
        <w:t>[45]</w:t>
      </w:r>
      <w:r>
        <w:t xml:space="preserve">. </w:t>
      </w:r>
      <w:r w:rsidR="002B78E0">
        <w:rPr>
          <w:lang w:val="en-GB"/>
        </w:rPr>
        <w:t>Age and grade level readability</w:t>
      </w:r>
      <w:r w:rsidR="002B78E0">
        <w:t xml:space="preserve"> by score of the </w:t>
      </w:r>
      <w:r w:rsidR="002B78E0" w:rsidRPr="002B78E0">
        <w:rPr>
          <w:lang w:val="en-GB"/>
        </w:rPr>
        <w:t>Automated Readability Index</w:t>
      </w:r>
      <w:r w:rsidR="002B78E0">
        <w:t xml:space="preserve"> are listed in Table 4</w:t>
      </w:r>
      <w:r w:rsidR="00C14607">
        <w:t xml:space="preserve"> [45]</w:t>
      </w:r>
      <w:r w:rsidR="002B78E0">
        <w:t xml:space="preserve">. </w:t>
      </w:r>
      <w:r w:rsidR="006B3CBE">
        <w:t xml:space="preserve">For the </w:t>
      </w:r>
      <w:r w:rsidR="006B3CBE" w:rsidRPr="006B3CBE">
        <w:t>Flesch–Kincaid Grade Level Formula</w:t>
      </w:r>
      <w:r w:rsidR="00C14607">
        <w:t xml:space="preserve"> [46]</w:t>
      </w:r>
      <w:r w:rsidR="006B3CBE">
        <w:t xml:space="preserve">, the total number of syllables are extracted from the Google dictionary API to directly solve for </w:t>
      </w:r>
      <w:r w:rsidR="002B78E0">
        <w:t xml:space="preserve">the </w:t>
      </w:r>
      <w:r w:rsidR="006B3CBE">
        <w:t xml:space="preserve">grade level </w:t>
      </w:r>
      <w:r w:rsidR="002B78E0">
        <w:t>readability of review</w:t>
      </w:r>
      <w:r w:rsidR="003878A0">
        <w:t xml:space="preserve"> text</w:t>
      </w:r>
      <w:r w:rsidR="002B78E0">
        <w:t xml:space="preserve"> </w:t>
      </w:r>
      <w:r w:rsidR="006B3CBE">
        <w:t xml:space="preserve">[Eq. </w:t>
      </w:r>
      <w:r w:rsidR="00DA1304">
        <w:t>6</w:t>
      </w:r>
      <w:r w:rsidR="006B3CBE">
        <w:t>]</w:t>
      </w:r>
      <w:r w:rsidR="005E66C9">
        <w:t>[47]</w:t>
      </w:r>
      <w:r w:rsidR="006B3CBE">
        <w:t>.</w:t>
      </w:r>
      <w:r w:rsidR="003878A0">
        <w:t xml:space="preserve"> </w:t>
      </w:r>
      <w:r w:rsidR="009E4844">
        <w:t>T</w:t>
      </w:r>
      <w:r w:rsidR="003878A0">
        <w:t>he Google dictionary API</w:t>
      </w:r>
      <w:r w:rsidR="009E4844">
        <w:t xml:space="preserve"> was also</w:t>
      </w:r>
      <w:r w:rsidR="003906BE">
        <w:t xml:space="preserve"> used</w:t>
      </w:r>
      <w:r w:rsidR="003878A0">
        <w:t xml:space="preserve"> to find the </w:t>
      </w:r>
      <w:r w:rsidR="0093324D">
        <w:t>percentage of words spelled correctly</w:t>
      </w:r>
      <w:r w:rsidR="009E4844" w:rsidRPr="009E4844">
        <w:t xml:space="preserve"> </w:t>
      </w:r>
      <w:r w:rsidR="009E4844">
        <w:t>for the review text</w:t>
      </w:r>
      <w:r w:rsidR="005E66C9">
        <w:t xml:space="preserve"> [47]</w:t>
      </w:r>
      <w:r w:rsidR="009E4844">
        <w:t>.</w:t>
      </w:r>
    </w:p>
    <w:p w:rsidR="009E4844" w:rsidRDefault="009E4844" w:rsidP="0046265D">
      <w:pPr>
        <w:ind w:firstLine="0"/>
      </w:pPr>
    </w:p>
    <w:p w:rsidR="0046265D" w:rsidRDefault="0046265D" w:rsidP="0046265D">
      <m:oMathPara>
        <m:oMath>
          <m:r>
            <w:rPr>
              <w:rFonts w:ascii="Cambria Math" w:hAnsi="Cambria Math"/>
              <w:sz w:val="18"/>
              <w:szCs w:val="18"/>
            </w:rPr>
            <m:t>Automated Readability Index=4.71</m:t>
          </m:r>
          <m:d>
            <m:dPr>
              <m:ctrlPr>
                <w:rPr>
                  <w:rFonts w:ascii="Cambria Math" w:eastAsia="Calibri" w:hAnsi="Cambria Math"/>
                  <w:i/>
                  <w:sz w:val="18"/>
                  <w:szCs w:val="18"/>
                  <w:lang w:eastAsia="en-US"/>
                </w:rPr>
              </m:ctrlPr>
            </m:dPr>
            <m:e>
              <m:f>
                <m:fPr>
                  <m:ctrlPr>
                    <w:rPr>
                      <w:rFonts w:ascii="Cambria Math" w:eastAsia="Calibri" w:hAnsi="Cambria Math"/>
                      <w:i/>
                      <w:sz w:val="18"/>
                      <w:szCs w:val="18"/>
                      <w:lang w:eastAsia="en-US"/>
                    </w:rPr>
                  </m:ctrlPr>
                </m:fPr>
                <m:num>
                  <m:r>
                    <w:rPr>
                      <w:rFonts w:ascii="Cambria Math" w:hAnsi="Cambria Math"/>
                      <w:sz w:val="18"/>
                      <w:szCs w:val="18"/>
                    </w:rPr>
                    <m:t>characters</m:t>
                  </m:r>
                </m:num>
                <m:den>
                  <m:r>
                    <w:rPr>
                      <w:rFonts w:ascii="Cambria Math" w:hAnsi="Cambria Math"/>
                      <w:sz w:val="18"/>
                      <w:szCs w:val="18"/>
                    </w:rPr>
                    <m:t>words</m:t>
                  </m:r>
                </m:den>
              </m:f>
            </m:e>
          </m:d>
          <m:r>
            <w:rPr>
              <w:rFonts w:ascii="Cambria Math" w:hAnsi="Cambria Math"/>
              <w:sz w:val="18"/>
              <w:szCs w:val="18"/>
            </w:rPr>
            <m:t>+0.5</m:t>
          </m:r>
          <m:d>
            <m:dPr>
              <m:ctrlPr>
                <w:rPr>
                  <w:rFonts w:ascii="Cambria Math" w:eastAsia="Calibri" w:hAnsi="Cambria Math"/>
                  <w:i/>
                  <w:sz w:val="18"/>
                  <w:szCs w:val="18"/>
                  <w:lang w:eastAsia="en-US"/>
                </w:rPr>
              </m:ctrlPr>
            </m:dPr>
            <m:e>
              <m:f>
                <m:fPr>
                  <m:ctrlPr>
                    <w:rPr>
                      <w:rFonts w:ascii="Cambria Math" w:eastAsia="Calibri" w:hAnsi="Cambria Math"/>
                      <w:i/>
                      <w:sz w:val="18"/>
                      <w:szCs w:val="18"/>
                      <w:lang w:eastAsia="en-US"/>
                    </w:rPr>
                  </m:ctrlPr>
                </m:fPr>
                <m:num>
                  <m:r>
                    <w:rPr>
                      <w:rFonts w:ascii="Cambria Math" w:hAnsi="Cambria Math"/>
                      <w:sz w:val="18"/>
                      <w:szCs w:val="18"/>
                    </w:rPr>
                    <m:t>words</m:t>
                  </m:r>
                </m:num>
                <m:den>
                  <m:r>
                    <w:rPr>
                      <w:rFonts w:ascii="Cambria Math" w:hAnsi="Cambria Math"/>
                      <w:sz w:val="18"/>
                      <w:szCs w:val="18"/>
                    </w:rPr>
                    <m:t>sentences</m:t>
                  </m:r>
                </m:den>
              </m:f>
            </m:e>
          </m:d>
          <m:r>
            <w:rPr>
              <w:rFonts w:ascii="Cambria Math" w:hAnsi="Cambria Math"/>
              <w:sz w:val="18"/>
              <w:szCs w:val="18"/>
            </w:rPr>
            <m:t>-21.43  [Eq.5]</m:t>
          </m:r>
        </m:oMath>
      </m:oMathPara>
    </w:p>
    <w:p w:rsidR="002B78E0" w:rsidRPr="00152500" w:rsidRDefault="002B78E0" w:rsidP="0046265D">
      <w:pPr>
        <w:rPr>
          <w:rFonts w:eastAsia="Times New Roman"/>
          <w:sz w:val="18"/>
          <w:szCs w:val="18"/>
        </w:rPr>
      </w:pPr>
    </w:p>
    <w:p w:rsidR="0046265D" w:rsidRPr="00152500" w:rsidRDefault="006B3CBE" w:rsidP="0046265D">
      <w:pPr>
        <w:rPr>
          <w:sz w:val="18"/>
          <w:szCs w:val="18"/>
        </w:rPr>
      </w:pPr>
      <m:oMathPara>
        <m:oMath>
          <m:r>
            <w:rPr>
              <w:rFonts w:ascii="Cambria Math" w:hAnsi="Cambria Math"/>
              <w:sz w:val="18"/>
              <w:szCs w:val="18"/>
            </w:rPr>
            <m:t>Flesch–Kincaid Grade Level Formula=0.39</m:t>
          </m:r>
          <m:d>
            <m:dPr>
              <m:ctrlPr>
                <w:rPr>
                  <w:rFonts w:ascii="Cambria Math" w:eastAsia="Calibri" w:hAnsi="Cambria Math"/>
                  <w:i/>
                  <w:sz w:val="18"/>
                  <w:szCs w:val="18"/>
                  <w:lang w:eastAsia="en-US"/>
                </w:rPr>
              </m:ctrlPr>
            </m:dPr>
            <m:e>
              <m:f>
                <m:fPr>
                  <m:ctrlPr>
                    <w:rPr>
                      <w:rFonts w:ascii="Cambria Math" w:eastAsia="Calibri" w:hAnsi="Cambria Math"/>
                      <w:i/>
                      <w:sz w:val="18"/>
                      <w:szCs w:val="18"/>
                      <w:lang w:eastAsia="en-US"/>
                    </w:rPr>
                  </m:ctrlPr>
                </m:fPr>
                <m:num>
                  <m:r>
                    <w:rPr>
                      <w:rFonts w:ascii="Cambria Math" w:hAnsi="Cambria Math"/>
                      <w:sz w:val="18"/>
                      <w:szCs w:val="18"/>
                    </w:rPr>
                    <m:t>words</m:t>
                  </m:r>
                </m:num>
                <m:den>
                  <m:r>
                    <w:rPr>
                      <w:rFonts w:ascii="Cambria Math" w:hAnsi="Cambria Math"/>
                      <w:sz w:val="18"/>
                      <w:szCs w:val="18"/>
                    </w:rPr>
                    <m:t>sentences</m:t>
                  </m:r>
                </m:den>
              </m:f>
            </m:e>
          </m:d>
          <m:r>
            <w:rPr>
              <w:rFonts w:ascii="Cambria Math" w:hAnsi="Cambria Math"/>
              <w:sz w:val="18"/>
              <w:szCs w:val="18"/>
            </w:rPr>
            <m:t>+11.8</m:t>
          </m:r>
          <m:d>
            <m:dPr>
              <m:ctrlPr>
                <w:rPr>
                  <w:rFonts w:ascii="Cambria Math" w:eastAsia="Calibri" w:hAnsi="Cambria Math"/>
                  <w:i/>
                  <w:sz w:val="18"/>
                  <w:szCs w:val="18"/>
                  <w:lang w:eastAsia="en-US"/>
                </w:rPr>
              </m:ctrlPr>
            </m:dPr>
            <m:e>
              <m:f>
                <m:fPr>
                  <m:ctrlPr>
                    <w:rPr>
                      <w:rFonts w:ascii="Cambria Math" w:eastAsia="Calibri" w:hAnsi="Cambria Math"/>
                      <w:i/>
                      <w:sz w:val="18"/>
                      <w:szCs w:val="18"/>
                      <w:lang w:eastAsia="en-US"/>
                    </w:rPr>
                  </m:ctrlPr>
                </m:fPr>
                <m:num>
                  <m:r>
                    <w:rPr>
                      <w:rFonts w:ascii="Cambria Math" w:hAnsi="Cambria Math"/>
                      <w:sz w:val="18"/>
                      <w:szCs w:val="18"/>
                    </w:rPr>
                    <m:t>syllables</m:t>
                  </m:r>
                </m:num>
                <m:den>
                  <m:r>
                    <w:rPr>
                      <w:rFonts w:ascii="Cambria Math" w:hAnsi="Cambria Math"/>
                      <w:sz w:val="18"/>
                      <w:szCs w:val="18"/>
                    </w:rPr>
                    <m:t>words</m:t>
                  </m:r>
                </m:den>
              </m:f>
            </m:e>
          </m:d>
          <m:r>
            <w:rPr>
              <w:rFonts w:ascii="Cambria Math" w:hAnsi="Cambria Math"/>
              <w:sz w:val="18"/>
              <w:szCs w:val="18"/>
            </w:rPr>
            <m:t xml:space="preserve"> [Eq.6]</m:t>
          </m:r>
        </m:oMath>
      </m:oMathPara>
    </w:p>
    <w:p w:rsidR="006B3CBE" w:rsidRPr="009B1D59" w:rsidRDefault="006B3CBE" w:rsidP="006B3CBE">
      <w:pPr>
        <w:pStyle w:val="tabletitle"/>
        <w:spacing w:after="240"/>
        <w:rPr>
          <w:lang w:val="en-GB"/>
        </w:rPr>
      </w:pPr>
      <w:r w:rsidRPr="009B1D59">
        <w:rPr>
          <w:b/>
          <w:lang w:val="en-GB"/>
        </w:rPr>
        <w:t xml:space="preserve">Table </w:t>
      </w:r>
      <w:r>
        <w:rPr>
          <w:b/>
        </w:rPr>
        <w:t>4</w:t>
      </w:r>
      <w:r w:rsidRPr="009B1D59">
        <w:rPr>
          <w:b/>
          <w:lang w:val="en-GB"/>
        </w:rPr>
        <w:t>.</w:t>
      </w:r>
      <w:r w:rsidRPr="009B1D59">
        <w:rPr>
          <w:lang w:val="en-GB"/>
        </w:rPr>
        <w:t xml:space="preserve"> </w:t>
      </w:r>
      <w:r w:rsidR="002B78E0">
        <w:rPr>
          <w:lang w:val="en-GB"/>
        </w:rPr>
        <w:t xml:space="preserve">The </w:t>
      </w:r>
      <w:r w:rsidR="002B78E0" w:rsidRPr="002B78E0">
        <w:rPr>
          <w:lang w:val="en-GB"/>
        </w:rPr>
        <w:t xml:space="preserve">Automated Readability Index </w:t>
      </w:r>
      <w:r w:rsidR="002B78E0">
        <w:rPr>
          <w:lang w:val="en-GB"/>
        </w:rPr>
        <w:t xml:space="preserve">by score is </w:t>
      </w:r>
      <w:r w:rsidR="00A56E66">
        <w:rPr>
          <w:lang w:val="en-GB"/>
        </w:rPr>
        <w:t>based on</w:t>
      </w:r>
      <w:r w:rsidR="002B78E0">
        <w:rPr>
          <w:lang w:val="en-GB"/>
        </w:rPr>
        <w:t xml:space="preserve"> age and g</w:t>
      </w:r>
      <w:r>
        <w:rPr>
          <w:lang w:val="en-GB"/>
        </w:rPr>
        <w:t>rade lev</w:t>
      </w:r>
      <w:r w:rsidR="002B78E0">
        <w:rPr>
          <w:lang w:val="en-GB"/>
        </w:rPr>
        <w:t>el readability</w:t>
      </w:r>
      <w:r w:rsidR="00C14607">
        <w:rPr>
          <w:lang w:val="en-GB"/>
        </w:rPr>
        <w:t xml:space="preserve"> [45]</w:t>
      </w:r>
      <w:r w:rsidRPr="009B1D59">
        <w:rPr>
          <w:szCs w:val="18"/>
          <w:lang w:val="en-US"/>
        </w:rPr>
        <w:t>.</w:t>
      </w:r>
    </w:p>
    <w:tbl>
      <w:tblPr>
        <w:tblW w:w="3044" w:type="dxa"/>
        <w:jc w:val="center"/>
        <w:tblCellMar>
          <w:left w:w="70" w:type="dxa"/>
          <w:right w:w="70" w:type="dxa"/>
        </w:tblCellMar>
        <w:tblLook w:val="0000" w:firstRow="0" w:lastRow="0" w:firstColumn="0" w:lastColumn="0" w:noHBand="0" w:noVBand="0"/>
      </w:tblPr>
      <w:tblGrid>
        <w:gridCol w:w="812"/>
        <w:gridCol w:w="821"/>
        <w:gridCol w:w="1411"/>
      </w:tblGrid>
      <w:tr w:rsidR="006B3CBE" w:rsidRPr="006B3CBE" w:rsidTr="002B78E0">
        <w:trPr>
          <w:jc w:val="center"/>
        </w:trPr>
        <w:tc>
          <w:tcPr>
            <w:tcW w:w="812" w:type="dxa"/>
            <w:tcBorders>
              <w:top w:val="single" w:sz="12" w:space="0" w:color="000000"/>
              <w:bottom w:val="single" w:sz="6" w:space="0" w:color="000000"/>
            </w:tcBorders>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Score</w:t>
            </w:r>
          </w:p>
        </w:tc>
        <w:tc>
          <w:tcPr>
            <w:tcW w:w="821" w:type="dxa"/>
            <w:tcBorders>
              <w:top w:val="single" w:sz="12" w:space="0" w:color="000000"/>
              <w:bottom w:val="single" w:sz="6" w:space="0" w:color="000000"/>
            </w:tcBorders>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Age</w:t>
            </w:r>
          </w:p>
        </w:tc>
        <w:tc>
          <w:tcPr>
            <w:tcW w:w="1411" w:type="dxa"/>
            <w:tcBorders>
              <w:top w:val="single" w:sz="12" w:space="0" w:color="000000"/>
              <w:bottom w:val="single" w:sz="6" w:space="0" w:color="000000"/>
            </w:tcBorders>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Grade Level</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5-6</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Kindergarten</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2</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6-7</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First Grade</w:t>
            </w:r>
          </w:p>
        </w:tc>
      </w:tr>
      <w:tr w:rsidR="006B3CBE" w:rsidRPr="006B3CBE" w:rsidTr="002B78E0">
        <w:trPr>
          <w:trHeight w:val="184"/>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lastRenderedPageBreak/>
              <w:t>3</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7-8</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Second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4</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8-9</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Third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5</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9-10</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Fourth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6</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10-11</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Fifth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7</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11-12</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Sixth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8</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12-13</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Seventh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9</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13-14</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Eighth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10</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14-15</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Ninth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11</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15-16</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Tenth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12</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16-17</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Eleventh grade</w:t>
            </w:r>
          </w:p>
        </w:tc>
      </w:tr>
      <w:tr w:rsidR="006B3CBE" w:rsidRPr="006B3CBE" w:rsidTr="002B78E0">
        <w:trPr>
          <w:jc w:val="center"/>
        </w:trPr>
        <w:tc>
          <w:tcPr>
            <w:tcW w:w="812"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13</w:t>
            </w:r>
          </w:p>
        </w:tc>
        <w:tc>
          <w:tcPr>
            <w:tcW w:w="82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17-18</w:t>
            </w:r>
          </w:p>
        </w:tc>
        <w:tc>
          <w:tcPr>
            <w:tcW w:w="1411" w:type="dxa"/>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Twelfth grade</w:t>
            </w:r>
          </w:p>
        </w:tc>
      </w:tr>
      <w:tr w:rsidR="006B3CBE" w:rsidRPr="006B3CBE" w:rsidTr="002B78E0">
        <w:trPr>
          <w:jc w:val="center"/>
        </w:trPr>
        <w:tc>
          <w:tcPr>
            <w:tcW w:w="812" w:type="dxa"/>
            <w:tcBorders>
              <w:bottom w:val="single" w:sz="12" w:space="0" w:color="000000"/>
            </w:tcBorders>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14</w:t>
            </w:r>
          </w:p>
        </w:tc>
        <w:tc>
          <w:tcPr>
            <w:tcW w:w="821" w:type="dxa"/>
            <w:tcBorders>
              <w:bottom w:val="single" w:sz="12" w:space="0" w:color="000000"/>
            </w:tcBorders>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18-22</w:t>
            </w:r>
          </w:p>
        </w:tc>
        <w:tc>
          <w:tcPr>
            <w:tcW w:w="1411" w:type="dxa"/>
            <w:tcBorders>
              <w:bottom w:val="single" w:sz="12" w:space="0" w:color="000000"/>
            </w:tcBorders>
          </w:tcPr>
          <w:p w:rsidR="006B3CBE" w:rsidRPr="006B3CBE" w:rsidRDefault="006B3CBE" w:rsidP="006F0DFB">
            <w:pPr>
              <w:rPr>
                <w:rFonts w:ascii="Times New Roman" w:hAnsi="Times New Roman"/>
                <w:sz w:val="16"/>
                <w:szCs w:val="16"/>
              </w:rPr>
            </w:pPr>
            <w:r w:rsidRPr="006B3CBE">
              <w:rPr>
                <w:rFonts w:ascii="Times New Roman" w:hAnsi="Times New Roman"/>
                <w:sz w:val="16"/>
                <w:szCs w:val="16"/>
              </w:rPr>
              <w:t>College</w:t>
            </w:r>
          </w:p>
        </w:tc>
      </w:tr>
    </w:tbl>
    <w:p w:rsidR="00A56E66" w:rsidRDefault="00940188" w:rsidP="00A56E66">
      <w:pPr>
        <w:pStyle w:val="heading20"/>
        <w:outlineLvl w:val="0"/>
      </w:pPr>
      <w:r>
        <w:t>6</w:t>
      </w:r>
      <w:r w:rsidR="00A56E66">
        <w:t>.2</w:t>
      </w:r>
      <w:r w:rsidR="00A56E66" w:rsidRPr="009A3755">
        <w:t xml:space="preserve">   </w:t>
      </w:r>
      <w:r w:rsidR="00A56E66">
        <w:t>Naive Bayes Text Classifiers</w:t>
      </w:r>
    </w:p>
    <w:p w:rsidR="005C52B1" w:rsidRDefault="005C52B1" w:rsidP="003878A0">
      <w:pPr>
        <w:pStyle w:val="p1a"/>
      </w:pPr>
      <w:r>
        <w:t>Naive Bayes text classifiers is a continuation of the bag of words assumption, where it does not account for grammar or word order</w:t>
      </w:r>
      <w:r w:rsidR="005E66C9">
        <w:t xml:space="preserve"> [43]</w:t>
      </w:r>
      <w:r>
        <w:t xml:space="preserve">. </w:t>
      </w:r>
      <w:r w:rsidR="003B69D3">
        <w:t>Naive Bayes</w:t>
      </w:r>
      <w:r w:rsidR="00136A7F">
        <w:t xml:space="preserve"> stems from the Bayes Theorem equation and</w:t>
      </w:r>
      <w:r w:rsidR="003B69D3">
        <w:t xml:space="preserve"> </w:t>
      </w:r>
      <w:r w:rsidR="00136A7F">
        <w:t xml:space="preserve">is the assumption that </w:t>
      </w:r>
      <w:r w:rsidR="003B69D3">
        <w:t xml:space="preserve">probability </w:t>
      </w:r>
      <w:r w:rsidR="00136A7F">
        <w:t>calculations</w:t>
      </w:r>
      <w:r w:rsidR="003B69D3">
        <w:t xml:space="preserve"> are isolated events without cause or effect. The word frequencies</w:t>
      </w:r>
      <w:r>
        <w:t xml:space="preserve"> of a sentence </w:t>
      </w:r>
      <w:r w:rsidR="003B69D3">
        <w:t>are</w:t>
      </w:r>
      <w:r>
        <w:t xml:space="preserve"> </w:t>
      </w:r>
      <w:r w:rsidR="003B69D3">
        <w:t xml:space="preserve">tallied </w:t>
      </w:r>
      <w:r w:rsidR="00136A7F">
        <w:t xml:space="preserve">or vectorized </w:t>
      </w:r>
      <w:r>
        <w:t xml:space="preserve">to calculate </w:t>
      </w:r>
      <w:r>
        <w:rPr>
          <w:lang w:val="en-GB"/>
        </w:rPr>
        <w:t>the probability of that sentence is</w:t>
      </w:r>
      <w:r w:rsidR="0093324D">
        <w:rPr>
          <w:lang w:val="en-GB"/>
        </w:rPr>
        <w:t xml:space="preserve"> of</w:t>
      </w:r>
      <w:r>
        <w:rPr>
          <w:lang w:val="en-GB"/>
        </w:rPr>
        <w:t xml:space="preserve"> </w:t>
      </w:r>
      <w:r w:rsidR="0093324D">
        <w:rPr>
          <w:lang w:val="en-GB"/>
        </w:rPr>
        <w:t>a certain label [Table 5].</w:t>
      </w:r>
      <w:r>
        <w:t xml:space="preserve"> </w:t>
      </w:r>
      <w:r w:rsidR="003878A0">
        <w:t>Given that the trained text is label</w:t>
      </w:r>
      <w:r w:rsidR="005E66C9">
        <w:t>ed</w:t>
      </w:r>
      <w:r w:rsidR="003878A0">
        <w:t xml:space="preserve"> positive, the probability is calculated by finding which words has a </w:t>
      </w:r>
      <w:r w:rsidR="009E4844">
        <w:t>larger difference in</w:t>
      </w:r>
      <w:r w:rsidR="003878A0">
        <w:t xml:space="preserve"> occurrence for positive </w:t>
      </w:r>
      <w:r w:rsidR="009E4844">
        <w:t xml:space="preserve">and not positive </w:t>
      </w:r>
      <w:r w:rsidR="003878A0">
        <w:t>labels.</w:t>
      </w:r>
    </w:p>
    <w:p w:rsidR="005C52B1" w:rsidRPr="009B1D59" w:rsidRDefault="005C52B1" w:rsidP="005C52B1">
      <w:pPr>
        <w:pStyle w:val="tabletitle"/>
        <w:spacing w:after="240"/>
        <w:rPr>
          <w:lang w:val="en-GB"/>
        </w:rPr>
      </w:pPr>
      <w:r w:rsidRPr="009B1D59">
        <w:rPr>
          <w:b/>
          <w:lang w:val="en-GB"/>
        </w:rPr>
        <w:t xml:space="preserve">Table </w:t>
      </w:r>
      <w:r>
        <w:rPr>
          <w:b/>
          <w:lang w:val="en-GB"/>
        </w:rPr>
        <w:t>5</w:t>
      </w:r>
      <w:r w:rsidRPr="009B1D59">
        <w:rPr>
          <w:b/>
          <w:lang w:val="en-GB"/>
        </w:rPr>
        <w:t>.</w:t>
      </w:r>
      <w:r w:rsidRPr="009B1D59">
        <w:rPr>
          <w:lang w:val="en-GB"/>
        </w:rPr>
        <w:t xml:space="preserve"> </w:t>
      </w:r>
      <w:r>
        <w:rPr>
          <w:lang w:val="en-GB"/>
        </w:rPr>
        <w:t>Vectorizing the word frequency of a sentence and calculating the probability that the sentence is labelled positive</w:t>
      </w:r>
      <w:r w:rsidRPr="009B1D59">
        <w:rPr>
          <w:szCs w:val="18"/>
          <w:lang w:val="en-US"/>
        </w:rPr>
        <w:t>.</w:t>
      </w:r>
    </w:p>
    <w:tbl>
      <w:tblPr>
        <w:tblW w:w="6696" w:type="dxa"/>
        <w:jc w:val="center"/>
        <w:tblCellMar>
          <w:left w:w="70" w:type="dxa"/>
          <w:right w:w="70" w:type="dxa"/>
        </w:tblCellMar>
        <w:tblLook w:val="0000" w:firstRow="0" w:lastRow="0" w:firstColumn="0" w:lastColumn="0" w:noHBand="0" w:noVBand="0"/>
      </w:tblPr>
      <w:tblGrid>
        <w:gridCol w:w="1429"/>
        <w:gridCol w:w="1140"/>
        <w:gridCol w:w="1122"/>
        <w:gridCol w:w="500"/>
        <w:gridCol w:w="558"/>
        <w:gridCol w:w="407"/>
        <w:gridCol w:w="540"/>
        <w:gridCol w:w="500"/>
        <w:gridCol w:w="500"/>
      </w:tblGrid>
      <w:tr w:rsidR="00A56E66" w:rsidRPr="00A56E66" w:rsidTr="005C52B1">
        <w:trPr>
          <w:jc w:val="center"/>
        </w:trPr>
        <w:tc>
          <w:tcPr>
            <w:tcW w:w="1429" w:type="dxa"/>
            <w:tcBorders>
              <w:top w:val="single" w:sz="12" w:space="0" w:color="000000"/>
              <w:bottom w:val="single" w:sz="6" w:space="0" w:color="000000"/>
            </w:tcBorders>
          </w:tcPr>
          <w:p w:rsidR="00A56E66" w:rsidRPr="00A56E66" w:rsidRDefault="003878A0" w:rsidP="006F0DFB">
            <w:pPr>
              <w:ind w:firstLine="0"/>
              <w:rPr>
                <w:sz w:val="16"/>
                <w:szCs w:val="16"/>
              </w:rPr>
            </w:pPr>
            <w:r>
              <w:rPr>
                <w:sz w:val="16"/>
                <w:szCs w:val="16"/>
              </w:rPr>
              <w:t xml:space="preserve">Trained </w:t>
            </w:r>
            <w:r w:rsidR="00A56E66" w:rsidRPr="00A56E66">
              <w:rPr>
                <w:sz w:val="16"/>
                <w:szCs w:val="16"/>
              </w:rPr>
              <w:t>Text</w:t>
            </w:r>
          </w:p>
        </w:tc>
        <w:tc>
          <w:tcPr>
            <w:tcW w:w="1140" w:type="dxa"/>
            <w:tcBorders>
              <w:top w:val="single" w:sz="12" w:space="0" w:color="000000"/>
              <w:bottom w:val="single" w:sz="6" w:space="0" w:color="000000"/>
            </w:tcBorders>
          </w:tcPr>
          <w:p w:rsidR="00A56E66" w:rsidRPr="00A56E66" w:rsidRDefault="00A56E66" w:rsidP="006F0DFB">
            <w:pPr>
              <w:ind w:firstLine="0"/>
              <w:rPr>
                <w:sz w:val="16"/>
                <w:szCs w:val="16"/>
              </w:rPr>
            </w:pPr>
            <w:r w:rsidRPr="00A56E66">
              <w:rPr>
                <w:sz w:val="16"/>
                <w:szCs w:val="16"/>
              </w:rPr>
              <w:t>Positive Label</w:t>
            </w:r>
          </w:p>
        </w:tc>
        <w:tc>
          <w:tcPr>
            <w:tcW w:w="1122" w:type="dxa"/>
            <w:tcBorders>
              <w:top w:val="single" w:sz="12" w:space="0" w:color="000000"/>
              <w:bottom w:val="single" w:sz="6" w:space="0" w:color="000000"/>
            </w:tcBorders>
          </w:tcPr>
          <w:p w:rsidR="00A56E66" w:rsidRPr="00A56E66" w:rsidRDefault="00A56E66" w:rsidP="006F0DFB">
            <w:pPr>
              <w:ind w:firstLine="0"/>
              <w:rPr>
                <w:sz w:val="16"/>
                <w:szCs w:val="16"/>
              </w:rPr>
            </w:pPr>
            <w:r w:rsidRPr="00A56E66">
              <w:rPr>
                <w:sz w:val="16"/>
                <w:szCs w:val="16"/>
              </w:rPr>
              <w:t>Word Vectors</w:t>
            </w:r>
          </w:p>
        </w:tc>
        <w:tc>
          <w:tcPr>
            <w:tcW w:w="500" w:type="dxa"/>
            <w:tcBorders>
              <w:top w:val="single" w:sz="12" w:space="0" w:color="000000"/>
              <w:bottom w:val="single" w:sz="6" w:space="0" w:color="000000"/>
            </w:tcBorders>
          </w:tcPr>
          <w:p w:rsidR="00A56E66" w:rsidRPr="00A56E66" w:rsidRDefault="005C52B1" w:rsidP="006F0DFB">
            <w:pPr>
              <w:ind w:firstLine="0"/>
              <w:rPr>
                <w:sz w:val="16"/>
                <w:szCs w:val="16"/>
              </w:rPr>
            </w:pPr>
            <w:r>
              <w:rPr>
                <w:sz w:val="16"/>
                <w:szCs w:val="16"/>
              </w:rPr>
              <w:t>T</w:t>
            </w:r>
            <w:r w:rsidR="00A56E66" w:rsidRPr="00A56E66">
              <w:rPr>
                <w:sz w:val="16"/>
                <w:szCs w:val="16"/>
              </w:rPr>
              <w:t>his</w:t>
            </w:r>
          </w:p>
        </w:tc>
        <w:tc>
          <w:tcPr>
            <w:tcW w:w="558" w:type="dxa"/>
            <w:tcBorders>
              <w:top w:val="single" w:sz="12" w:space="0" w:color="000000"/>
              <w:bottom w:val="single" w:sz="6" w:space="0" w:color="000000"/>
            </w:tcBorders>
          </w:tcPr>
          <w:p w:rsidR="00A56E66" w:rsidRPr="00A56E66" w:rsidRDefault="005C52B1" w:rsidP="006F0DFB">
            <w:pPr>
              <w:ind w:firstLine="0"/>
              <w:rPr>
                <w:sz w:val="16"/>
                <w:szCs w:val="16"/>
              </w:rPr>
            </w:pPr>
            <w:r>
              <w:rPr>
                <w:sz w:val="16"/>
                <w:szCs w:val="16"/>
              </w:rPr>
              <w:t>P</w:t>
            </w:r>
            <w:r w:rsidR="00A56E66" w:rsidRPr="00A56E66">
              <w:rPr>
                <w:sz w:val="16"/>
                <w:szCs w:val="16"/>
              </w:rPr>
              <w:t>lace</w:t>
            </w:r>
          </w:p>
        </w:tc>
        <w:tc>
          <w:tcPr>
            <w:tcW w:w="407" w:type="dxa"/>
            <w:tcBorders>
              <w:top w:val="single" w:sz="12" w:space="0" w:color="000000"/>
              <w:bottom w:val="single" w:sz="6" w:space="0" w:color="000000"/>
            </w:tcBorders>
          </w:tcPr>
          <w:p w:rsidR="00A56E66" w:rsidRPr="00A56E66" w:rsidRDefault="005C52B1" w:rsidP="006F0DFB">
            <w:pPr>
              <w:ind w:firstLine="0"/>
              <w:rPr>
                <w:sz w:val="16"/>
                <w:szCs w:val="16"/>
              </w:rPr>
            </w:pPr>
            <w:r>
              <w:rPr>
                <w:sz w:val="16"/>
                <w:szCs w:val="16"/>
              </w:rPr>
              <w:t>I</w:t>
            </w:r>
            <w:r w:rsidR="00A56E66" w:rsidRPr="00A56E66">
              <w:rPr>
                <w:sz w:val="16"/>
                <w:szCs w:val="16"/>
              </w:rPr>
              <w:t xml:space="preserve">s </w:t>
            </w:r>
          </w:p>
        </w:tc>
        <w:tc>
          <w:tcPr>
            <w:tcW w:w="540" w:type="dxa"/>
            <w:tcBorders>
              <w:top w:val="single" w:sz="12" w:space="0" w:color="000000"/>
              <w:bottom w:val="single" w:sz="6" w:space="0" w:color="000000"/>
            </w:tcBorders>
          </w:tcPr>
          <w:p w:rsidR="00A56E66" w:rsidRPr="00A56E66" w:rsidRDefault="005C52B1" w:rsidP="006F0DFB">
            <w:pPr>
              <w:ind w:firstLine="0"/>
              <w:rPr>
                <w:sz w:val="16"/>
                <w:szCs w:val="16"/>
              </w:rPr>
            </w:pPr>
            <w:r>
              <w:rPr>
                <w:sz w:val="16"/>
                <w:szCs w:val="16"/>
              </w:rPr>
              <w:t>G</w:t>
            </w:r>
            <w:r w:rsidR="00A56E66" w:rsidRPr="00A56E66">
              <w:rPr>
                <w:sz w:val="16"/>
                <w:szCs w:val="16"/>
              </w:rPr>
              <w:t>ood</w:t>
            </w:r>
          </w:p>
        </w:tc>
        <w:tc>
          <w:tcPr>
            <w:tcW w:w="500" w:type="dxa"/>
            <w:tcBorders>
              <w:top w:val="single" w:sz="12" w:space="0" w:color="000000"/>
              <w:bottom w:val="single" w:sz="6" w:space="0" w:color="000000"/>
            </w:tcBorders>
          </w:tcPr>
          <w:p w:rsidR="00A56E66" w:rsidRPr="00A56E66" w:rsidRDefault="005C52B1" w:rsidP="006F0DFB">
            <w:pPr>
              <w:ind w:firstLine="0"/>
              <w:rPr>
                <w:sz w:val="16"/>
                <w:szCs w:val="16"/>
              </w:rPr>
            </w:pPr>
            <w:r>
              <w:rPr>
                <w:sz w:val="16"/>
                <w:szCs w:val="16"/>
              </w:rPr>
              <w:t>T</w:t>
            </w:r>
            <w:r w:rsidR="00A56E66" w:rsidRPr="00A56E66">
              <w:rPr>
                <w:sz w:val="16"/>
                <w:szCs w:val="16"/>
              </w:rPr>
              <w:t>he</w:t>
            </w:r>
          </w:p>
        </w:tc>
        <w:tc>
          <w:tcPr>
            <w:tcW w:w="500" w:type="dxa"/>
            <w:tcBorders>
              <w:top w:val="single" w:sz="12" w:space="0" w:color="000000"/>
              <w:bottom w:val="single" w:sz="6" w:space="0" w:color="000000"/>
            </w:tcBorders>
          </w:tcPr>
          <w:p w:rsidR="00A56E66" w:rsidRPr="00A56E66" w:rsidRDefault="005C52B1" w:rsidP="006F0DFB">
            <w:pPr>
              <w:ind w:firstLine="0"/>
              <w:rPr>
                <w:sz w:val="16"/>
                <w:szCs w:val="16"/>
              </w:rPr>
            </w:pPr>
            <w:r>
              <w:rPr>
                <w:sz w:val="16"/>
                <w:szCs w:val="16"/>
              </w:rPr>
              <w:t>B</w:t>
            </w:r>
            <w:r w:rsidR="00A56E66" w:rsidRPr="00A56E66">
              <w:rPr>
                <w:sz w:val="16"/>
                <w:szCs w:val="16"/>
              </w:rPr>
              <w:t>ad</w:t>
            </w:r>
          </w:p>
        </w:tc>
      </w:tr>
      <w:tr w:rsidR="00A56E66" w:rsidRPr="00A56E66" w:rsidTr="005C52B1">
        <w:trPr>
          <w:jc w:val="center"/>
        </w:trPr>
        <w:tc>
          <w:tcPr>
            <w:tcW w:w="1429" w:type="dxa"/>
          </w:tcPr>
          <w:p w:rsidR="00A56E66" w:rsidRPr="00A56E66" w:rsidRDefault="00A56E66" w:rsidP="006F0DFB">
            <w:pPr>
              <w:ind w:firstLine="0"/>
              <w:rPr>
                <w:sz w:val="16"/>
                <w:szCs w:val="16"/>
              </w:rPr>
            </w:pPr>
            <w:r w:rsidRPr="00A56E66">
              <w:rPr>
                <w:sz w:val="16"/>
                <w:szCs w:val="16"/>
              </w:rPr>
              <w:t>This place is good.</w:t>
            </w:r>
          </w:p>
        </w:tc>
        <w:tc>
          <w:tcPr>
            <w:tcW w:w="1140" w:type="dxa"/>
          </w:tcPr>
          <w:p w:rsidR="00A56E66" w:rsidRPr="00A56E66" w:rsidRDefault="00A56E66" w:rsidP="006F0DFB">
            <w:pPr>
              <w:ind w:firstLine="0"/>
              <w:rPr>
                <w:sz w:val="16"/>
                <w:szCs w:val="16"/>
              </w:rPr>
            </w:pPr>
            <w:r w:rsidRPr="00A56E66">
              <w:rPr>
                <w:sz w:val="16"/>
                <w:szCs w:val="16"/>
              </w:rPr>
              <w:t>1</w:t>
            </w:r>
          </w:p>
        </w:tc>
        <w:tc>
          <w:tcPr>
            <w:tcW w:w="1122" w:type="dxa"/>
          </w:tcPr>
          <w:p w:rsidR="00A56E66" w:rsidRPr="00A56E66" w:rsidRDefault="00A56E66" w:rsidP="006F0DFB">
            <w:pPr>
              <w:ind w:firstLine="0"/>
              <w:rPr>
                <w:sz w:val="16"/>
                <w:szCs w:val="16"/>
              </w:rPr>
            </w:pPr>
          </w:p>
        </w:tc>
        <w:tc>
          <w:tcPr>
            <w:tcW w:w="500" w:type="dxa"/>
          </w:tcPr>
          <w:p w:rsidR="00A56E66" w:rsidRPr="00A56E66" w:rsidRDefault="00A56E66" w:rsidP="006F0DFB">
            <w:pPr>
              <w:ind w:firstLine="0"/>
              <w:rPr>
                <w:sz w:val="16"/>
                <w:szCs w:val="16"/>
              </w:rPr>
            </w:pPr>
            <w:r w:rsidRPr="00A56E66">
              <w:rPr>
                <w:sz w:val="16"/>
                <w:szCs w:val="16"/>
              </w:rPr>
              <w:t>1</w:t>
            </w:r>
          </w:p>
        </w:tc>
        <w:tc>
          <w:tcPr>
            <w:tcW w:w="558" w:type="dxa"/>
          </w:tcPr>
          <w:p w:rsidR="00A56E66" w:rsidRPr="00A56E66" w:rsidRDefault="00A56E66" w:rsidP="006F0DFB">
            <w:pPr>
              <w:ind w:firstLine="0"/>
              <w:rPr>
                <w:sz w:val="16"/>
                <w:szCs w:val="16"/>
              </w:rPr>
            </w:pPr>
            <w:r w:rsidRPr="00A56E66">
              <w:rPr>
                <w:sz w:val="16"/>
                <w:szCs w:val="16"/>
              </w:rPr>
              <w:t>1</w:t>
            </w:r>
          </w:p>
        </w:tc>
        <w:tc>
          <w:tcPr>
            <w:tcW w:w="407" w:type="dxa"/>
          </w:tcPr>
          <w:p w:rsidR="00A56E66" w:rsidRPr="00A56E66" w:rsidRDefault="00A56E66" w:rsidP="006F0DFB">
            <w:pPr>
              <w:ind w:firstLine="0"/>
              <w:rPr>
                <w:sz w:val="16"/>
                <w:szCs w:val="16"/>
              </w:rPr>
            </w:pPr>
            <w:r w:rsidRPr="00A56E66">
              <w:rPr>
                <w:sz w:val="16"/>
                <w:szCs w:val="16"/>
              </w:rPr>
              <w:t>1</w:t>
            </w:r>
          </w:p>
        </w:tc>
        <w:tc>
          <w:tcPr>
            <w:tcW w:w="540" w:type="dxa"/>
          </w:tcPr>
          <w:p w:rsidR="00A56E66" w:rsidRPr="00A56E66" w:rsidRDefault="00A56E66" w:rsidP="006F0DFB">
            <w:pPr>
              <w:ind w:firstLine="0"/>
              <w:rPr>
                <w:sz w:val="16"/>
                <w:szCs w:val="16"/>
              </w:rPr>
            </w:pPr>
            <w:r w:rsidRPr="00A56E66">
              <w:rPr>
                <w:sz w:val="16"/>
                <w:szCs w:val="16"/>
              </w:rPr>
              <w:t>1</w:t>
            </w:r>
          </w:p>
        </w:tc>
        <w:tc>
          <w:tcPr>
            <w:tcW w:w="500" w:type="dxa"/>
          </w:tcPr>
          <w:p w:rsidR="00A56E66" w:rsidRPr="00A56E66" w:rsidRDefault="00A56E66" w:rsidP="006F0DFB">
            <w:pPr>
              <w:ind w:firstLine="0"/>
              <w:rPr>
                <w:sz w:val="16"/>
                <w:szCs w:val="16"/>
              </w:rPr>
            </w:pPr>
            <w:r w:rsidRPr="00A56E66">
              <w:rPr>
                <w:sz w:val="16"/>
                <w:szCs w:val="16"/>
              </w:rPr>
              <w:t>0</w:t>
            </w:r>
          </w:p>
        </w:tc>
        <w:tc>
          <w:tcPr>
            <w:tcW w:w="500" w:type="dxa"/>
          </w:tcPr>
          <w:p w:rsidR="00A56E66" w:rsidRPr="00A56E66" w:rsidRDefault="00A56E66" w:rsidP="006F0DFB">
            <w:pPr>
              <w:ind w:firstLine="0"/>
              <w:rPr>
                <w:sz w:val="16"/>
                <w:szCs w:val="16"/>
              </w:rPr>
            </w:pPr>
            <w:r w:rsidRPr="00A56E66">
              <w:rPr>
                <w:sz w:val="16"/>
                <w:szCs w:val="16"/>
              </w:rPr>
              <w:t>0</w:t>
            </w:r>
          </w:p>
        </w:tc>
      </w:tr>
      <w:tr w:rsidR="00A56E66" w:rsidRPr="00A56E66" w:rsidTr="005C52B1">
        <w:trPr>
          <w:jc w:val="center"/>
        </w:trPr>
        <w:tc>
          <w:tcPr>
            <w:tcW w:w="1429" w:type="dxa"/>
          </w:tcPr>
          <w:p w:rsidR="00A56E66" w:rsidRPr="00A56E66" w:rsidRDefault="00A56E66" w:rsidP="006F0DFB">
            <w:pPr>
              <w:ind w:firstLine="0"/>
              <w:rPr>
                <w:sz w:val="16"/>
                <w:szCs w:val="16"/>
              </w:rPr>
            </w:pPr>
            <w:r w:rsidRPr="00A56E66">
              <w:rPr>
                <w:sz w:val="16"/>
                <w:szCs w:val="16"/>
              </w:rPr>
              <w:t>The place is good.</w:t>
            </w:r>
          </w:p>
        </w:tc>
        <w:tc>
          <w:tcPr>
            <w:tcW w:w="1140" w:type="dxa"/>
          </w:tcPr>
          <w:p w:rsidR="00A56E66" w:rsidRPr="00A56E66" w:rsidRDefault="00A56E66" w:rsidP="006F0DFB">
            <w:pPr>
              <w:ind w:firstLine="0"/>
              <w:rPr>
                <w:sz w:val="16"/>
                <w:szCs w:val="16"/>
              </w:rPr>
            </w:pPr>
            <w:r w:rsidRPr="00A56E66">
              <w:rPr>
                <w:sz w:val="16"/>
                <w:szCs w:val="16"/>
              </w:rPr>
              <w:t>1</w:t>
            </w:r>
          </w:p>
        </w:tc>
        <w:tc>
          <w:tcPr>
            <w:tcW w:w="1122" w:type="dxa"/>
          </w:tcPr>
          <w:p w:rsidR="00A56E66" w:rsidRPr="00A56E66" w:rsidRDefault="00A56E66" w:rsidP="006F0DFB">
            <w:pPr>
              <w:ind w:firstLine="0"/>
              <w:rPr>
                <w:sz w:val="16"/>
                <w:szCs w:val="16"/>
              </w:rPr>
            </w:pPr>
          </w:p>
        </w:tc>
        <w:tc>
          <w:tcPr>
            <w:tcW w:w="500" w:type="dxa"/>
          </w:tcPr>
          <w:p w:rsidR="00A56E66" w:rsidRPr="00A56E66" w:rsidRDefault="00A56E66" w:rsidP="006F0DFB">
            <w:pPr>
              <w:ind w:firstLine="0"/>
              <w:rPr>
                <w:sz w:val="16"/>
                <w:szCs w:val="16"/>
              </w:rPr>
            </w:pPr>
            <w:r w:rsidRPr="00A56E66">
              <w:rPr>
                <w:sz w:val="16"/>
                <w:szCs w:val="16"/>
              </w:rPr>
              <w:t>0</w:t>
            </w:r>
          </w:p>
        </w:tc>
        <w:tc>
          <w:tcPr>
            <w:tcW w:w="558" w:type="dxa"/>
          </w:tcPr>
          <w:p w:rsidR="00A56E66" w:rsidRPr="00A56E66" w:rsidRDefault="00A56E66" w:rsidP="006F0DFB">
            <w:pPr>
              <w:ind w:firstLine="0"/>
              <w:rPr>
                <w:sz w:val="16"/>
                <w:szCs w:val="16"/>
              </w:rPr>
            </w:pPr>
            <w:r w:rsidRPr="00A56E66">
              <w:rPr>
                <w:sz w:val="16"/>
                <w:szCs w:val="16"/>
              </w:rPr>
              <w:t>1</w:t>
            </w:r>
          </w:p>
        </w:tc>
        <w:tc>
          <w:tcPr>
            <w:tcW w:w="407" w:type="dxa"/>
          </w:tcPr>
          <w:p w:rsidR="00A56E66" w:rsidRPr="00A56E66" w:rsidRDefault="00A56E66" w:rsidP="006F0DFB">
            <w:pPr>
              <w:ind w:firstLine="0"/>
              <w:rPr>
                <w:sz w:val="16"/>
                <w:szCs w:val="16"/>
              </w:rPr>
            </w:pPr>
            <w:r w:rsidRPr="00A56E66">
              <w:rPr>
                <w:sz w:val="16"/>
                <w:szCs w:val="16"/>
              </w:rPr>
              <w:t>1</w:t>
            </w:r>
          </w:p>
        </w:tc>
        <w:tc>
          <w:tcPr>
            <w:tcW w:w="540" w:type="dxa"/>
          </w:tcPr>
          <w:p w:rsidR="00A56E66" w:rsidRPr="00A56E66" w:rsidRDefault="00A56E66" w:rsidP="006F0DFB">
            <w:pPr>
              <w:ind w:firstLine="0"/>
              <w:rPr>
                <w:sz w:val="16"/>
                <w:szCs w:val="16"/>
              </w:rPr>
            </w:pPr>
            <w:r w:rsidRPr="00A56E66">
              <w:rPr>
                <w:sz w:val="16"/>
                <w:szCs w:val="16"/>
              </w:rPr>
              <w:t>1</w:t>
            </w:r>
          </w:p>
        </w:tc>
        <w:tc>
          <w:tcPr>
            <w:tcW w:w="500" w:type="dxa"/>
          </w:tcPr>
          <w:p w:rsidR="00A56E66" w:rsidRPr="00A56E66" w:rsidRDefault="00A56E66" w:rsidP="006F0DFB">
            <w:pPr>
              <w:ind w:firstLine="0"/>
              <w:rPr>
                <w:sz w:val="16"/>
                <w:szCs w:val="16"/>
              </w:rPr>
            </w:pPr>
            <w:r w:rsidRPr="00A56E66">
              <w:rPr>
                <w:sz w:val="16"/>
                <w:szCs w:val="16"/>
              </w:rPr>
              <w:t>1</w:t>
            </w:r>
          </w:p>
        </w:tc>
        <w:tc>
          <w:tcPr>
            <w:tcW w:w="500" w:type="dxa"/>
          </w:tcPr>
          <w:p w:rsidR="00A56E66" w:rsidRPr="00A56E66" w:rsidRDefault="00A56E66" w:rsidP="006F0DFB">
            <w:pPr>
              <w:ind w:firstLine="0"/>
              <w:rPr>
                <w:sz w:val="16"/>
                <w:szCs w:val="16"/>
              </w:rPr>
            </w:pPr>
            <w:r w:rsidRPr="00A56E66">
              <w:rPr>
                <w:sz w:val="16"/>
                <w:szCs w:val="16"/>
              </w:rPr>
              <w:t>0</w:t>
            </w:r>
          </w:p>
        </w:tc>
      </w:tr>
      <w:tr w:rsidR="00A56E66" w:rsidRPr="00A56E66" w:rsidTr="005C52B1">
        <w:trPr>
          <w:trHeight w:val="184"/>
          <w:jc w:val="center"/>
        </w:trPr>
        <w:tc>
          <w:tcPr>
            <w:tcW w:w="1429" w:type="dxa"/>
          </w:tcPr>
          <w:p w:rsidR="00A56E66" w:rsidRPr="00A56E66" w:rsidRDefault="00A56E66" w:rsidP="006F0DFB">
            <w:pPr>
              <w:ind w:firstLine="0"/>
              <w:rPr>
                <w:sz w:val="16"/>
                <w:szCs w:val="16"/>
              </w:rPr>
            </w:pPr>
            <w:r w:rsidRPr="00A56E66">
              <w:rPr>
                <w:sz w:val="16"/>
                <w:szCs w:val="16"/>
              </w:rPr>
              <w:t>This place is bad.</w:t>
            </w:r>
          </w:p>
        </w:tc>
        <w:tc>
          <w:tcPr>
            <w:tcW w:w="1140" w:type="dxa"/>
          </w:tcPr>
          <w:p w:rsidR="00A56E66" w:rsidRPr="00A56E66" w:rsidRDefault="00A56E66" w:rsidP="006F0DFB">
            <w:pPr>
              <w:ind w:firstLine="0"/>
              <w:rPr>
                <w:sz w:val="16"/>
                <w:szCs w:val="16"/>
              </w:rPr>
            </w:pPr>
            <w:r w:rsidRPr="00A56E66">
              <w:rPr>
                <w:sz w:val="16"/>
                <w:szCs w:val="16"/>
              </w:rPr>
              <w:t>0</w:t>
            </w:r>
          </w:p>
        </w:tc>
        <w:tc>
          <w:tcPr>
            <w:tcW w:w="1122" w:type="dxa"/>
          </w:tcPr>
          <w:p w:rsidR="00A56E66" w:rsidRPr="00A56E66" w:rsidRDefault="00A56E66" w:rsidP="006F0DFB">
            <w:pPr>
              <w:ind w:firstLine="0"/>
              <w:rPr>
                <w:sz w:val="16"/>
                <w:szCs w:val="16"/>
              </w:rPr>
            </w:pPr>
          </w:p>
        </w:tc>
        <w:tc>
          <w:tcPr>
            <w:tcW w:w="500" w:type="dxa"/>
          </w:tcPr>
          <w:p w:rsidR="00A56E66" w:rsidRPr="00A56E66" w:rsidRDefault="00A56E66" w:rsidP="006F0DFB">
            <w:pPr>
              <w:ind w:firstLine="0"/>
              <w:rPr>
                <w:sz w:val="16"/>
                <w:szCs w:val="16"/>
              </w:rPr>
            </w:pPr>
            <w:r w:rsidRPr="00A56E66">
              <w:rPr>
                <w:sz w:val="16"/>
                <w:szCs w:val="16"/>
              </w:rPr>
              <w:t>1</w:t>
            </w:r>
          </w:p>
        </w:tc>
        <w:tc>
          <w:tcPr>
            <w:tcW w:w="558" w:type="dxa"/>
          </w:tcPr>
          <w:p w:rsidR="00A56E66" w:rsidRPr="00A56E66" w:rsidRDefault="00A56E66" w:rsidP="006F0DFB">
            <w:pPr>
              <w:ind w:firstLine="0"/>
              <w:rPr>
                <w:sz w:val="16"/>
                <w:szCs w:val="16"/>
              </w:rPr>
            </w:pPr>
            <w:r w:rsidRPr="00A56E66">
              <w:rPr>
                <w:sz w:val="16"/>
                <w:szCs w:val="16"/>
              </w:rPr>
              <w:t>1</w:t>
            </w:r>
          </w:p>
        </w:tc>
        <w:tc>
          <w:tcPr>
            <w:tcW w:w="407" w:type="dxa"/>
          </w:tcPr>
          <w:p w:rsidR="00A56E66" w:rsidRPr="00A56E66" w:rsidRDefault="00A56E66" w:rsidP="006F0DFB">
            <w:pPr>
              <w:ind w:firstLine="0"/>
              <w:rPr>
                <w:sz w:val="16"/>
                <w:szCs w:val="16"/>
              </w:rPr>
            </w:pPr>
            <w:r w:rsidRPr="00A56E66">
              <w:rPr>
                <w:sz w:val="16"/>
                <w:szCs w:val="16"/>
              </w:rPr>
              <w:t>1</w:t>
            </w:r>
          </w:p>
        </w:tc>
        <w:tc>
          <w:tcPr>
            <w:tcW w:w="540" w:type="dxa"/>
          </w:tcPr>
          <w:p w:rsidR="00A56E66" w:rsidRPr="00A56E66" w:rsidRDefault="00A56E66" w:rsidP="006F0DFB">
            <w:pPr>
              <w:ind w:firstLine="0"/>
              <w:rPr>
                <w:sz w:val="16"/>
                <w:szCs w:val="16"/>
              </w:rPr>
            </w:pPr>
            <w:r w:rsidRPr="00A56E66">
              <w:rPr>
                <w:sz w:val="16"/>
                <w:szCs w:val="16"/>
              </w:rPr>
              <w:t>0</w:t>
            </w:r>
          </w:p>
        </w:tc>
        <w:tc>
          <w:tcPr>
            <w:tcW w:w="500" w:type="dxa"/>
          </w:tcPr>
          <w:p w:rsidR="00A56E66" w:rsidRPr="00A56E66" w:rsidRDefault="00A56E66" w:rsidP="006F0DFB">
            <w:pPr>
              <w:ind w:firstLine="0"/>
              <w:rPr>
                <w:sz w:val="16"/>
                <w:szCs w:val="16"/>
              </w:rPr>
            </w:pPr>
            <w:r w:rsidRPr="00A56E66">
              <w:rPr>
                <w:sz w:val="16"/>
                <w:szCs w:val="16"/>
              </w:rPr>
              <w:t>0</w:t>
            </w:r>
          </w:p>
        </w:tc>
        <w:tc>
          <w:tcPr>
            <w:tcW w:w="500" w:type="dxa"/>
          </w:tcPr>
          <w:p w:rsidR="00A56E66" w:rsidRPr="00A56E66" w:rsidRDefault="00A56E66" w:rsidP="006F0DFB">
            <w:pPr>
              <w:ind w:firstLine="0"/>
              <w:rPr>
                <w:sz w:val="16"/>
                <w:szCs w:val="16"/>
              </w:rPr>
            </w:pPr>
            <w:r w:rsidRPr="00A56E66">
              <w:rPr>
                <w:sz w:val="16"/>
                <w:szCs w:val="16"/>
              </w:rPr>
              <w:t>1</w:t>
            </w:r>
          </w:p>
        </w:tc>
      </w:tr>
      <w:tr w:rsidR="00A56E66" w:rsidRPr="00A56E66" w:rsidTr="005C52B1">
        <w:trPr>
          <w:jc w:val="center"/>
        </w:trPr>
        <w:tc>
          <w:tcPr>
            <w:tcW w:w="1429" w:type="dxa"/>
          </w:tcPr>
          <w:p w:rsidR="00A56E66" w:rsidRPr="00A56E66" w:rsidRDefault="00A56E66" w:rsidP="006F0DFB">
            <w:pPr>
              <w:ind w:firstLine="0"/>
              <w:rPr>
                <w:sz w:val="16"/>
                <w:szCs w:val="16"/>
              </w:rPr>
            </w:pPr>
            <w:r w:rsidRPr="00A56E66">
              <w:rPr>
                <w:sz w:val="16"/>
                <w:szCs w:val="16"/>
              </w:rPr>
              <w:t>The place is bad.</w:t>
            </w:r>
          </w:p>
        </w:tc>
        <w:tc>
          <w:tcPr>
            <w:tcW w:w="1140" w:type="dxa"/>
          </w:tcPr>
          <w:p w:rsidR="00A56E66" w:rsidRPr="00A56E66" w:rsidRDefault="00A56E66" w:rsidP="006F0DFB">
            <w:pPr>
              <w:ind w:firstLine="0"/>
              <w:rPr>
                <w:sz w:val="16"/>
                <w:szCs w:val="16"/>
              </w:rPr>
            </w:pPr>
            <w:r w:rsidRPr="00A56E66">
              <w:rPr>
                <w:sz w:val="16"/>
                <w:szCs w:val="16"/>
              </w:rPr>
              <w:t>0</w:t>
            </w:r>
          </w:p>
        </w:tc>
        <w:tc>
          <w:tcPr>
            <w:tcW w:w="1122" w:type="dxa"/>
          </w:tcPr>
          <w:p w:rsidR="00A56E66" w:rsidRPr="00A56E66" w:rsidRDefault="00A56E66" w:rsidP="006F0DFB">
            <w:pPr>
              <w:ind w:firstLine="0"/>
              <w:rPr>
                <w:sz w:val="16"/>
                <w:szCs w:val="16"/>
              </w:rPr>
            </w:pPr>
          </w:p>
        </w:tc>
        <w:tc>
          <w:tcPr>
            <w:tcW w:w="500" w:type="dxa"/>
          </w:tcPr>
          <w:p w:rsidR="00A56E66" w:rsidRPr="00A56E66" w:rsidRDefault="00A56E66" w:rsidP="006F0DFB">
            <w:pPr>
              <w:ind w:firstLine="0"/>
              <w:rPr>
                <w:sz w:val="16"/>
                <w:szCs w:val="16"/>
              </w:rPr>
            </w:pPr>
            <w:r w:rsidRPr="00A56E66">
              <w:rPr>
                <w:sz w:val="16"/>
                <w:szCs w:val="16"/>
              </w:rPr>
              <w:t>0</w:t>
            </w:r>
          </w:p>
        </w:tc>
        <w:tc>
          <w:tcPr>
            <w:tcW w:w="558" w:type="dxa"/>
          </w:tcPr>
          <w:p w:rsidR="00A56E66" w:rsidRPr="00A56E66" w:rsidRDefault="00A56E66" w:rsidP="006F0DFB">
            <w:pPr>
              <w:ind w:firstLine="0"/>
              <w:rPr>
                <w:sz w:val="16"/>
                <w:szCs w:val="16"/>
              </w:rPr>
            </w:pPr>
            <w:r w:rsidRPr="00A56E66">
              <w:rPr>
                <w:sz w:val="16"/>
                <w:szCs w:val="16"/>
              </w:rPr>
              <w:t>1</w:t>
            </w:r>
          </w:p>
        </w:tc>
        <w:tc>
          <w:tcPr>
            <w:tcW w:w="407" w:type="dxa"/>
          </w:tcPr>
          <w:p w:rsidR="00A56E66" w:rsidRPr="00A56E66" w:rsidRDefault="00A56E66" w:rsidP="006F0DFB">
            <w:pPr>
              <w:ind w:firstLine="0"/>
              <w:rPr>
                <w:sz w:val="16"/>
                <w:szCs w:val="16"/>
              </w:rPr>
            </w:pPr>
            <w:r w:rsidRPr="00A56E66">
              <w:rPr>
                <w:sz w:val="16"/>
                <w:szCs w:val="16"/>
              </w:rPr>
              <w:t>1</w:t>
            </w:r>
          </w:p>
        </w:tc>
        <w:tc>
          <w:tcPr>
            <w:tcW w:w="540" w:type="dxa"/>
          </w:tcPr>
          <w:p w:rsidR="00A56E66" w:rsidRPr="00A56E66" w:rsidRDefault="00A56E66" w:rsidP="006F0DFB">
            <w:pPr>
              <w:ind w:firstLine="0"/>
              <w:rPr>
                <w:sz w:val="16"/>
                <w:szCs w:val="16"/>
              </w:rPr>
            </w:pPr>
            <w:r w:rsidRPr="00A56E66">
              <w:rPr>
                <w:sz w:val="16"/>
                <w:szCs w:val="16"/>
              </w:rPr>
              <w:t>0</w:t>
            </w:r>
          </w:p>
        </w:tc>
        <w:tc>
          <w:tcPr>
            <w:tcW w:w="500" w:type="dxa"/>
          </w:tcPr>
          <w:p w:rsidR="00A56E66" w:rsidRPr="00A56E66" w:rsidRDefault="00A56E66" w:rsidP="006F0DFB">
            <w:pPr>
              <w:ind w:firstLine="0"/>
              <w:rPr>
                <w:sz w:val="16"/>
                <w:szCs w:val="16"/>
              </w:rPr>
            </w:pPr>
            <w:r w:rsidRPr="00A56E66">
              <w:rPr>
                <w:sz w:val="16"/>
                <w:szCs w:val="16"/>
              </w:rPr>
              <w:t>1</w:t>
            </w:r>
          </w:p>
        </w:tc>
        <w:tc>
          <w:tcPr>
            <w:tcW w:w="500" w:type="dxa"/>
          </w:tcPr>
          <w:p w:rsidR="00A56E66" w:rsidRPr="00A56E66" w:rsidRDefault="00A56E66" w:rsidP="006F0DFB">
            <w:pPr>
              <w:ind w:firstLine="0"/>
              <w:rPr>
                <w:sz w:val="16"/>
                <w:szCs w:val="16"/>
              </w:rPr>
            </w:pPr>
            <w:r w:rsidRPr="00A56E66">
              <w:rPr>
                <w:sz w:val="16"/>
                <w:szCs w:val="16"/>
              </w:rPr>
              <w:t>1</w:t>
            </w:r>
          </w:p>
        </w:tc>
      </w:tr>
      <w:tr w:rsidR="00A56E66" w:rsidRPr="00A56E66" w:rsidTr="005C52B1">
        <w:trPr>
          <w:jc w:val="center"/>
        </w:trPr>
        <w:tc>
          <w:tcPr>
            <w:tcW w:w="1429" w:type="dxa"/>
          </w:tcPr>
          <w:p w:rsidR="00A56E66" w:rsidRPr="00A56E66" w:rsidRDefault="00A56E66" w:rsidP="006F0DFB">
            <w:pPr>
              <w:ind w:firstLine="0"/>
              <w:rPr>
                <w:sz w:val="16"/>
                <w:szCs w:val="16"/>
              </w:rPr>
            </w:pPr>
            <w:r w:rsidRPr="00A56E66">
              <w:rPr>
                <w:sz w:val="16"/>
                <w:szCs w:val="16"/>
              </w:rPr>
              <w:t>p(label=1)</w:t>
            </w:r>
          </w:p>
        </w:tc>
        <w:tc>
          <w:tcPr>
            <w:tcW w:w="1140" w:type="dxa"/>
          </w:tcPr>
          <w:p w:rsidR="00A56E66" w:rsidRPr="00A56E66" w:rsidRDefault="00A56E66" w:rsidP="006F0DFB">
            <w:pPr>
              <w:ind w:firstLine="0"/>
              <w:rPr>
                <w:sz w:val="16"/>
                <w:szCs w:val="16"/>
              </w:rPr>
            </w:pPr>
            <w:r w:rsidRPr="00A56E66">
              <w:rPr>
                <w:sz w:val="16"/>
                <w:szCs w:val="16"/>
              </w:rPr>
              <w:t>0.5</w:t>
            </w:r>
          </w:p>
        </w:tc>
        <w:tc>
          <w:tcPr>
            <w:tcW w:w="1122" w:type="dxa"/>
          </w:tcPr>
          <w:p w:rsidR="00A56E66" w:rsidRPr="00A56E66" w:rsidRDefault="00A56E66" w:rsidP="009E4844">
            <w:pPr>
              <w:ind w:firstLine="0"/>
              <w:rPr>
                <w:sz w:val="16"/>
                <w:szCs w:val="16"/>
              </w:rPr>
            </w:pPr>
            <w:r w:rsidRPr="00A56E66">
              <w:rPr>
                <w:sz w:val="16"/>
                <w:szCs w:val="16"/>
              </w:rPr>
              <w:t>p(Word|1)</w:t>
            </w:r>
          </w:p>
        </w:tc>
        <w:tc>
          <w:tcPr>
            <w:tcW w:w="500" w:type="dxa"/>
          </w:tcPr>
          <w:p w:rsidR="00A56E66" w:rsidRPr="00A56E66" w:rsidRDefault="00A56E66" w:rsidP="009E4844">
            <w:pPr>
              <w:ind w:firstLine="0"/>
              <w:rPr>
                <w:sz w:val="16"/>
                <w:szCs w:val="16"/>
              </w:rPr>
            </w:pPr>
            <w:r w:rsidRPr="00A56E66">
              <w:rPr>
                <w:sz w:val="16"/>
                <w:szCs w:val="16"/>
              </w:rPr>
              <w:t>0.</w:t>
            </w:r>
            <w:r w:rsidR="009E4844">
              <w:rPr>
                <w:sz w:val="16"/>
                <w:szCs w:val="16"/>
              </w:rPr>
              <w:t>5</w:t>
            </w:r>
          </w:p>
        </w:tc>
        <w:tc>
          <w:tcPr>
            <w:tcW w:w="558" w:type="dxa"/>
          </w:tcPr>
          <w:p w:rsidR="00A56E66" w:rsidRPr="00A56E66" w:rsidRDefault="00A56E66" w:rsidP="006F0DFB">
            <w:pPr>
              <w:ind w:firstLine="0"/>
              <w:rPr>
                <w:sz w:val="16"/>
                <w:szCs w:val="16"/>
              </w:rPr>
            </w:pPr>
            <w:r w:rsidRPr="00A56E66">
              <w:rPr>
                <w:sz w:val="16"/>
                <w:szCs w:val="16"/>
              </w:rPr>
              <w:t>1</w:t>
            </w:r>
          </w:p>
        </w:tc>
        <w:tc>
          <w:tcPr>
            <w:tcW w:w="407" w:type="dxa"/>
          </w:tcPr>
          <w:p w:rsidR="00A56E66" w:rsidRPr="00A56E66" w:rsidRDefault="00A56E66" w:rsidP="006F0DFB">
            <w:pPr>
              <w:ind w:firstLine="0"/>
              <w:rPr>
                <w:sz w:val="16"/>
                <w:szCs w:val="16"/>
              </w:rPr>
            </w:pPr>
            <w:r w:rsidRPr="00A56E66">
              <w:rPr>
                <w:sz w:val="16"/>
                <w:szCs w:val="16"/>
              </w:rPr>
              <w:t>1</w:t>
            </w:r>
          </w:p>
        </w:tc>
        <w:tc>
          <w:tcPr>
            <w:tcW w:w="540" w:type="dxa"/>
          </w:tcPr>
          <w:p w:rsidR="00A56E66" w:rsidRPr="00A56E66" w:rsidRDefault="00A56E66" w:rsidP="006F0DFB">
            <w:pPr>
              <w:ind w:firstLine="0"/>
              <w:rPr>
                <w:sz w:val="16"/>
                <w:szCs w:val="16"/>
              </w:rPr>
            </w:pPr>
            <w:r w:rsidRPr="00A56E66">
              <w:rPr>
                <w:sz w:val="16"/>
                <w:szCs w:val="16"/>
              </w:rPr>
              <w:t>1</w:t>
            </w:r>
          </w:p>
        </w:tc>
        <w:tc>
          <w:tcPr>
            <w:tcW w:w="500" w:type="dxa"/>
          </w:tcPr>
          <w:p w:rsidR="00A56E66" w:rsidRPr="00A56E66" w:rsidRDefault="00A56E66" w:rsidP="009E4844">
            <w:pPr>
              <w:ind w:firstLine="0"/>
              <w:rPr>
                <w:sz w:val="16"/>
                <w:szCs w:val="16"/>
              </w:rPr>
            </w:pPr>
            <w:r w:rsidRPr="00A56E66">
              <w:rPr>
                <w:sz w:val="16"/>
                <w:szCs w:val="16"/>
              </w:rPr>
              <w:t>0.</w:t>
            </w:r>
            <w:r w:rsidR="009E4844">
              <w:rPr>
                <w:sz w:val="16"/>
                <w:szCs w:val="16"/>
              </w:rPr>
              <w:t>5</w:t>
            </w:r>
          </w:p>
        </w:tc>
        <w:tc>
          <w:tcPr>
            <w:tcW w:w="500" w:type="dxa"/>
          </w:tcPr>
          <w:p w:rsidR="00A56E66" w:rsidRPr="00A56E66" w:rsidRDefault="00A56E66" w:rsidP="006F0DFB">
            <w:pPr>
              <w:ind w:firstLine="0"/>
              <w:rPr>
                <w:sz w:val="16"/>
                <w:szCs w:val="16"/>
              </w:rPr>
            </w:pPr>
            <w:r w:rsidRPr="00A56E66">
              <w:rPr>
                <w:sz w:val="16"/>
                <w:szCs w:val="16"/>
              </w:rPr>
              <w:t>0</w:t>
            </w:r>
          </w:p>
        </w:tc>
      </w:tr>
      <w:tr w:rsidR="00A56E66" w:rsidRPr="00A56E66" w:rsidTr="005C52B1">
        <w:trPr>
          <w:jc w:val="center"/>
        </w:trPr>
        <w:tc>
          <w:tcPr>
            <w:tcW w:w="1429" w:type="dxa"/>
            <w:tcBorders>
              <w:bottom w:val="single" w:sz="12" w:space="0" w:color="000000"/>
            </w:tcBorders>
          </w:tcPr>
          <w:p w:rsidR="00A56E66" w:rsidRPr="00A56E66" w:rsidRDefault="00A56E66" w:rsidP="006F0DFB">
            <w:pPr>
              <w:ind w:firstLine="0"/>
              <w:rPr>
                <w:sz w:val="16"/>
                <w:szCs w:val="16"/>
              </w:rPr>
            </w:pPr>
            <w:r w:rsidRPr="00A56E66">
              <w:rPr>
                <w:sz w:val="16"/>
                <w:szCs w:val="16"/>
              </w:rPr>
              <w:t>p(label=0)</w:t>
            </w:r>
          </w:p>
        </w:tc>
        <w:tc>
          <w:tcPr>
            <w:tcW w:w="1140" w:type="dxa"/>
            <w:tcBorders>
              <w:bottom w:val="single" w:sz="12" w:space="0" w:color="000000"/>
            </w:tcBorders>
          </w:tcPr>
          <w:p w:rsidR="00A56E66" w:rsidRPr="00A56E66" w:rsidRDefault="00A56E66" w:rsidP="006F0DFB">
            <w:pPr>
              <w:ind w:firstLine="0"/>
              <w:rPr>
                <w:sz w:val="16"/>
                <w:szCs w:val="16"/>
              </w:rPr>
            </w:pPr>
            <w:r w:rsidRPr="00A56E66">
              <w:rPr>
                <w:sz w:val="16"/>
                <w:szCs w:val="16"/>
              </w:rPr>
              <w:t>0.5</w:t>
            </w:r>
          </w:p>
        </w:tc>
        <w:tc>
          <w:tcPr>
            <w:tcW w:w="1122" w:type="dxa"/>
            <w:tcBorders>
              <w:bottom w:val="single" w:sz="12" w:space="0" w:color="000000"/>
            </w:tcBorders>
          </w:tcPr>
          <w:p w:rsidR="00A56E66" w:rsidRPr="00A56E66" w:rsidRDefault="00A56E66" w:rsidP="009E4844">
            <w:pPr>
              <w:ind w:firstLine="0"/>
              <w:rPr>
                <w:sz w:val="16"/>
                <w:szCs w:val="16"/>
              </w:rPr>
            </w:pPr>
            <w:r w:rsidRPr="00A56E66">
              <w:rPr>
                <w:sz w:val="16"/>
                <w:szCs w:val="16"/>
              </w:rPr>
              <w:t>p(Word|0)</w:t>
            </w:r>
          </w:p>
        </w:tc>
        <w:tc>
          <w:tcPr>
            <w:tcW w:w="500" w:type="dxa"/>
            <w:tcBorders>
              <w:bottom w:val="single" w:sz="12" w:space="0" w:color="000000"/>
            </w:tcBorders>
          </w:tcPr>
          <w:p w:rsidR="00A56E66" w:rsidRPr="00A56E66" w:rsidRDefault="00A56E66" w:rsidP="009E4844">
            <w:pPr>
              <w:ind w:firstLine="0"/>
              <w:rPr>
                <w:sz w:val="16"/>
                <w:szCs w:val="16"/>
              </w:rPr>
            </w:pPr>
            <w:r w:rsidRPr="00A56E66">
              <w:rPr>
                <w:sz w:val="16"/>
                <w:szCs w:val="16"/>
              </w:rPr>
              <w:t>0.</w:t>
            </w:r>
            <w:r w:rsidR="009E4844">
              <w:rPr>
                <w:sz w:val="16"/>
                <w:szCs w:val="16"/>
              </w:rPr>
              <w:t>5</w:t>
            </w:r>
          </w:p>
        </w:tc>
        <w:tc>
          <w:tcPr>
            <w:tcW w:w="558" w:type="dxa"/>
            <w:tcBorders>
              <w:bottom w:val="single" w:sz="12" w:space="0" w:color="000000"/>
            </w:tcBorders>
          </w:tcPr>
          <w:p w:rsidR="00A56E66" w:rsidRPr="00A56E66" w:rsidRDefault="00A56E66" w:rsidP="006F0DFB">
            <w:pPr>
              <w:ind w:firstLine="0"/>
              <w:rPr>
                <w:sz w:val="16"/>
                <w:szCs w:val="16"/>
              </w:rPr>
            </w:pPr>
            <w:r w:rsidRPr="00A56E66">
              <w:rPr>
                <w:sz w:val="16"/>
                <w:szCs w:val="16"/>
              </w:rPr>
              <w:t>1</w:t>
            </w:r>
          </w:p>
        </w:tc>
        <w:tc>
          <w:tcPr>
            <w:tcW w:w="407" w:type="dxa"/>
            <w:tcBorders>
              <w:bottom w:val="single" w:sz="12" w:space="0" w:color="000000"/>
            </w:tcBorders>
          </w:tcPr>
          <w:p w:rsidR="00A56E66" w:rsidRPr="00A56E66" w:rsidRDefault="00A56E66" w:rsidP="006F0DFB">
            <w:pPr>
              <w:ind w:firstLine="0"/>
              <w:rPr>
                <w:sz w:val="16"/>
                <w:szCs w:val="16"/>
              </w:rPr>
            </w:pPr>
            <w:r w:rsidRPr="00A56E66">
              <w:rPr>
                <w:sz w:val="16"/>
                <w:szCs w:val="16"/>
              </w:rPr>
              <w:t>1</w:t>
            </w:r>
          </w:p>
        </w:tc>
        <w:tc>
          <w:tcPr>
            <w:tcW w:w="540" w:type="dxa"/>
            <w:tcBorders>
              <w:bottom w:val="single" w:sz="12" w:space="0" w:color="000000"/>
            </w:tcBorders>
          </w:tcPr>
          <w:p w:rsidR="00A56E66" w:rsidRPr="00A56E66" w:rsidRDefault="00A56E66" w:rsidP="009E4844">
            <w:pPr>
              <w:ind w:firstLine="0"/>
              <w:rPr>
                <w:sz w:val="16"/>
                <w:szCs w:val="16"/>
              </w:rPr>
            </w:pPr>
            <w:r w:rsidRPr="00A56E66">
              <w:rPr>
                <w:sz w:val="16"/>
                <w:szCs w:val="16"/>
              </w:rPr>
              <w:t>0</w:t>
            </w:r>
          </w:p>
        </w:tc>
        <w:tc>
          <w:tcPr>
            <w:tcW w:w="500" w:type="dxa"/>
            <w:tcBorders>
              <w:bottom w:val="single" w:sz="12" w:space="0" w:color="000000"/>
            </w:tcBorders>
          </w:tcPr>
          <w:p w:rsidR="00A56E66" w:rsidRPr="00A56E66" w:rsidRDefault="00A56E66" w:rsidP="009E4844">
            <w:pPr>
              <w:ind w:firstLine="0"/>
              <w:rPr>
                <w:sz w:val="16"/>
                <w:szCs w:val="16"/>
              </w:rPr>
            </w:pPr>
            <w:r w:rsidRPr="00A56E66">
              <w:rPr>
                <w:sz w:val="16"/>
                <w:szCs w:val="16"/>
              </w:rPr>
              <w:t>0.</w:t>
            </w:r>
            <w:r w:rsidR="009E4844">
              <w:rPr>
                <w:sz w:val="16"/>
                <w:szCs w:val="16"/>
              </w:rPr>
              <w:t>5</w:t>
            </w:r>
          </w:p>
        </w:tc>
        <w:tc>
          <w:tcPr>
            <w:tcW w:w="500" w:type="dxa"/>
            <w:tcBorders>
              <w:bottom w:val="single" w:sz="12" w:space="0" w:color="000000"/>
            </w:tcBorders>
          </w:tcPr>
          <w:p w:rsidR="00A56E66" w:rsidRPr="00A56E66" w:rsidRDefault="00A56E66" w:rsidP="006F0DFB">
            <w:pPr>
              <w:ind w:firstLine="0"/>
              <w:rPr>
                <w:sz w:val="16"/>
                <w:szCs w:val="16"/>
              </w:rPr>
            </w:pPr>
            <w:r w:rsidRPr="00A56E66">
              <w:rPr>
                <w:sz w:val="16"/>
                <w:szCs w:val="16"/>
              </w:rPr>
              <w:t>1</w:t>
            </w:r>
          </w:p>
        </w:tc>
      </w:tr>
    </w:tbl>
    <w:p w:rsidR="00A56E66" w:rsidRDefault="00A56E66" w:rsidP="00A56E66">
      <w:pPr>
        <w:pStyle w:val="p1a"/>
      </w:pPr>
    </w:p>
    <w:p w:rsidR="003906BE" w:rsidRDefault="00136A7F" w:rsidP="00544FE8">
      <w:pPr>
        <w:ind w:firstLine="0"/>
      </w:pPr>
      <w:r>
        <w:t xml:space="preserve">The </w:t>
      </w:r>
      <w:r w:rsidR="003906BE">
        <w:t>Bayes</w:t>
      </w:r>
      <w:r>
        <w:t xml:space="preserve"> Theorem equation</w:t>
      </w:r>
      <w:r w:rsidR="003906BE">
        <w:t xml:space="preserve"> solves for the relative proportion</w:t>
      </w:r>
      <w:r>
        <w:t xml:space="preserve"> of probabilities for the Naive Bayes classifier</w:t>
      </w:r>
      <w:r w:rsidR="005E66C9">
        <w:t xml:space="preserve"> [43]</w:t>
      </w:r>
      <w:r>
        <w:t xml:space="preserve">. </w:t>
      </w:r>
      <w:r w:rsidR="00A57366">
        <w:t>A</w:t>
      </w:r>
      <w:r w:rsidR="00A57366">
        <w:rPr>
          <w:lang w:val="en-GB"/>
        </w:rPr>
        <w:t xml:space="preserve"> trained </w:t>
      </w:r>
      <w:r w:rsidR="00A57366">
        <w:rPr>
          <w:szCs w:val="18"/>
        </w:rPr>
        <w:t xml:space="preserve">text classifier uses word vectors to </w:t>
      </w:r>
      <w:r w:rsidR="00A57366">
        <w:rPr>
          <w:lang w:val="en-GB"/>
        </w:rPr>
        <w:t xml:space="preserve">predict for spam with 90% probability yet misclassify for not spam with 20% probability [Figure </w:t>
      </w:r>
      <w:r w:rsidR="00255207">
        <w:rPr>
          <w:lang w:val="en-GB"/>
        </w:rPr>
        <w:t>2</w:t>
      </w:r>
      <w:r w:rsidR="00A57366">
        <w:rPr>
          <w:lang w:val="en-GB"/>
        </w:rPr>
        <w:t>]</w:t>
      </w:r>
      <w:r w:rsidR="00A57366" w:rsidRPr="009B1D59">
        <w:rPr>
          <w:szCs w:val="18"/>
        </w:rPr>
        <w:t>.</w:t>
      </w:r>
      <w:r w:rsidR="00A57366">
        <w:rPr>
          <w:szCs w:val="18"/>
        </w:rPr>
        <w:t xml:space="preserve"> The relative proportions of spam and not spam show that spam is classified correctly with 90% * 25% = 22.5% probability yet spam is classified incorrectly with 20% * 75% = 15% probability. </w:t>
      </w:r>
      <w:r w:rsidR="00A57366">
        <w:t>Adjusted for the relative proportion size</w:t>
      </w:r>
      <w:r w:rsidR="00A57366" w:rsidRPr="009B409E">
        <w:t xml:space="preserve"> </w:t>
      </w:r>
      <w:r w:rsidR="00A57366">
        <w:t xml:space="preserve">of </w:t>
      </w:r>
      <w:r w:rsidR="00255207">
        <w:t xml:space="preserve">both </w:t>
      </w:r>
      <w:r w:rsidR="00A57366">
        <w:t>label</w:t>
      </w:r>
      <w:r w:rsidR="00255207">
        <w:t>s</w:t>
      </w:r>
      <w:r w:rsidR="00A57366">
        <w:t>, t</w:t>
      </w:r>
      <w:r w:rsidR="00544FE8">
        <w:t xml:space="preserve">he probability that a trained word vector can predict </w:t>
      </w:r>
      <w:r w:rsidR="00A57366">
        <w:t xml:space="preserve">for </w:t>
      </w:r>
      <w:r w:rsidR="00544FE8">
        <w:t xml:space="preserve">spam </w:t>
      </w:r>
      <w:r w:rsidR="00A57366">
        <w:t xml:space="preserve">is 60% [Eq. </w:t>
      </w:r>
      <w:r w:rsidR="00DA1304">
        <w:t>7</w:t>
      </w:r>
      <w:r w:rsidR="00A57366">
        <w:t>]</w:t>
      </w:r>
      <w:r w:rsidR="005E66C9">
        <w:t xml:space="preserve"> [43]</w:t>
      </w:r>
      <w:r w:rsidR="009B409E">
        <w:t>.</w:t>
      </w:r>
      <w:r w:rsidR="00DA1304">
        <w:t xml:space="preserve"> For the simplified example, the Bayes Theorem equation is equivalent to that of precision [Eq. 2] and becomes complex as more words are vectorized.</w:t>
      </w:r>
    </w:p>
    <w:p w:rsidR="00A57366" w:rsidRDefault="00A57366" w:rsidP="00544FE8">
      <w:pPr>
        <w:ind w:firstLine="0"/>
      </w:pPr>
    </w:p>
    <w:p w:rsidR="00A57366" w:rsidRDefault="00A57366" w:rsidP="00544FE8">
      <w:pPr>
        <w:ind w:firstLine="0"/>
        <w:rPr>
          <w:sz w:val="18"/>
          <w:szCs w:val="18"/>
        </w:rPr>
      </w:pPr>
      <m:oMathPara>
        <m:oMath>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Spam</m:t>
              </m:r>
            </m:e>
            <m:e>
              <m:r>
                <w:rPr>
                  <w:rFonts w:ascii="Cambria Math" w:hAnsi="Cambria Math"/>
                  <w:sz w:val="18"/>
                  <w:szCs w:val="18"/>
                </w:rPr>
                <m:t>Trained Words</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Trained Words</m:t>
                  </m:r>
                </m:e>
                <m:e>
                  <m:r>
                    <w:rPr>
                      <w:rFonts w:ascii="Cambria Math" w:hAnsi="Cambria Math"/>
                      <w:sz w:val="18"/>
                      <w:szCs w:val="18"/>
                    </w:rPr>
                    <m:t>Spam</m:t>
                  </m:r>
                </m:e>
              </m:d>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Spam</m:t>
                  </m:r>
                </m:e>
              </m:d>
            </m:num>
            <m:den>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Trained Words</m:t>
                  </m:r>
                </m:e>
              </m:d>
            </m:den>
          </m:f>
        </m:oMath>
      </m:oMathPara>
    </w:p>
    <w:p w:rsidR="00A57366" w:rsidRPr="00A57366" w:rsidRDefault="00A57366" w:rsidP="00544FE8">
      <w:pPr>
        <w:ind w:firstLine="0"/>
        <w:rPr>
          <w:sz w:val="18"/>
          <w:szCs w:val="18"/>
        </w:rPr>
      </w:pPr>
    </w:p>
    <w:p w:rsidR="00A57366" w:rsidRPr="00A57366" w:rsidRDefault="00A57366" w:rsidP="00544FE8">
      <w:pPr>
        <w:ind w:firstLine="0"/>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90%*25%</m:t>
              </m:r>
            </m:num>
            <m:den>
              <m:r>
                <w:rPr>
                  <w:rFonts w:ascii="Cambria Math" w:hAnsi="Cambria Math"/>
                  <w:sz w:val="18"/>
                  <w:szCs w:val="18"/>
                </w:rPr>
                <m:t>75%*20%+90%*25%</m:t>
              </m:r>
            </m:den>
          </m:f>
          <m:r>
            <w:rPr>
              <w:rFonts w:ascii="Cambria Math" w:hAnsi="Cambria Math"/>
              <w:sz w:val="18"/>
              <w:szCs w:val="18"/>
            </w:rPr>
            <m:t>=60% [Eq.7]</m:t>
          </m:r>
        </m:oMath>
      </m:oMathPara>
    </w:p>
    <w:p w:rsidR="003906BE" w:rsidRPr="003906BE" w:rsidRDefault="003906BE" w:rsidP="003906BE"/>
    <w:p w:rsidR="009E4844" w:rsidRPr="009E4844" w:rsidRDefault="00C36923" w:rsidP="003906BE">
      <w:pPr>
        <w:ind w:firstLine="0"/>
      </w:pPr>
      <w:r>
        <w:rPr>
          <w:noProof/>
          <w:lang w:eastAsia="ko-KR"/>
        </w:rPr>
        <w:lastRenderedPageBreak/>
        <w:drawing>
          <wp:inline distT="0" distB="0" distL="0" distR="0">
            <wp:extent cx="3788993" cy="2776969"/>
            <wp:effectExtent l="0" t="0" r="1957"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788993" cy="2776969"/>
                    </a:xfrm>
                    <a:prstGeom prst="rect">
                      <a:avLst/>
                    </a:prstGeom>
                    <a:noFill/>
                  </pic:spPr>
                </pic:pic>
              </a:graphicData>
            </a:graphic>
          </wp:inline>
        </w:drawing>
      </w:r>
    </w:p>
    <w:p w:rsidR="009B409E" w:rsidRDefault="009B409E" w:rsidP="009B409E">
      <w:pPr>
        <w:pStyle w:val="tabletitle"/>
        <w:spacing w:after="240"/>
        <w:rPr>
          <w:szCs w:val="18"/>
          <w:lang w:val="en-US"/>
        </w:rPr>
      </w:pPr>
      <w:r>
        <w:rPr>
          <w:b/>
          <w:lang w:val="en-GB"/>
        </w:rPr>
        <w:t>Figure</w:t>
      </w:r>
      <w:r w:rsidRPr="009B1D59">
        <w:rPr>
          <w:b/>
          <w:lang w:val="en-GB"/>
        </w:rPr>
        <w:t xml:space="preserve"> </w:t>
      </w:r>
      <w:r w:rsidR="00255207">
        <w:rPr>
          <w:b/>
          <w:lang w:val="en-GB"/>
        </w:rPr>
        <w:t>2</w:t>
      </w:r>
      <w:r w:rsidRPr="009B1D59">
        <w:rPr>
          <w:b/>
          <w:lang w:val="en-GB"/>
        </w:rPr>
        <w:t>.</w:t>
      </w:r>
      <w:r w:rsidRPr="009B1D59">
        <w:rPr>
          <w:lang w:val="en-GB"/>
        </w:rPr>
        <w:t xml:space="preserve"> </w:t>
      </w:r>
      <w:r w:rsidR="00017269">
        <w:t>A</w:t>
      </w:r>
      <w:r w:rsidR="00017269">
        <w:rPr>
          <w:lang w:val="en-GB"/>
        </w:rPr>
        <w:t xml:space="preserve"> trained </w:t>
      </w:r>
      <w:r w:rsidR="00017269">
        <w:rPr>
          <w:szCs w:val="18"/>
          <w:lang w:val="en-US"/>
        </w:rPr>
        <w:t xml:space="preserve">text classifier </w:t>
      </w:r>
      <w:r w:rsidR="00017269">
        <w:rPr>
          <w:szCs w:val="18"/>
        </w:rPr>
        <w:t xml:space="preserve">uses word vectors to </w:t>
      </w:r>
      <w:r w:rsidR="00017269">
        <w:rPr>
          <w:lang w:val="en-GB"/>
        </w:rPr>
        <w:t>predict for spam with 90% probability yet misclassify for not spam with 20% probability</w:t>
      </w:r>
      <w:r w:rsidRPr="009B1D59">
        <w:rPr>
          <w:szCs w:val="18"/>
          <w:lang w:val="en-US"/>
        </w:rPr>
        <w:t>.</w:t>
      </w:r>
      <w:r>
        <w:rPr>
          <w:szCs w:val="18"/>
          <w:lang w:val="en-US"/>
        </w:rPr>
        <w:t xml:space="preserve"> </w:t>
      </w:r>
      <w:r w:rsidR="00017269">
        <w:rPr>
          <w:szCs w:val="18"/>
          <w:lang w:val="en-US"/>
        </w:rPr>
        <w:t>T</w:t>
      </w:r>
      <w:r>
        <w:rPr>
          <w:szCs w:val="18"/>
          <w:lang w:val="en-US"/>
        </w:rPr>
        <w:t>he relative proportions of spam and not spam</w:t>
      </w:r>
      <w:r w:rsidR="00017269">
        <w:rPr>
          <w:szCs w:val="18"/>
          <w:lang w:val="en-US"/>
        </w:rPr>
        <w:t xml:space="preserve"> show that spam is classified correctly with 90% * 25% = 22.5% probability yet spam is classified incorrectly with 20% * 75% = 15% probability.</w:t>
      </w:r>
      <w:r w:rsidR="00B31007">
        <w:rPr>
          <w:szCs w:val="18"/>
          <w:lang w:val="en-US"/>
        </w:rPr>
        <w:t xml:space="preserve"> FN is false negative.</w:t>
      </w:r>
    </w:p>
    <w:p w:rsidR="002864B9" w:rsidRDefault="00940188" w:rsidP="002864B9">
      <w:pPr>
        <w:pStyle w:val="heading20"/>
        <w:outlineLvl w:val="0"/>
      </w:pPr>
      <w:r>
        <w:t>6</w:t>
      </w:r>
      <w:r w:rsidR="002864B9">
        <w:t>.3</w:t>
      </w:r>
      <w:r w:rsidR="002864B9" w:rsidRPr="009A3755">
        <w:t xml:space="preserve">   </w:t>
      </w:r>
      <w:r w:rsidR="002864B9">
        <w:t>Deceptive Opinion</w:t>
      </w:r>
    </w:p>
    <w:p w:rsidR="002864B9" w:rsidRDefault="002864B9" w:rsidP="002864B9">
      <w:pPr>
        <w:ind w:firstLine="0"/>
      </w:pPr>
      <w:r>
        <w:t>The Deceptive Opinion Spam Corpus</w:t>
      </w:r>
      <w:r w:rsidRPr="000F300F">
        <w:t xml:space="preserve"> includes </w:t>
      </w:r>
      <w:r>
        <w:t>labeled reviews from online communities to evaluate</w:t>
      </w:r>
      <w:r w:rsidR="005E66C9">
        <w:t xml:space="preserve"> truthful and deceptive text [48]</w:t>
      </w:r>
      <w:r>
        <w:t>.</w:t>
      </w:r>
      <w:r w:rsidRPr="002864B9">
        <w:t xml:space="preserve"> </w:t>
      </w:r>
      <w:r w:rsidR="00401B42">
        <w:t xml:space="preserve">Deceptive reviews come from unreliable sources and often misguide consumers. </w:t>
      </w:r>
      <w:r>
        <w:t xml:space="preserve">Truthful reviews for the Corpus dataset are scraped from TripAdvisor, Expedia, Hotels.com, Orbitz, and Priceline [Table </w:t>
      </w:r>
      <w:r w:rsidR="006603C1">
        <w:t>6</w:t>
      </w:r>
      <w:r>
        <w:t>]</w:t>
      </w:r>
      <w:r w:rsidR="005E66C9">
        <w:t>[48]</w:t>
      </w:r>
      <w:r>
        <w:t xml:space="preserve">. The review content are similar to that of Yelp in which </w:t>
      </w:r>
      <w:r w:rsidR="00276AB4">
        <w:t>users contribute opinionated reviews with similar community guidelines</w:t>
      </w:r>
      <w:r w:rsidR="006603C1">
        <w:t xml:space="preserve"> and functionality</w:t>
      </w:r>
      <w:r>
        <w:t xml:space="preserve">. Deceptive </w:t>
      </w:r>
      <w:r w:rsidR="00276AB4">
        <w:t xml:space="preserve">reviews </w:t>
      </w:r>
      <w:r>
        <w:t xml:space="preserve">are </w:t>
      </w:r>
      <w:r w:rsidR="00276AB4">
        <w:t>scraped</w:t>
      </w:r>
      <w:r>
        <w:t xml:space="preserve"> from Amazon Mechanical Turk, which is a platform where users </w:t>
      </w:r>
      <w:r w:rsidR="00276AB4">
        <w:t>write reviews</w:t>
      </w:r>
      <w:r>
        <w:t xml:space="preserve"> </w:t>
      </w:r>
      <w:r w:rsidR="00276AB4">
        <w:t xml:space="preserve">to earn money. None of the other </w:t>
      </w:r>
      <w:r w:rsidR="00C36923">
        <w:t xml:space="preserve">mentioned </w:t>
      </w:r>
      <w:r w:rsidR="00276AB4">
        <w:t>review platforms have a monetary system</w:t>
      </w:r>
      <w:r w:rsidR="00401B42">
        <w:t>, which alters the incentives to submit a misguided review</w:t>
      </w:r>
      <w:r w:rsidR="00401B42" w:rsidRPr="00401B42">
        <w:t xml:space="preserve"> </w:t>
      </w:r>
      <w:r w:rsidR="00401B42">
        <w:t>for monetary gains</w:t>
      </w:r>
      <w:r w:rsidR="005E66C9">
        <w:t xml:space="preserve"> [48]</w:t>
      </w:r>
      <w:r w:rsidR="00401B42">
        <w:t>.</w:t>
      </w:r>
    </w:p>
    <w:p w:rsidR="006603C1" w:rsidRPr="009B1D59" w:rsidRDefault="006603C1" w:rsidP="006603C1">
      <w:pPr>
        <w:pStyle w:val="tabletitle"/>
        <w:spacing w:after="240"/>
        <w:rPr>
          <w:lang w:val="en-GB"/>
        </w:rPr>
      </w:pPr>
      <w:r w:rsidRPr="009B1D59">
        <w:rPr>
          <w:b/>
          <w:lang w:val="en-GB"/>
        </w:rPr>
        <w:t xml:space="preserve">Table </w:t>
      </w:r>
      <w:r>
        <w:rPr>
          <w:b/>
        </w:rPr>
        <w:t>6</w:t>
      </w:r>
      <w:r w:rsidRPr="009B1D59">
        <w:rPr>
          <w:b/>
          <w:lang w:val="en-GB"/>
        </w:rPr>
        <w:t>.</w:t>
      </w:r>
      <w:r w:rsidRPr="009B1D59">
        <w:rPr>
          <w:lang w:val="en-GB"/>
        </w:rPr>
        <w:t xml:space="preserve"> </w:t>
      </w:r>
      <w:r>
        <w:rPr>
          <w:lang w:val="en-GB"/>
        </w:rPr>
        <w:t xml:space="preserve"> </w:t>
      </w:r>
      <w:r>
        <w:t>The Deceptive Opinion Spam Corpus</w:t>
      </w:r>
      <w:r w:rsidRPr="000F300F">
        <w:t xml:space="preserve"> includes </w:t>
      </w:r>
      <w:r>
        <w:t>labeled reviews from online communities to evaluate truthful and deceptive text</w:t>
      </w:r>
      <w:r w:rsidR="005E66C9">
        <w:t xml:space="preserve"> [48]</w:t>
      </w:r>
      <w:r>
        <w:t>.</w:t>
      </w:r>
    </w:p>
    <w:tbl>
      <w:tblPr>
        <w:tblW w:w="0" w:type="auto"/>
        <w:jc w:val="center"/>
        <w:tblCellMar>
          <w:left w:w="70" w:type="dxa"/>
          <w:right w:w="70" w:type="dxa"/>
        </w:tblCellMar>
        <w:tblLook w:val="0000" w:firstRow="0" w:lastRow="0" w:firstColumn="0" w:lastColumn="0" w:noHBand="0" w:noVBand="0"/>
      </w:tblPr>
      <w:tblGrid>
        <w:gridCol w:w="718"/>
        <w:gridCol w:w="789"/>
        <w:gridCol w:w="680"/>
        <w:gridCol w:w="2615"/>
      </w:tblGrid>
      <w:tr w:rsidR="006603C1" w:rsidRPr="00371779" w:rsidTr="006F0DFB">
        <w:trPr>
          <w:jc w:val="center"/>
        </w:trPr>
        <w:tc>
          <w:tcPr>
            <w:tcW w:w="0" w:type="auto"/>
            <w:tcBorders>
              <w:top w:val="single" w:sz="12" w:space="0" w:color="000000"/>
              <w:bottom w:val="single" w:sz="6" w:space="0" w:color="000000"/>
            </w:tcBorders>
          </w:tcPr>
          <w:p w:rsidR="006603C1" w:rsidRPr="00371779" w:rsidRDefault="006603C1" w:rsidP="006F0DFB">
            <w:pPr>
              <w:ind w:firstLine="0"/>
              <w:rPr>
                <w:sz w:val="18"/>
                <w:szCs w:val="18"/>
              </w:rPr>
            </w:pPr>
            <w:r>
              <w:rPr>
                <w:sz w:val="18"/>
                <w:szCs w:val="18"/>
              </w:rPr>
              <w:t>Review</w:t>
            </w:r>
          </w:p>
        </w:tc>
        <w:tc>
          <w:tcPr>
            <w:tcW w:w="0" w:type="auto"/>
            <w:tcBorders>
              <w:top w:val="single" w:sz="12" w:space="0" w:color="000000"/>
              <w:bottom w:val="single" w:sz="6" w:space="0" w:color="000000"/>
            </w:tcBorders>
          </w:tcPr>
          <w:p w:rsidR="006603C1" w:rsidRPr="00371779" w:rsidRDefault="006603C1" w:rsidP="006F0DFB">
            <w:pPr>
              <w:ind w:firstLine="0"/>
              <w:rPr>
                <w:sz w:val="18"/>
                <w:szCs w:val="18"/>
              </w:rPr>
            </w:pPr>
            <w:r>
              <w:rPr>
                <w:sz w:val="18"/>
                <w:szCs w:val="18"/>
              </w:rPr>
              <w:t>Label</w:t>
            </w:r>
          </w:p>
        </w:tc>
        <w:tc>
          <w:tcPr>
            <w:tcW w:w="0" w:type="auto"/>
            <w:tcBorders>
              <w:top w:val="single" w:sz="12" w:space="0" w:color="000000"/>
              <w:bottom w:val="single" w:sz="6" w:space="0" w:color="000000"/>
            </w:tcBorders>
          </w:tcPr>
          <w:p w:rsidR="006603C1" w:rsidRPr="00371779" w:rsidRDefault="006603C1" w:rsidP="006F0DFB">
            <w:pPr>
              <w:ind w:firstLine="0"/>
              <w:rPr>
                <w:sz w:val="18"/>
                <w:szCs w:val="18"/>
              </w:rPr>
            </w:pPr>
            <w:r>
              <w:rPr>
                <w:sz w:val="18"/>
                <w:szCs w:val="18"/>
              </w:rPr>
              <w:t>Quality</w:t>
            </w:r>
          </w:p>
        </w:tc>
        <w:tc>
          <w:tcPr>
            <w:tcW w:w="0" w:type="auto"/>
            <w:tcBorders>
              <w:top w:val="single" w:sz="12" w:space="0" w:color="000000"/>
              <w:bottom w:val="single" w:sz="6" w:space="0" w:color="000000"/>
            </w:tcBorders>
          </w:tcPr>
          <w:p w:rsidR="006603C1" w:rsidRPr="00371779" w:rsidRDefault="006603C1" w:rsidP="006F0DFB">
            <w:pPr>
              <w:ind w:firstLine="0"/>
              <w:rPr>
                <w:sz w:val="18"/>
                <w:szCs w:val="18"/>
              </w:rPr>
            </w:pPr>
            <w:r>
              <w:rPr>
                <w:sz w:val="18"/>
                <w:szCs w:val="18"/>
              </w:rPr>
              <w:t>Data Origin</w:t>
            </w:r>
          </w:p>
        </w:tc>
      </w:tr>
      <w:tr w:rsidR="006603C1" w:rsidRPr="00371779" w:rsidTr="006F0DFB">
        <w:trPr>
          <w:jc w:val="center"/>
        </w:trPr>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Positive</w:t>
            </w:r>
          </w:p>
        </w:tc>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Truthful</w:t>
            </w:r>
          </w:p>
        </w:tc>
        <w:tc>
          <w:tcPr>
            <w:tcW w:w="0" w:type="auto"/>
            <w:vAlign w:val="bottom"/>
          </w:tcPr>
          <w:p w:rsidR="006603C1" w:rsidRPr="00D045F9" w:rsidRDefault="006603C1" w:rsidP="006F0DFB">
            <w:pPr>
              <w:ind w:firstLine="0"/>
              <w:jc w:val="righ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400</w:t>
            </w:r>
          </w:p>
        </w:tc>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TripAdvisor</w:t>
            </w:r>
          </w:p>
        </w:tc>
      </w:tr>
      <w:tr w:rsidR="006603C1" w:rsidRPr="00371779" w:rsidTr="006F0DFB">
        <w:trPr>
          <w:jc w:val="center"/>
        </w:trPr>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Positive</w:t>
            </w:r>
          </w:p>
        </w:tc>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Deceptive</w:t>
            </w:r>
          </w:p>
        </w:tc>
        <w:tc>
          <w:tcPr>
            <w:tcW w:w="0" w:type="auto"/>
            <w:vAlign w:val="bottom"/>
          </w:tcPr>
          <w:p w:rsidR="006603C1" w:rsidRPr="00D045F9" w:rsidRDefault="006603C1" w:rsidP="006F0DFB">
            <w:pPr>
              <w:ind w:firstLine="0"/>
              <w:jc w:val="righ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400</w:t>
            </w:r>
          </w:p>
        </w:tc>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Amazon Mechanical Turk</w:t>
            </w:r>
          </w:p>
        </w:tc>
      </w:tr>
      <w:tr w:rsidR="006603C1" w:rsidRPr="00371779" w:rsidTr="006F0DFB">
        <w:trPr>
          <w:jc w:val="center"/>
        </w:trPr>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Negative</w:t>
            </w:r>
          </w:p>
        </w:tc>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Truthful</w:t>
            </w:r>
          </w:p>
        </w:tc>
        <w:tc>
          <w:tcPr>
            <w:tcW w:w="0" w:type="auto"/>
            <w:vAlign w:val="bottom"/>
          </w:tcPr>
          <w:p w:rsidR="006603C1" w:rsidRPr="00D045F9" w:rsidRDefault="006603C1" w:rsidP="006F0DFB">
            <w:pPr>
              <w:ind w:firstLine="0"/>
              <w:jc w:val="righ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400</w:t>
            </w:r>
          </w:p>
        </w:tc>
        <w:tc>
          <w:tcPr>
            <w:tcW w:w="0" w:type="auto"/>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Expedia, Hotels.com, Orbitz, Priceline</w:t>
            </w:r>
          </w:p>
        </w:tc>
      </w:tr>
      <w:tr w:rsidR="006603C1" w:rsidRPr="00371779" w:rsidTr="006F0DFB">
        <w:trPr>
          <w:jc w:val="center"/>
        </w:trPr>
        <w:tc>
          <w:tcPr>
            <w:tcW w:w="0" w:type="auto"/>
            <w:tcBorders>
              <w:bottom w:val="single" w:sz="12" w:space="0" w:color="000000"/>
            </w:tcBorders>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Negative</w:t>
            </w:r>
          </w:p>
        </w:tc>
        <w:tc>
          <w:tcPr>
            <w:tcW w:w="0" w:type="auto"/>
            <w:tcBorders>
              <w:bottom w:val="single" w:sz="12" w:space="0" w:color="000000"/>
            </w:tcBorders>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Deceptive</w:t>
            </w:r>
          </w:p>
        </w:tc>
        <w:tc>
          <w:tcPr>
            <w:tcW w:w="0" w:type="auto"/>
            <w:tcBorders>
              <w:bottom w:val="single" w:sz="12" w:space="0" w:color="000000"/>
            </w:tcBorders>
            <w:vAlign w:val="bottom"/>
          </w:tcPr>
          <w:p w:rsidR="006603C1" w:rsidRPr="00D045F9" w:rsidRDefault="006603C1" w:rsidP="006F0DFB">
            <w:pPr>
              <w:ind w:firstLine="0"/>
              <w:jc w:val="righ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400</w:t>
            </w:r>
          </w:p>
        </w:tc>
        <w:tc>
          <w:tcPr>
            <w:tcW w:w="0" w:type="auto"/>
            <w:tcBorders>
              <w:bottom w:val="single" w:sz="12" w:space="0" w:color="000000"/>
            </w:tcBorders>
            <w:vAlign w:val="bottom"/>
          </w:tcPr>
          <w:p w:rsidR="006603C1" w:rsidRPr="00D045F9" w:rsidRDefault="006603C1" w:rsidP="006F0DFB">
            <w:pPr>
              <w:ind w:firstLine="0"/>
              <w:jc w:val="left"/>
              <w:rPr>
                <w:rFonts w:ascii="Times New Roman" w:eastAsia="Times New Roman" w:hAnsi="Times New Roman"/>
                <w:color w:val="000000"/>
                <w:sz w:val="16"/>
                <w:szCs w:val="16"/>
                <w:lang w:eastAsia="en-US"/>
              </w:rPr>
            </w:pPr>
            <w:r w:rsidRPr="00D045F9">
              <w:rPr>
                <w:rFonts w:ascii="Times New Roman" w:eastAsia="Times New Roman" w:hAnsi="Times New Roman"/>
                <w:color w:val="000000"/>
                <w:sz w:val="16"/>
                <w:szCs w:val="16"/>
                <w:lang w:eastAsia="en-US"/>
              </w:rPr>
              <w:t>Amazon Mechanical Turk</w:t>
            </w:r>
          </w:p>
        </w:tc>
      </w:tr>
    </w:tbl>
    <w:p w:rsidR="002864B9" w:rsidRDefault="002864B9" w:rsidP="002864B9">
      <w:pPr>
        <w:ind w:firstLine="0"/>
      </w:pPr>
    </w:p>
    <w:p w:rsidR="006338C0" w:rsidRDefault="006603C1" w:rsidP="0052153C">
      <w:pPr>
        <w:ind w:firstLine="0"/>
      </w:pPr>
      <w:r>
        <w:lastRenderedPageBreak/>
        <w:t>For the purposes of Naive Bayes text classification, only deceptive and truthful labels are used to train word vectors</w:t>
      </w:r>
      <w:r w:rsidR="00EC1E9F">
        <w:t xml:space="preserve"> known as deceptive</w:t>
      </w:r>
      <w:r>
        <w:t>. S</w:t>
      </w:r>
      <w:r w:rsidRPr="000F300F">
        <w:t xml:space="preserve">tratified k-fold </w:t>
      </w:r>
      <w:r>
        <w:t>is a sampling process in whic</w:t>
      </w:r>
      <w:r w:rsidR="00EC1E9F">
        <w:t xml:space="preserve">h the observations </w:t>
      </w:r>
      <w:r w:rsidR="0052153C">
        <w:t>of</w:t>
      </w:r>
      <w:r w:rsidR="00EC1E9F">
        <w:t xml:space="preserve"> the full Corpus dataset is </w:t>
      </w:r>
      <w:r>
        <w:t xml:space="preserve">arranged randomly by </w:t>
      </w:r>
      <w:r w:rsidR="00C648A7">
        <w:t>66</w:t>
      </w:r>
      <w:r w:rsidR="00EC1E9F">
        <w:t xml:space="preserve">% </w:t>
      </w:r>
      <w:r>
        <w:t>training</w:t>
      </w:r>
      <w:r w:rsidR="00EC1E9F">
        <w:t xml:space="preserve"> and 3</w:t>
      </w:r>
      <w:r w:rsidR="00C648A7">
        <w:t>3</w:t>
      </w:r>
      <w:r w:rsidR="00EC1E9F">
        <w:t>%</w:t>
      </w:r>
      <w:r>
        <w:t xml:space="preserve"> testing</w:t>
      </w:r>
      <w:r w:rsidR="00EC1E9F">
        <w:t xml:space="preserve"> to optimize the prediction model with </w:t>
      </w:r>
      <w:r w:rsidR="0052153C">
        <w:t xml:space="preserve">multiple iterations for </w:t>
      </w:r>
      <w:r w:rsidR="00176015">
        <w:t xml:space="preserve">the highest </w:t>
      </w:r>
      <w:r w:rsidR="002272C2">
        <w:t>precision</w:t>
      </w:r>
      <w:r w:rsidR="00176015">
        <w:t>.</w:t>
      </w:r>
      <w:r w:rsidR="00DA1304">
        <w:t xml:space="preserve"> </w:t>
      </w:r>
      <w:r w:rsidR="00EB12A2">
        <w:t xml:space="preserve">For the Corpus dataset, the </w:t>
      </w:r>
      <w:r w:rsidR="00176015">
        <w:t xml:space="preserve">text classifier </w:t>
      </w:r>
      <w:r w:rsidR="002272C2">
        <w:t>precision</w:t>
      </w:r>
      <w:r w:rsidR="00EB12A2">
        <w:t xml:space="preserve"> for deceptive reviews is 88% while </w:t>
      </w:r>
      <w:r w:rsidR="002272C2">
        <w:t>recall</w:t>
      </w:r>
      <w:r w:rsidR="00EB12A2">
        <w:t xml:space="preserve"> and F1</w:t>
      </w:r>
      <w:r w:rsidR="00C648A7">
        <w:t>-</w:t>
      </w:r>
      <w:r w:rsidR="00EB12A2">
        <w:t xml:space="preserve">score are </w:t>
      </w:r>
      <w:r w:rsidR="00176015">
        <w:t xml:space="preserve">also </w:t>
      </w:r>
      <w:r w:rsidR="00EB12A2">
        <w:t>88%.</w:t>
      </w:r>
    </w:p>
    <w:p w:rsidR="00176015" w:rsidRDefault="00940188" w:rsidP="00176015">
      <w:pPr>
        <w:pStyle w:val="heading20"/>
        <w:outlineLvl w:val="0"/>
      </w:pPr>
      <w:r>
        <w:t>6</w:t>
      </w:r>
      <w:r w:rsidR="00176015">
        <w:t>.4</w:t>
      </w:r>
      <w:r w:rsidR="00176015" w:rsidRPr="009A3755">
        <w:t xml:space="preserve">   </w:t>
      </w:r>
      <w:r w:rsidR="00176015">
        <w:t>Extreme Comments</w:t>
      </w:r>
    </w:p>
    <w:p w:rsidR="00C648A7" w:rsidRDefault="00BE7C61" w:rsidP="001F0E51">
      <w:pPr>
        <w:ind w:firstLine="0"/>
      </w:pPr>
      <w:r>
        <w:t xml:space="preserve">Yelp </w:t>
      </w:r>
      <w:r w:rsidR="00AE2364">
        <w:t>will</w:t>
      </w:r>
      <w:r>
        <w:t xml:space="preserve"> comments if they breach the</w:t>
      </w:r>
      <w:r w:rsidR="00C8593E">
        <w:t>ir</w:t>
      </w:r>
      <w:r>
        <w:t xml:space="preserve"> terms of service</w:t>
      </w:r>
      <w:r w:rsidR="005E66C9">
        <w:t xml:space="preserve"> [9]</w:t>
      </w:r>
      <w:r>
        <w:t>. Extreme text classifiers can test if the Yelp algorithm filters out extreme content prior to</w:t>
      </w:r>
      <w:r w:rsidR="00C36923">
        <w:t xml:space="preserve"> manual</w:t>
      </w:r>
      <w:r>
        <w:t xml:space="preserve"> removal. </w:t>
      </w:r>
      <w:r w:rsidR="009E4844">
        <w:t xml:space="preserve">Conversation AI </w:t>
      </w:r>
      <w:r>
        <w:t xml:space="preserve">is founded by Google to filter out </w:t>
      </w:r>
      <w:r w:rsidR="00C8593E">
        <w:t>online harassment</w:t>
      </w:r>
      <w:r w:rsidR="00C8593E" w:rsidRPr="00C8593E">
        <w:t xml:space="preserve"> </w:t>
      </w:r>
      <w:r w:rsidR="00C8593E">
        <w:t>in comments, where some have multiple labels</w:t>
      </w:r>
      <w:r w:rsidR="005E66C9">
        <w:t xml:space="preserve"> [40]</w:t>
      </w:r>
      <w:r w:rsidR="009E4844">
        <w:t>.</w:t>
      </w:r>
      <w:r w:rsidR="00C8593E">
        <w:t xml:space="preserve"> </w:t>
      </w:r>
      <w:r w:rsidR="00C36923">
        <w:t>The comments are from Google services such as YouTube, Blogger, Google Maps, and Google+ and are similar to that of Yelp in terms of online platform interactions and community feedback</w:t>
      </w:r>
      <w:r w:rsidR="005E66C9">
        <w:t xml:space="preserve"> [49]</w:t>
      </w:r>
      <w:r w:rsidR="00C36923">
        <w:t xml:space="preserve">. </w:t>
      </w:r>
      <w:r w:rsidR="00C8593E">
        <w:t>The labeled dataset contains 159,574 observations where 15,294 are toxic, 1,595 are severely toxic, 8,449 are obscene, 478 has threats, 7,877 have insults, and 1,405 have identity</w:t>
      </w:r>
      <w:r w:rsidR="00C648A7">
        <w:t xml:space="preserve"> hate</w:t>
      </w:r>
      <w:r w:rsidR="005E66C9">
        <w:t xml:space="preserve"> [40]</w:t>
      </w:r>
      <w:r w:rsidR="00C648A7">
        <w:t xml:space="preserve">. Using the same </w:t>
      </w:r>
      <w:r w:rsidR="00C36923">
        <w:t xml:space="preserve">text classifier </w:t>
      </w:r>
      <w:r w:rsidR="002272C2">
        <w:t>procedure to create</w:t>
      </w:r>
      <w:r w:rsidR="00C36923">
        <w:t xml:space="preserve"> deceptive score</w:t>
      </w:r>
      <w:r w:rsidR="00C648A7">
        <w:t xml:space="preserve">, </w:t>
      </w:r>
      <w:r w:rsidR="002272C2">
        <w:t xml:space="preserve">the precision, recall, and F1-score results are </w:t>
      </w:r>
      <w:r w:rsidR="00C36923">
        <w:t xml:space="preserve">shown </w:t>
      </w:r>
      <w:r w:rsidR="002272C2">
        <w:t>in Table 7.</w:t>
      </w:r>
      <w:r w:rsidR="000A1DFF">
        <w:t xml:space="preserve"> </w:t>
      </w:r>
      <w:r w:rsidR="001F0E51">
        <w:t>P</w:t>
      </w:r>
      <w:r w:rsidR="000A1DFF">
        <w:t>recision, recall, and F1-Score are higher</w:t>
      </w:r>
      <w:r w:rsidR="001F0E51" w:rsidRPr="001F0E51">
        <w:t xml:space="preserve"> </w:t>
      </w:r>
      <w:r w:rsidR="001F0E51">
        <w:t>for validation due to the limited observations of some labels.</w:t>
      </w:r>
    </w:p>
    <w:p w:rsidR="002272C2" w:rsidRPr="009B1D59" w:rsidRDefault="002272C2" w:rsidP="002272C2">
      <w:pPr>
        <w:pStyle w:val="tabletitle"/>
        <w:spacing w:after="240"/>
        <w:rPr>
          <w:lang w:val="en-GB"/>
        </w:rPr>
      </w:pPr>
      <w:r w:rsidRPr="009B1D59">
        <w:rPr>
          <w:b/>
          <w:lang w:val="en-GB"/>
        </w:rPr>
        <w:t xml:space="preserve">Table </w:t>
      </w:r>
      <w:r>
        <w:rPr>
          <w:b/>
        </w:rPr>
        <w:t>7</w:t>
      </w:r>
      <w:r w:rsidRPr="009B1D59">
        <w:rPr>
          <w:b/>
          <w:lang w:val="en-GB"/>
        </w:rPr>
        <w:t>.</w:t>
      </w:r>
      <w:r w:rsidRPr="009B1D59">
        <w:rPr>
          <w:lang w:val="en-GB"/>
        </w:rPr>
        <w:t xml:space="preserve"> </w:t>
      </w:r>
      <w:r>
        <w:rPr>
          <w:lang w:val="en-GB"/>
        </w:rPr>
        <w:t xml:space="preserve">Text classifiers for extreme </w:t>
      </w:r>
      <w:r>
        <w:t>comments</w:t>
      </w:r>
      <w:r w:rsidRPr="000F300F">
        <w:t xml:space="preserve"> </w:t>
      </w:r>
      <w:r>
        <w:t>include toxic</w:t>
      </w:r>
      <w:r w:rsidR="00686CB1">
        <w:t>icity</w:t>
      </w:r>
      <w:r>
        <w:t xml:space="preserve">, severe </w:t>
      </w:r>
      <w:r w:rsidR="00686CB1">
        <w:t>toxicicity</w:t>
      </w:r>
      <w:r>
        <w:t xml:space="preserve">, </w:t>
      </w:r>
      <w:r w:rsidR="00686CB1">
        <w:t>obscenity</w:t>
      </w:r>
      <w:r>
        <w:t>, threats, insults, and identity hate.</w:t>
      </w:r>
    </w:p>
    <w:tbl>
      <w:tblPr>
        <w:tblW w:w="0" w:type="auto"/>
        <w:jc w:val="center"/>
        <w:tblCellMar>
          <w:left w:w="70" w:type="dxa"/>
          <w:right w:w="70" w:type="dxa"/>
        </w:tblCellMar>
        <w:tblLook w:val="0000" w:firstRow="0" w:lastRow="0" w:firstColumn="0" w:lastColumn="0" w:noHBand="0" w:noVBand="0"/>
      </w:tblPr>
      <w:tblGrid>
        <w:gridCol w:w="1114"/>
        <w:gridCol w:w="810"/>
        <w:gridCol w:w="600"/>
        <w:gridCol w:w="800"/>
      </w:tblGrid>
      <w:tr w:rsidR="002272C2" w:rsidRPr="00371779" w:rsidTr="003C1525">
        <w:trPr>
          <w:jc w:val="center"/>
        </w:trPr>
        <w:tc>
          <w:tcPr>
            <w:tcW w:w="0" w:type="auto"/>
            <w:tcBorders>
              <w:top w:val="single" w:sz="12" w:space="0" w:color="000000"/>
              <w:bottom w:val="single" w:sz="6" w:space="0" w:color="000000"/>
            </w:tcBorders>
          </w:tcPr>
          <w:p w:rsidR="002272C2" w:rsidRPr="002272C2" w:rsidRDefault="002272C2" w:rsidP="003C1525">
            <w:pPr>
              <w:ind w:firstLine="0"/>
              <w:rPr>
                <w:sz w:val="18"/>
                <w:szCs w:val="18"/>
              </w:rPr>
            </w:pPr>
            <w:r w:rsidRPr="002272C2">
              <w:rPr>
                <w:sz w:val="18"/>
                <w:szCs w:val="18"/>
              </w:rPr>
              <w:t>Classifier</w:t>
            </w:r>
          </w:p>
        </w:tc>
        <w:tc>
          <w:tcPr>
            <w:tcW w:w="0" w:type="auto"/>
            <w:tcBorders>
              <w:top w:val="single" w:sz="12" w:space="0" w:color="000000"/>
              <w:bottom w:val="single" w:sz="6" w:space="0" w:color="000000"/>
            </w:tcBorders>
          </w:tcPr>
          <w:p w:rsidR="002272C2" w:rsidRPr="002272C2" w:rsidRDefault="002272C2" w:rsidP="003C1525">
            <w:pPr>
              <w:ind w:firstLine="0"/>
              <w:rPr>
                <w:sz w:val="18"/>
                <w:szCs w:val="18"/>
              </w:rPr>
            </w:pPr>
            <w:r w:rsidRPr="002272C2">
              <w:rPr>
                <w:sz w:val="18"/>
                <w:szCs w:val="18"/>
              </w:rPr>
              <w:t>Precision</w:t>
            </w:r>
          </w:p>
        </w:tc>
        <w:tc>
          <w:tcPr>
            <w:tcW w:w="0" w:type="auto"/>
            <w:tcBorders>
              <w:top w:val="single" w:sz="12" w:space="0" w:color="000000"/>
              <w:bottom w:val="single" w:sz="6" w:space="0" w:color="000000"/>
            </w:tcBorders>
          </w:tcPr>
          <w:p w:rsidR="002272C2" w:rsidRPr="002272C2" w:rsidRDefault="002272C2" w:rsidP="003C1525">
            <w:pPr>
              <w:ind w:firstLine="0"/>
              <w:rPr>
                <w:sz w:val="18"/>
                <w:szCs w:val="18"/>
              </w:rPr>
            </w:pPr>
            <w:r w:rsidRPr="002272C2">
              <w:rPr>
                <w:sz w:val="18"/>
                <w:szCs w:val="18"/>
              </w:rPr>
              <w:t>Recall</w:t>
            </w:r>
          </w:p>
        </w:tc>
        <w:tc>
          <w:tcPr>
            <w:tcW w:w="0" w:type="auto"/>
            <w:tcBorders>
              <w:top w:val="single" w:sz="12" w:space="0" w:color="000000"/>
              <w:bottom w:val="single" w:sz="6" w:space="0" w:color="000000"/>
            </w:tcBorders>
          </w:tcPr>
          <w:p w:rsidR="002272C2" w:rsidRPr="002272C2" w:rsidRDefault="002272C2" w:rsidP="003C1525">
            <w:pPr>
              <w:ind w:firstLine="0"/>
              <w:rPr>
                <w:sz w:val="18"/>
                <w:szCs w:val="18"/>
              </w:rPr>
            </w:pPr>
            <w:r w:rsidRPr="002272C2">
              <w:rPr>
                <w:sz w:val="18"/>
                <w:szCs w:val="18"/>
              </w:rPr>
              <w:t>F1-Score</w:t>
            </w:r>
          </w:p>
        </w:tc>
      </w:tr>
      <w:tr w:rsidR="002272C2" w:rsidRPr="00371779" w:rsidTr="003C1525">
        <w:trPr>
          <w:jc w:val="center"/>
        </w:trPr>
        <w:tc>
          <w:tcPr>
            <w:tcW w:w="0" w:type="auto"/>
          </w:tcPr>
          <w:p w:rsidR="002272C2" w:rsidRPr="002272C2" w:rsidRDefault="002272C2" w:rsidP="003C1525">
            <w:pPr>
              <w:ind w:firstLine="0"/>
              <w:rPr>
                <w:sz w:val="16"/>
                <w:szCs w:val="16"/>
              </w:rPr>
            </w:pPr>
            <w:r>
              <w:rPr>
                <w:sz w:val="16"/>
                <w:szCs w:val="16"/>
              </w:rPr>
              <w:t>T</w:t>
            </w:r>
            <w:r w:rsidRPr="002272C2">
              <w:rPr>
                <w:sz w:val="16"/>
                <w:szCs w:val="16"/>
              </w:rPr>
              <w:t>oxic</w:t>
            </w:r>
          </w:p>
        </w:tc>
        <w:tc>
          <w:tcPr>
            <w:tcW w:w="0" w:type="auto"/>
          </w:tcPr>
          <w:p w:rsidR="002272C2" w:rsidRPr="002272C2" w:rsidRDefault="002272C2" w:rsidP="003C1525">
            <w:pPr>
              <w:ind w:firstLine="0"/>
              <w:rPr>
                <w:sz w:val="16"/>
                <w:szCs w:val="16"/>
              </w:rPr>
            </w:pPr>
            <w:r w:rsidRPr="002272C2">
              <w:rPr>
                <w:sz w:val="16"/>
                <w:szCs w:val="16"/>
              </w:rPr>
              <w:t>0.96</w:t>
            </w:r>
          </w:p>
        </w:tc>
        <w:tc>
          <w:tcPr>
            <w:tcW w:w="0" w:type="auto"/>
          </w:tcPr>
          <w:p w:rsidR="002272C2" w:rsidRPr="002272C2" w:rsidRDefault="002272C2" w:rsidP="003C1525">
            <w:pPr>
              <w:ind w:firstLine="0"/>
              <w:rPr>
                <w:sz w:val="16"/>
                <w:szCs w:val="16"/>
              </w:rPr>
            </w:pPr>
            <w:r w:rsidRPr="002272C2">
              <w:rPr>
                <w:sz w:val="16"/>
                <w:szCs w:val="16"/>
              </w:rPr>
              <w:t>0.96</w:t>
            </w:r>
          </w:p>
        </w:tc>
        <w:tc>
          <w:tcPr>
            <w:tcW w:w="0" w:type="auto"/>
          </w:tcPr>
          <w:p w:rsidR="002272C2" w:rsidRPr="002272C2" w:rsidRDefault="002272C2" w:rsidP="003C1525">
            <w:pPr>
              <w:ind w:firstLine="0"/>
              <w:rPr>
                <w:sz w:val="16"/>
                <w:szCs w:val="16"/>
              </w:rPr>
            </w:pPr>
            <w:r w:rsidRPr="002272C2">
              <w:rPr>
                <w:sz w:val="16"/>
                <w:szCs w:val="16"/>
              </w:rPr>
              <w:t>0.96</w:t>
            </w:r>
          </w:p>
        </w:tc>
      </w:tr>
      <w:tr w:rsidR="002272C2" w:rsidRPr="00371779" w:rsidTr="003C1525">
        <w:trPr>
          <w:jc w:val="center"/>
        </w:trPr>
        <w:tc>
          <w:tcPr>
            <w:tcW w:w="0" w:type="auto"/>
          </w:tcPr>
          <w:p w:rsidR="002272C2" w:rsidRPr="002272C2" w:rsidRDefault="002272C2" w:rsidP="002272C2">
            <w:pPr>
              <w:ind w:firstLine="0"/>
              <w:rPr>
                <w:sz w:val="16"/>
                <w:szCs w:val="16"/>
              </w:rPr>
            </w:pPr>
            <w:r>
              <w:rPr>
                <w:sz w:val="16"/>
                <w:szCs w:val="16"/>
              </w:rPr>
              <w:t>S</w:t>
            </w:r>
            <w:r w:rsidRPr="002272C2">
              <w:rPr>
                <w:sz w:val="16"/>
                <w:szCs w:val="16"/>
              </w:rPr>
              <w:t>evere</w:t>
            </w:r>
            <w:r>
              <w:rPr>
                <w:sz w:val="16"/>
                <w:szCs w:val="16"/>
              </w:rPr>
              <w:t>ly T</w:t>
            </w:r>
            <w:r w:rsidRPr="002272C2">
              <w:rPr>
                <w:sz w:val="16"/>
                <w:szCs w:val="16"/>
              </w:rPr>
              <w:t>oxic</w:t>
            </w:r>
          </w:p>
        </w:tc>
        <w:tc>
          <w:tcPr>
            <w:tcW w:w="0" w:type="auto"/>
          </w:tcPr>
          <w:p w:rsidR="002272C2" w:rsidRPr="002272C2" w:rsidRDefault="002272C2" w:rsidP="003C1525">
            <w:pPr>
              <w:ind w:firstLine="0"/>
              <w:rPr>
                <w:sz w:val="16"/>
                <w:szCs w:val="16"/>
              </w:rPr>
            </w:pPr>
            <w:r w:rsidRPr="002272C2">
              <w:rPr>
                <w:sz w:val="16"/>
                <w:szCs w:val="16"/>
              </w:rPr>
              <w:t>0.99</w:t>
            </w:r>
          </w:p>
        </w:tc>
        <w:tc>
          <w:tcPr>
            <w:tcW w:w="0" w:type="auto"/>
          </w:tcPr>
          <w:p w:rsidR="002272C2" w:rsidRPr="002272C2" w:rsidRDefault="002272C2" w:rsidP="003C1525">
            <w:pPr>
              <w:ind w:firstLine="0"/>
              <w:rPr>
                <w:sz w:val="16"/>
                <w:szCs w:val="16"/>
              </w:rPr>
            </w:pPr>
            <w:r w:rsidRPr="002272C2">
              <w:rPr>
                <w:sz w:val="16"/>
                <w:szCs w:val="16"/>
              </w:rPr>
              <w:t>0.99</w:t>
            </w:r>
          </w:p>
        </w:tc>
        <w:tc>
          <w:tcPr>
            <w:tcW w:w="0" w:type="auto"/>
          </w:tcPr>
          <w:p w:rsidR="002272C2" w:rsidRPr="002272C2" w:rsidRDefault="002272C2" w:rsidP="003C1525">
            <w:pPr>
              <w:ind w:firstLine="0"/>
              <w:rPr>
                <w:sz w:val="16"/>
                <w:szCs w:val="16"/>
              </w:rPr>
            </w:pPr>
            <w:r w:rsidRPr="002272C2">
              <w:rPr>
                <w:sz w:val="16"/>
                <w:szCs w:val="16"/>
              </w:rPr>
              <w:t>0.99</w:t>
            </w:r>
          </w:p>
        </w:tc>
      </w:tr>
      <w:tr w:rsidR="002272C2" w:rsidRPr="00371779" w:rsidTr="003C1525">
        <w:trPr>
          <w:jc w:val="center"/>
        </w:trPr>
        <w:tc>
          <w:tcPr>
            <w:tcW w:w="0" w:type="auto"/>
          </w:tcPr>
          <w:p w:rsidR="002272C2" w:rsidRPr="002272C2" w:rsidRDefault="002272C2" w:rsidP="003C1525">
            <w:pPr>
              <w:ind w:firstLine="0"/>
              <w:rPr>
                <w:sz w:val="16"/>
                <w:szCs w:val="16"/>
              </w:rPr>
            </w:pPr>
            <w:r>
              <w:rPr>
                <w:sz w:val="16"/>
                <w:szCs w:val="16"/>
              </w:rPr>
              <w:t>O</w:t>
            </w:r>
            <w:r w:rsidRPr="002272C2">
              <w:rPr>
                <w:sz w:val="16"/>
                <w:szCs w:val="16"/>
              </w:rPr>
              <w:t>bscene</w:t>
            </w:r>
          </w:p>
        </w:tc>
        <w:tc>
          <w:tcPr>
            <w:tcW w:w="0" w:type="auto"/>
          </w:tcPr>
          <w:p w:rsidR="002272C2" w:rsidRPr="002272C2" w:rsidRDefault="002272C2" w:rsidP="003C1525">
            <w:pPr>
              <w:ind w:firstLine="0"/>
              <w:rPr>
                <w:sz w:val="16"/>
                <w:szCs w:val="16"/>
              </w:rPr>
            </w:pPr>
            <w:r w:rsidRPr="002272C2">
              <w:rPr>
                <w:sz w:val="16"/>
                <w:szCs w:val="16"/>
              </w:rPr>
              <w:t>0.98</w:t>
            </w:r>
          </w:p>
        </w:tc>
        <w:tc>
          <w:tcPr>
            <w:tcW w:w="0" w:type="auto"/>
          </w:tcPr>
          <w:p w:rsidR="002272C2" w:rsidRPr="002272C2" w:rsidRDefault="002272C2" w:rsidP="003C1525">
            <w:pPr>
              <w:ind w:firstLine="0"/>
              <w:rPr>
                <w:sz w:val="16"/>
                <w:szCs w:val="16"/>
              </w:rPr>
            </w:pPr>
            <w:r w:rsidRPr="002272C2">
              <w:rPr>
                <w:sz w:val="16"/>
                <w:szCs w:val="16"/>
              </w:rPr>
              <w:t>0.98</w:t>
            </w:r>
          </w:p>
        </w:tc>
        <w:tc>
          <w:tcPr>
            <w:tcW w:w="0" w:type="auto"/>
          </w:tcPr>
          <w:p w:rsidR="002272C2" w:rsidRPr="002272C2" w:rsidRDefault="002272C2" w:rsidP="003C1525">
            <w:pPr>
              <w:ind w:firstLine="0"/>
              <w:rPr>
                <w:sz w:val="16"/>
                <w:szCs w:val="16"/>
              </w:rPr>
            </w:pPr>
            <w:r w:rsidRPr="002272C2">
              <w:rPr>
                <w:sz w:val="16"/>
                <w:szCs w:val="16"/>
              </w:rPr>
              <w:t>0.98</w:t>
            </w:r>
          </w:p>
        </w:tc>
      </w:tr>
      <w:tr w:rsidR="002272C2" w:rsidRPr="00371779" w:rsidTr="003C1525">
        <w:trPr>
          <w:jc w:val="center"/>
        </w:trPr>
        <w:tc>
          <w:tcPr>
            <w:tcW w:w="0" w:type="auto"/>
          </w:tcPr>
          <w:p w:rsidR="002272C2" w:rsidRPr="002272C2" w:rsidRDefault="002272C2" w:rsidP="003C1525">
            <w:pPr>
              <w:ind w:firstLine="0"/>
              <w:rPr>
                <w:sz w:val="16"/>
                <w:szCs w:val="16"/>
              </w:rPr>
            </w:pPr>
            <w:r>
              <w:rPr>
                <w:sz w:val="16"/>
                <w:szCs w:val="16"/>
              </w:rPr>
              <w:t>T</w:t>
            </w:r>
            <w:r w:rsidRPr="002272C2">
              <w:rPr>
                <w:sz w:val="16"/>
                <w:szCs w:val="16"/>
              </w:rPr>
              <w:t>hreat</w:t>
            </w:r>
          </w:p>
        </w:tc>
        <w:tc>
          <w:tcPr>
            <w:tcW w:w="0" w:type="auto"/>
          </w:tcPr>
          <w:p w:rsidR="002272C2" w:rsidRPr="002272C2" w:rsidRDefault="002272C2" w:rsidP="003C1525">
            <w:pPr>
              <w:ind w:firstLine="0"/>
              <w:rPr>
                <w:sz w:val="16"/>
                <w:szCs w:val="16"/>
              </w:rPr>
            </w:pPr>
            <w:r w:rsidRPr="002272C2">
              <w:rPr>
                <w:sz w:val="16"/>
                <w:szCs w:val="16"/>
              </w:rPr>
              <w:t>1</w:t>
            </w:r>
          </w:p>
        </w:tc>
        <w:tc>
          <w:tcPr>
            <w:tcW w:w="0" w:type="auto"/>
          </w:tcPr>
          <w:p w:rsidR="002272C2" w:rsidRPr="002272C2" w:rsidRDefault="002272C2" w:rsidP="003C1525">
            <w:pPr>
              <w:ind w:firstLine="0"/>
              <w:rPr>
                <w:sz w:val="16"/>
                <w:szCs w:val="16"/>
              </w:rPr>
            </w:pPr>
            <w:r w:rsidRPr="002272C2">
              <w:rPr>
                <w:sz w:val="16"/>
                <w:szCs w:val="16"/>
              </w:rPr>
              <w:t>1</w:t>
            </w:r>
          </w:p>
        </w:tc>
        <w:tc>
          <w:tcPr>
            <w:tcW w:w="0" w:type="auto"/>
          </w:tcPr>
          <w:p w:rsidR="002272C2" w:rsidRPr="002272C2" w:rsidRDefault="002272C2" w:rsidP="003C1525">
            <w:pPr>
              <w:ind w:firstLine="0"/>
              <w:rPr>
                <w:sz w:val="16"/>
                <w:szCs w:val="16"/>
              </w:rPr>
            </w:pPr>
            <w:r w:rsidRPr="002272C2">
              <w:rPr>
                <w:sz w:val="16"/>
                <w:szCs w:val="16"/>
              </w:rPr>
              <w:t>1</w:t>
            </w:r>
          </w:p>
        </w:tc>
      </w:tr>
      <w:tr w:rsidR="002272C2" w:rsidRPr="00371779" w:rsidTr="003C1525">
        <w:trPr>
          <w:jc w:val="center"/>
        </w:trPr>
        <w:tc>
          <w:tcPr>
            <w:tcW w:w="0" w:type="auto"/>
          </w:tcPr>
          <w:p w:rsidR="002272C2" w:rsidRPr="002272C2" w:rsidRDefault="002272C2" w:rsidP="003C1525">
            <w:pPr>
              <w:ind w:firstLine="0"/>
              <w:rPr>
                <w:sz w:val="16"/>
                <w:szCs w:val="16"/>
              </w:rPr>
            </w:pPr>
            <w:r>
              <w:rPr>
                <w:sz w:val="16"/>
                <w:szCs w:val="16"/>
              </w:rPr>
              <w:t>I</w:t>
            </w:r>
            <w:r w:rsidRPr="002272C2">
              <w:rPr>
                <w:sz w:val="16"/>
                <w:szCs w:val="16"/>
              </w:rPr>
              <w:t>nsult</w:t>
            </w:r>
          </w:p>
        </w:tc>
        <w:tc>
          <w:tcPr>
            <w:tcW w:w="0" w:type="auto"/>
          </w:tcPr>
          <w:p w:rsidR="002272C2" w:rsidRPr="002272C2" w:rsidRDefault="002272C2" w:rsidP="003C1525">
            <w:pPr>
              <w:ind w:firstLine="0"/>
              <w:rPr>
                <w:sz w:val="16"/>
                <w:szCs w:val="16"/>
              </w:rPr>
            </w:pPr>
            <w:r w:rsidRPr="002272C2">
              <w:rPr>
                <w:sz w:val="16"/>
                <w:szCs w:val="16"/>
              </w:rPr>
              <w:t>0.97</w:t>
            </w:r>
          </w:p>
        </w:tc>
        <w:tc>
          <w:tcPr>
            <w:tcW w:w="0" w:type="auto"/>
          </w:tcPr>
          <w:p w:rsidR="002272C2" w:rsidRPr="002272C2" w:rsidRDefault="002272C2" w:rsidP="003C1525">
            <w:pPr>
              <w:ind w:firstLine="0"/>
              <w:rPr>
                <w:sz w:val="16"/>
                <w:szCs w:val="16"/>
              </w:rPr>
            </w:pPr>
            <w:r w:rsidRPr="002272C2">
              <w:rPr>
                <w:sz w:val="16"/>
                <w:szCs w:val="16"/>
              </w:rPr>
              <w:t>0.97</w:t>
            </w:r>
          </w:p>
        </w:tc>
        <w:tc>
          <w:tcPr>
            <w:tcW w:w="0" w:type="auto"/>
          </w:tcPr>
          <w:p w:rsidR="002272C2" w:rsidRPr="002272C2" w:rsidRDefault="002272C2" w:rsidP="003C1525">
            <w:pPr>
              <w:ind w:firstLine="0"/>
              <w:rPr>
                <w:sz w:val="16"/>
                <w:szCs w:val="16"/>
              </w:rPr>
            </w:pPr>
            <w:r w:rsidRPr="002272C2">
              <w:rPr>
                <w:sz w:val="16"/>
                <w:szCs w:val="16"/>
              </w:rPr>
              <w:t>0.97</w:t>
            </w:r>
          </w:p>
        </w:tc>
      </w:tr>
      <w:tr w:rsidR="002272C2" w:rsidRPr="00371779" w:rsidTr="003C1525">
        <w:trPr>
          <w:jc w:val="center"/>
        </w:trPr>
        <w:tc>
          <w:tcPr>
            <w:tcW w:w="0" w:type="auto"/>
            <w:tcBorders>
              <w:bottom w:val="single" w:sz="12" w:space="0" w:color="000000"/>
            </w:tcBorders>
          </w:tcPr>
          <w:p w:rsidR="002272C2" w:rsidRPr="002272C2" w:rsidRDefault="002272C2" w:rsidP="002272C2">
            <w:pPr>
              <w:ind w:firstLine="0"/>
              <w:rPr>
                <w:sz w:val="16"/>
                <w:szCs w:val="16"/>
              </w:rPr>
            </w:pPr>
            <w:r>
              <w:rPr>
                <w:sz w:val="16"/>
                <w:szCs w:val="16"/>
              </w:rPr>
              <w:t>I</w:t>
            </w:r>
            <w:r w:rsidRPr="002272C2">
              <w:rPr>
                <w:sz w:val="16"/>
                <w:szCs w:val="16"/>
              </w:rPr>
              <w:t>dentity</w:t>
            </w:r>
            <w:r>
              <w:rPr>
                <w:sz w:val="16"/>
                <w:szCs w:val="16"/>
              </w:rPr>
              <w:t xml:space="preserve"> H</w:t>
            </w:r>
            <w:r w:rsidRPr="002272C2">
              <w:rPr>
                <w:sz w:val="16"/>
                <w:szCs w:val="16"/>
              </w:rPr>
              <w:t>ate</w:t>
            </w:r>
          </w:p>
        </w:tc>
        <w:tc>
          <w:tcPr>
            <w:tcW w:w="0" w:type="auto"/>
            <w:tcBorders>
              <w:bottom w:val="single" w:sz="12" w:space="0" w:color="000000"/>
            </w:tcBorders>
          </w:tcPr>
          <w:p w:rsidR="002272C2" w:rsidRPr="002272C2" w:rsidRDefault="002272C2" w:rsidP="003C1525">
            <w:pPr>
              <w:ind w:firstLine="0"/>
              <w:rPr>
                <w:sz w:val="16"/>
                <w:szCs w:val="16"/>
              </w:rPr>
            </w:pPr>
            <w:r w:rsidRPr="002272C2">
              <w:rPr>
                <w:sz w:val="16"/>
                <w:szCs w:val="16"/>
              </w:rPr>
              <w:t>0.99</w:t>
            </w:r>
          </w:p>
        </w:tc>
        <w:tc>
          <w:tcPr>
            <w:tcW w:w="0" w:type="auto"/>
            <w:tcBorders>
              <w:bottom w:val="single" w:sz="12" w:space="0" w:color="000000"/>
            </w:tcBorders>
          </w:tcPr>
          <w:p w:rsidR="002272C2" w:rsidRPr="002272C2" w:rsidRDefault="002272C2" w:rsidP="003C1525">
            <w:pPr>
              <w:ind w:firstLine="0"/>
              <w:rPr>
                <w:sz w:val="16"/>
                <w:szCs w:val="16"/>
              </w:rPr>
            </w:pPr>
            <w:r w:rsidRPr="002272C2">
              <w:rPr>
                <w:sz w:val="16"/>
                <w:szCs w:val="16"/>
              </w:rPr>
              <w:t>0.99</w:t>
            </w:r>
          </w:p>
        </w:tc>
        <w:tc>
          <w:tcPr>
            <w:tcW w:w="0" w:type="auto"/>
            <w:tcBorders>
              <w:bottom w:val="single" w:sz="12" w:space="0" w:color="000000"/>
            </w:tcBorders>
          </w:tcPr>
          <w:p w:rsidR="002272C2" w:rsidRPr="002272C2" w:rsidRDefault="002272C2" w:rsidP="003C1525">
            <w:pPr>
              <w:ind w:firstLine="0"/>
              <w:rPr>
                <w:sz w:val="16"/>
                <w:szCs w:val="16"/>
              </w:rPr>
            </w:pPr>
            <w:r w:rsidRPr="002272C2">
              <w:rPr>
                <w:sz w:val="16"/>
                <w:szCs w:val="16"/>
              </w:rPr>
              <w:t>0.99</w:t>
            </w:r>
          </w:p>
        </w:tc>
      </w:tr>
    </w:tbl>
    <w:p w:rsidR="00686CB1" w:rsidRDefault="00940188" w:rsidP="00686CB1">
      <w:pPr>
        <w:pStyle w:val="heading20"/>
        <w:outlineLvl w:val="0"/>
      </w:pPr>
      <w:r>
        <w:t>6</w:t>
      </w:r>
      <w:r w:rsidR="00686CB1">
        <w:t>.5</w:t>
      </w:r>
      <w:r w:rsidR="00686CB1" w:rsidRPr="009A3755">
        <w:t xml:space="preserve">   </w:t>
      </w:r>
      <w:r w:rsidR="00686CB1">
        <w:t>Sentiment NLP</w:t>
      </w:r>
    </w:p>
    <w:p w:rsidR="00B974D0" w:rsidRDefault="00655781" w:rsidP="00686CB1">
      <w:pPr>
        <w:ind w:firstLine="0"/>
      </w:pPr>
      <w:r>
        <w:t xml:space="preserve">The Stanford NLP system </w:t>
      </w:r>
      <w:r w:rsidR="004E4598">
        <w:t xml:space="preserve">architecture </w:t>
      </w:r>
      <w:r>
        <w:t xml:space="preserve">for detecting sentiment </w:t>
      </w:r>
      <w:r w:rsidR="004E4598">
        <w:t xml:space="preserve">analysis takes word order into consideration when detecting the overall </w:t>
      </w:r>
      <w:r w:rsidR="005365B6">
        <w:t xml:space="preserve">tonality of a </w:t>
      </w:r>
      <w:r w:rsidR="004E4598">
        <w:t xml:space="preserve">sentence </w:t>
      </w:r>
      <w:r w:rsidR="006326DE">
        <w:t>[Table 8]</w:t>
      </w:r>
      <w:r w:rsidR="005E66C9">
        <w:t xml:space="preserve"> [50]</w:t>
      </w:r>
      <w:r w:rsidR="004E4598">
        <w:t xml:space="preserve">. Words from a sentence are identified as </w:t>
      </w:r>
      <w:r w:rsidR="00B974D0">
        <w:t xml:space="preserve">individual </w:t>
      </w:r>
      <w:r w:rsidR="00DF4C69">
        <w:t xml:space="preserve">strings. Compound and complex sentences are split into fragments by punctuation. Words are identified as nouns, verbs, adjectives, and adverbs. Word families are identified by root word, suffix, and prefix analysis. Proper nouns are identified. Grammar rules are applied to identify the logic </w:t>
      </w:r>
      <w:r w:rsidR="005365B6">
        <w:t>behind the sentence</w:t>
      </w:r>
      <w:r w:rsidR="00DF4C69">
        <w:t xml:space="preserve"> composition. </w:t>
      </w:r>
      <w:r w:rsidR="001A0D87">
        <w:t>Gender is identified and p</w:t>
      </w:r>
      <w:r w:rsidR="00DF4C69">
        <w:t xml:space="preserve">ronouns are </w:t>
      </w:r>
      <w:r w:rsidR="00B37B56">
        <w:t xml:space="preserve">then </w:t>
      </w:r>
      <w:r w:rsidR="00DF4C69">
        <w:t>linked to nouns. Using definitions, words are labeled as very positive, positive, neutral, negative, or very negative.</w:t>
      </w:r>
    </w:p>
    <w:p w:rsidR="00B974D0" w:rsidRPr="009B1D59" w:rsidRDefault="00B974D0" w:rsidP="00B974D0">
      <w:pPr>
        <w:pStyle w:val="tabletitle"/>
        <w:spacing w:after="240"/>
        <w:rPr>
          <w:lang w:val="en-GB"/>
        </w:rPr>
      </w:pPr>
      <w:r w:rsidRPr="009B1D59">
        <w:rPr>
          <w:b/>
          <w:lang w:val="en-GB"/>
        </w:rPr>
        <w:lastRenderedPageBreak/>
        <w:t xml:space="preserve">Table </w:t>
      </w:r>
      <w:r w:rsidR="006326DE">
        <w:rPr>
          <w:b/>
        </w:rPr>
        <w:t>8</w:t>
      </w:r>
      <w:r w:rsidRPr="009B1D59">
        <w:rPr>
          <w:b/>
          <w:lang w:val="en-GB"/>
        </w:rPr>
        <w:t>.</w:t>
      </w:r>
      <w:r w:rsidRPr="009B1D59">
        <w:rPr>
          <w:lang w:val="en-GB"/>
        </w:rPr>
        <w:t xml:space="preserve"> </w:t>
      </w:r>
      <w:r>
        <w:rPr>
          <w:lang w:val="en-GB"/>
        </w:rPr>
        <w:t xml:space="preserve"> Execution flow of the Stanford NLP system architecture for sentence sentiment analysis</w:t>
      </w:r>
      <w:r w:rsidR="005E66C9">
        <w:rPr>
          <w:lang w:val="en-GB"/>
        </w:rPr>
        <w:t xml:space="preserve"> [50]</w:t>
      </w:r>
      <w:r>
        <w:t>.</w:t>
      </w:r>
    </w:p>
    <w:tbl>
      <w:tblPr>
        <w:tblW w:w="0" w:type="auto"/>
        <w:jc w:val="center"/>
        <w:tblCellMar>
          <w:left w:w="70" w:type="dxa"/>
          <w:right w:w="70" w:type="dxa"/>
        </w:tblCellMar>
        <w:tblLook w:val="0000" w:firstRow="0" w:lastRow="0" w:firstColumn="0" w:lastColumn="0" w:noHBand="0" w:noVBand="0"/>
      </w:tblPr>
      <w:tblGrid>
        <w:gridCol w:w="1936"/>
        <w:gridCol w:w="4981"/>
      </w:tblGrid>
      <w:tr w:rsidR="006326DE" w:rsidRPr="00371779" w:rsidTr="006326DE">
        <w:trPr>
          <w:jc w:val="center"/>
        </w:trPr>
        <w:tc>
          <w:tcPr>
            <w:tcW w:w="1960" w:type="dxa"/>
            <w:tcBorders>
              <w:top w:val="single" w:sz="12" w:space="0" w:color="000000"/>
              <w:bottom w:val="single" w:sz="6" w:space="0" w:color="000000"/>
            </w:tcBorders>
          </w:tcPr>
          <w:p w:rsidR="006326DE" w:rsidRPr="002272C2" w:rsidRDefault="006326DE" w:rsidP="003C1525">
            <w:pPr>
              <w:ind w:firstLine="0"/>
              <w:rPr>
                <w:sz w:val="18"/>
                <w:szCs w:val="18"/>
              </w:rPr>
            </w:pPr>
            <w:r>
              <w:rPr>
                <w:sz w:val="18"/>
                <w:szCs w:val="18"/>
              </w:rPr>
              <w:t>Procedure</w:t>
            </w:r>
          </w:p>
        </w:tc>
        <w:tc>
          <w:tcPr>
            <w:tcW w:w="5097" w:type="dxa"/>
            <w:tcBorders>
              <w:top w:val="single" w:sz="12" w:space="0" w:color="000000"/>
              <w:bottom w:val="single" w:sz="6" w:space="0" w:color="000000"/>
            </w:tcBorders>
          </w:tcPr>
          <w:p w:rsidR="006326DE" w:rsidRPr="002272C2" w:rsidRDefault="006326DE" w:rsidP="003C1525">
            <w:pPr>
              <w:ind w:firstLine="0"/>
              <w:rPr>
                <w:sz w:val="18"/>
                <w:szCs w:val="18"/>
              </w:rPr>
            </w:pPr>
            <w:r>
              <w:rPr>
                <w:sz w:val="18"/>
                <w:szCs w:val="18"/>
              </w:rPr>
              <w:t>Description</w:t>
            </w:r>
          </w:p>
        </w:tc>
      </w:tr>
      <w:tr w:rsidR="006326DE" w:rsidRPr="00371779" w:rsidTr="006326DE">
        <w:trPr>
          <w:jc w:val="center"/>
        </w:trPr>
        <w:tc>
          <w:tcPr>
            <w:tcW w:w="1960" w:type="dxa"/>
          </w:tcPr>
          <w:p w:rsidR="006326DE" w:rsidRPr="002272C2" w:rsidRDefault="006326DE" w:rsidP="003C1525">
            <w:pPr>
              <w:ind w:firstLine="0"/>
              <w:rPr>
                <w:sz w:val="16"/>
                <w:szCs w:val="16"/>
              </w:rPr>
            </w:pPr>
            <w:r>
              <w:rPr>
                <w:sz w:val="16"/>
                <w:szCs w:val="16"/>
              </w:rPr>
              <w:t>Tokenization</w:t>
            </w:r>
          </w:p>
        </w:tc>
        <w:tc>
          <w:tcPr>
            <w:tcW w:w="5097" w:type="dxa"/>
          </w:tcPr>
          <w:p w:rsidR="006326DE" w:rsidRPr="002272C2" w:rsidRDefault="006326DE" w:rsidP="006326DE">
            <w:pPr>
              <w:ind w:firstLine="0"/>
              <w:rPr>
                <w:sz w:val="16"/>
                <w:szCs w:val="16"/>
              </w:rPr>
            </w:pPr>
            <w:r>
              <w:rPr>
                <w:sz w:val="16"/>
                <w:szCs w:val="16"/>
              </w:rPr>
              <w:t>Classifying words as individual strings</w:t>
            </w:r>
          </w:p>
        </w:tc>
      </w:tr>
      <w:tr w:rsidR="006326DE" w:rsidRPr="00371779" w:rsidTr="006326DE">
        <w:trPr>
          <w:jc w:val="center"/>
        </w:trPr>
        <w:tc>
          <w:tcPr>
            <w:tcW w:w="1960" w:type="dxa"/>
          </w:tcPr>
          <w:p w:rsidR="006326DE" w:rsidRPr="002272C2" w:rsidRDefault="006326DE" w:rsidP="003C1525">
            <w:pPr>
              <w:ind w:firstLine="0"/>
              <w:rPr>
                <w:sz w:val="16"/>
                <w:szCs w:val="16"/>
              </w:rPr>
            </w:pPr>
            <w:r>
              <w:rPr>
                <w:sz w:val="16"/>
                <w:szCs w:val="16"/>
              </w:rPr>
              <w:t>Sentence Splitting</w:t>
            </w:r>
          </w:p>
        </w:tc>
        <w:tc>
          <w:tcPr>
            <w:tcW w:w="5097" w:type="dxa"/>
          </w:tcPr>
          <w:p w:rsidR="006326DE" w:rsidRPr="002272C2" w:rsidRDefault="006326DE" w:rsidP="003C1525">
            <w:pPr>
              <w:ind w:firstLine="0"/>
              <w:rPr>
                <w:sz w:val="16"/>
                <w:szCs w:val="16"/>
              </w:rPr>
            </w:pPr>
            <w:r>
              <w:rPr>
                <w:sz w:val="16"/>
                <w:szCs w:val="16"/>
              </w:rPr>
              <w:t>S</w:t>
            </w:r>
            <w:r w:rsidRPr="006326DE">
              <w:rPr>
                <w:sz w:val="16"/>
                <w:szCs w:val="16"/>
              </w:rPr>
              <w:t>entences are split into fragments by punctuation</w:t>
            </w:r>
          </w:p>
        </w:tc>
      </w:tr>
      <w:tr w:rsidR="006326DE" w:rsidRPr="00371779" w:rsidTr="006326DE">
        <w:trPr>
          <w:jc w:val="center"/>
        </w:trPr>
        <w:tc>
          <w:tcPr>
            <w:tcW w:w="1960" w:type="dxa"/>
          </w:tcPr>
          <w:p w:rsidR="006326DE" w:rsidRPr="002272C2" w:rsidRDefault="006326DE" w:rsidP="003C1525">
            <w:pPr>
              <w:ind w:firstLine="0"/>
              <w:rPr>
                <w:sz w:val="16"/>
                <w:szCs w:val="16"/>
              </w:rPr>
            </w:pPr>
            <w:r>
              <w:rPr>
                <w:sz w:val="16"/>
                <w:szCs w:val="16"/>
              </w:rPr>
              <w:t>Parts of Speech Tagging</w:t>
            </w:r>
          </w:p>
        </w:tc>
        <w:tc>
          <w:tcPr>
            <w:tcW w:w="5097" w:type="dxa"/>
          </w:tcPr>
          <w:p w:rsidR="006326DE" w:rsidRPr="002272C2" w:rsidRDefault="006326DE" w:rsidP="003C1525">
            <w:pPr>
              <w:ind w:firstLine="0"/>
              <w:rPr>
                <w:sz w:val="16"/>
                <w:szCs w:val="16"/>
              </w:rPr>
            </w:pPr>
            <w:r>
              <w:rPr>
                <w:sz w:val="16"/>
                <w:szCs w:val="16"/>
              </w:rPr>
              <w:t>Identify</w:t>
            </w:r>
            <w:r w:rsidRPr="006326DE">
              <w:rPr>
                <w:sz w:val="16"/>
                <w:szCs w:val="16"/>
              </w:rPr>
              <w:t xml:space="preserve"> </w:t>
            </w:r>
            <w:r>
              <w:rPr>
                <w:sz w:val="16"/>
                <w:szCs w:val="16"/>
              </w:rPr>
              <w:t xml:space="preserve">words </w:t>
            </w:r>
            <w:r w:rsidRPr="006326DE">
              <w:rPr>
                <w:sz w:val="16"/>
                <w:szCs w:val="16"/>
              </w:rPr>
              <w:t>as nouns, verbs, adjectives, and adverbs</w:t>
            </w:r>
          </w:p>
        </w:tc>
      </w:tr>
      <w:tr w:rsidR="006326DE" w:rsidRPr="00371779" w:rsidTr="006326DE">
        <w:trPr>
          <w:jc w:val="center"/>
        </w:trPr>
        <w:tc>
          <w:tcPr>
            <w:tcW w:w="1960" w:type="dxa"/>
          </w:tcPr>
          <w:p w:rsidR="006326DE" w:rsidRPr="002272C2" w:rsidRDefault="006326DE" w:rsidP="003C1525">
            <w:pPr>
              <w:ind w:firstLine="0"/>
              <w:rPr>
                <w:sz w:val="16"/>
                <w:szCs w:val="16"/>
              </w:rPr>
            </w:pPr>
            <w:r>
              <w:rPr>
                <w:sz w:val="16"/>
                <w:szCs w:val="16"/>
              </w:rPr>
              <w:t>Morphological Analysis</w:t>
            </w:r>
          </w:p>
        </w:tc>
        <w:tc>
          <w:tcPr>
            <w:tcW w:w="5097" w:type="dxa"/>
          </w:tcPr>
          <w:p w:rsidR="006326DE" w:rsidRPr="002272C2" w:rsidRDefault="006326DE" w:rsidP="006326DE">
            <w:pPr>
              <w:ind w:firstLine="0"/>
              <w:rPr>
                <w:sz w:val="16"/>
                <w:szCs w:val="16"/>
              </w:rPr>
            </w:pPr>
            <w:r>
              <w:rPr>
                <w:sz w:val="16"/>
                <w:szCs w:val="16"/>
              </w:rPr>
              <w:t>Identify word families, r</w:t>
            </w:r>
            <w:r w:rsidRPr="006326DE">
              <w:rPr>
                <w:sz w:val="16"/>
                <w:szCs w:val="16"/>
              </w:rPr>
              <w:t>oot words, suffixes, and prefixes</w:t>
            </w:r>
          </w:p>
        </w:tc>
      </w:tr>
      <w:tr w:rsidR="006326DE" w:rsidRPr="00371779" w:rsidTr="006326DE">
        <w:trPr>
          <w:jc w:val="center"/>
        </w:trPr>
        <w:tc>
          <w:tcPr>
            <w:tcW w:w="1960" w:type="dxa"/>
          </w:tcPr>
          <w:p w:rsidR="006326DE" w:rsidRPr="002272C2" w:rsidRDefault="006326DE" w:rsidP="003C1525">
            <w:pPr>
              <w:ind w:firstLine="0"/>
              <w:rPr>
                <w:sz w:val="16"/>
                <w:szCs w:val="16"/>
              </w:rPr>
            </w:pPr>
            <w:r>
              <w:rPr>
                <w:sz w:val="16"/>
                <w:szCs w:val="16"/>
              </w:rPr>
              <w:t>Named Entity Recognition</w:t>
            </w:r>
          </w:p>
        </w:tc>
        <w:tc>
          <w:tcPr>
            <w:tcW w:w="5097" w:type="dxa"/>
          </w:tcPr>
          <w:p w:rsidR="006326DE" w:rsidRPr="002272C2" w:rsidRDefault="006326DE" w:rsidP="003C1525">
            <w:pPr>
              <w:ind w:firstLine="0"/>
              <w:rPr>
                <w:sz w:val="16"/>
                <w:szCs w:val="16"/>
              </w:rPr>
            </w:pPr>
            <w:r>
              <w:rPr>
                <w:sz w:val="16"/>
                <w:szCs w:val="16"/>
              </w:rPr>
              <w:t>Identify proper nouns</w:t>
            </w:r>
          </w:p>
        </w:tc>
      </w:tr>
      <w:tr w:rsidR="006326DE" w:rsidRPr="00371779" w:rsidTr="006326DE">
        <w:trPr>
          <w:jc w:val="center"/>
        </w:trPr>
        <w:tc>
          <w:tcPr>
            <w:tcW w:w="1960" w:type="dxa"/>
          </w:tcPr>
          <w:p w:rsidR="006326DE" w:rsidRPr="002272C2" w:rsidRDefault="006326DE" w:rsidP="003C1525">
            <w:pPr>
              <w:ind w:firstLine="0"/>
              <w:rPr>
                <w:sz w:val="16"/>
                <w:szCs w:val="16"/>
              </w:rPr>
            </w:pPr>
            <w:r>
              <w:rPr>
                <w:sz w:val="16"/>
                <w:szCs w:val="16"/>
              </w:rPr>
              <w:t>Syntactic Parsing</w:t>
            </w:r>
          </w:p>
        </w:tc>
        <w:tc>
          <w:tcPr>
            <w:tcW w:w="5097" w:type="dxa"/>
          </w:tcPr>
          <w:p w:rsidR="006326DE" w:rsidRPr="002272C2" w:rsidRDefault="006326DE" w:rsidP="003C1525">
            <w:pPr>
              <w:ind w:firstLine="0"/>
              <w:rPr>
                <w:sz w:val="16"/>
                <w:szCs w:val="16"/>
              </w:rPr>
            </w:pPr>
            <w:r>
              <w:rPr>
                <w:sz w:val="16"/>
                <w:szCs w:val="16"/>
              </w:rPr>
              <w:t>Apply grammar rules to identify the logic in sentence composition</w:t>
            </w:r>
          </w:p>
        </w:tc>
      </w:tr>
      <w:tr w:rsidR="006326DE" w:rsidRPr="00371779" w:rsidTr="006326DE">
        <w:trPr>
          <w:jc w:val="center"/>
        </w:trPr>
        <w:tc>
          <w:tcPr>
            <w:tcW w:w="1960" w:type="dxa"/>
          </w:tcPr>
          <w:p w:rsidR="006326DE" w:rsidRDefault="006326DE" w:rsidP="003C1525">
            <w:pPr>
              <w:ind w:firstLine="0"/>
              <w:rPr>
                <w:sz w:val="16"/>
                <w:szCs w:val="16"/>
              </w:rPr>
            </w:pPr>
            <w:r>
              <w:rPr>
                <w:sz w:val="16"/>
                <w:szCs w:val="16"/>
              </w:rPr>
              <w:t>Coreference Resolution</w:t>
            </w:r>
          </w:p>
        </w:tc>
        <w:tc>
          <w:tcPr>
            <w:tcW w:w="5097" w:type="dxa"/>
          </w:tcPr>
          <w:p w:rsidR="006326DE" w:rsidRPr="002272C2" w:rsidRDefault="001A0D87" w:rsidP="001A0D87">
            <w:pPr>
              <w:ind w:firstLine="0"/>
              <w:rPr>
                <w:sz w:val="16"/>
                <w:szCs w:val="16"/>
              </w:rPr>
            </w:pPr>
            <w:r>
              <w:rPr>
                <w:sz w:val="16"/>
                <w:szCs w:val="16"/>
              </w:rPr>
              <w:t>Identify gender and l</w:t>
            </w:r>
            <w:r w:rsidR="006326DE">
              <w:rPr>
                <w:sz w:val="16"/>
                <w:szCs w:val="16"/>
              </w:rPr>
              <w:t>ink pronouns to nouns</w:t>
            </w:r>
          </w:p>
        </w:tc>
      </w:tr>
      <w:tr w:rsidR="006326DE" w:rsidRPr="00371779" w:rsidTr="006326DE">
        <w:trPr>
          <w:jc w:val="center"/>
        </w:trPr>
        <w:tc>
          <w:tcPr>
            <w:tcW w:w="1960" w:type="dxa"/>
            <w:tcBorders>
              <w:bottom w:val="single" w:sz="12" w:space="0" w:color="000000"/>
            </w:tcBorders>
          </w:tcPr>
          <w:p w:rsidR="006326DE" w:rsidRDefault="006326DE" w:rsidP="003C1525">
            <w:pPr>
              <w:ind w:firstLine="0"/>
              <w:rPr>
                <w:sz w:val="16"/>
                <w:szCs w:val="16"/>
              </w:rPr>
            </w:pPr>
            <w:r>
              <w:rPr>
                <w:sz w:val="16"/>
                <w:szCs w:val="16"/>
              </w:rPr>
              <w:t>Sentiment Annotation</w:t>
            </w:r>
          </w:p>
        </w:tc>
        <w:tc>
          <w:tcPr>
            <w:tcW w:w="5097" w:type="dxa"/>
            <w:tcBorders>
              <w:bottom w:val="single" w:sz="12" w:space="0" w:color="000000"/>
            </w:tcBorders>
          </w:tcPr>
          <w:p w:rsidR="006326DE" w:rsidRPr="002272C2" w:rsidRDefault="006326DE" w:rsidP="006326DE">
            <w:pPr>
              <w:ind w:firstLine="0"/>
              <w:rPr>
                <w:sz w:val="16"/>
                <w:szCs w:val="16"/>
              </w:rPr>
            </w:pPr>
            <w:r>
              <w:rPr>
                <w:sz w:val="16"/>
                <w:szCs w:val="16"/>
              </w:rPr>
              <w:t>By word d</w:t>
            </w:r>
            <w:r w:rsidRPr="006326DE">
              <w:rPr>
                <w:sz w:val="16"/>
                <w:szCs w:val="16"/>
              </w:rPr>
              <w:t>efin</w:t>
            </w:r>
            <w:r>
              <w:rPr>
                <w:sz w:val="16"/>
                <w:szCs w:val="16"/>
              </w:rPr>
              <w:t>ition, label</w:t>
            </w:r>
            <w:r w:rsidRPr="006326DE">
              <w:rPr>
                <w:sz w:val="16"/>
                <w:szCs w:val="16"/>
              </w:rPr>
              <w:t xml:space="preserve"> as very positive, positive, neutral, negative, or very negative</w:t>
            </w:r>
          </w:p>
        </w:tc>
      </w:tr>
    </w:tbl>
    <w:p w:rsidR="00B974D0" w:rsidRDefault="00B974D0" w:rsidP="00686CB1">
      <w:pPr>
        <w:ind w:firstLine="0"/>
      </w:pPr>
    </w:p>
    <w:p w:rsidR="00AE2364" w:rsidRDefault="00DF4C69" w:rsidP="00686CB1">
      <w:pPr>
        <w:ind w:firstLine="0"/>
      </w:pPr>
      <w:r>
        <w:t xml:space="preserve">A recursive tree structure </w:t>
      </w:r>
      <w:r w:rsidR="00B31007">
        <w:t>fragments and uses grammar rules</w:t>
      </w:r>
      <w:r>
        <w:t xml:space="preserve"> </w:t>
      </w:r>
      <w:r w:rsidR="008A00B3">
        <w:t xml:space="preserve">to </w:t>
      </w:r>
      <w:r w:rsidR="005365B6">
        <w:t>find the tonality of</w:t>
      </w:r>
      <w:r w:rsidR="008A00B3">
        <w:t xml:space="preserve"> </w:t>
      </w:r>
      <w:r w:rsidR="005365B6">
        <w:t xml:space="preserve">nested phrases </w:t>
      </w:r>
      <w:r w:rsidR="00AE2364">
        <w:t xml:space="preserve">stemming to individual words </w:t>
      </w:r>
      <w:r w:rsidR="005365B6">
        <w:t>[Figure 3]</w:t>
      </w:r>
      <w:r w:rsidR="005E66C9">
        <w:t>[44]</w:t>
      </w:r>
      <w:r w:rsidR="008A00B3">
        <w:t xml:space="preserve">. </w:t>
      </w:r>
      <w:r w:rsidR="005365B6">
        <w:t xml:space="preserve">A recurrent neural </w:t>
      </w:r>
      <w:r w:rsidR="008F6862">
        <w:t xml:space="preserve">tensor </w:t>
      </w:r>
      <w:r w:rsidR="005365B6">
        <w:t>network</w:t>
      </w:r>
      <w:r w:rsidR="00C707FB">
        <w:t xml:space="preserve"> (RNTN)</w:t>
      </w:r>
      <w:r w:rsidR="009F3523">
        <w:t xml:space="preserve"> has hidden layers that feed </w:t>
      </w:r>
      <w:r w:rsidR="00AE2364">
        <w:t>grammar-guided</w:t>
      </w:r>
      <w:r w:rsidR="009F3523">
        <w:t xml:space="preserve"> </w:t>
      </w:r>
      <w:r w:rsidR="00AE2364">
        <w:t>prediction</w:t>
      </w:r>
      <w:r w:rsidR="009F3523">
        <w:t xml:space="preserve"> outcomes into the tree hierarchy system</w:t>
      </w:r>
      <w:r w:rsidR="00AE2364">
        <w:t>, which dictates word order</w:t>
      </w:r>
      <w:r w:rsidR="005E66C9">
        <w:t xml:space="preserve"> [51]</w:t>
      </w:r>
      <w:r w:rsidR="00AE2364">
        <w:t xml:space="preserve"> Solving for tree hierarchy of related phrases and word fragment structures creates the sentiment label of the sentence. </w:t>
      </w:r>
      <w:r w:rsidR="008158BD">
        <w:t>From the example, a comma splits the sentence in two branches, where it starts negative but is overall positive [Figure 3]</w:t>
      </w:r>
      <w:r w:rsidR="005E66C9">
        <w:t>[50]</w:t>
      </w:r>
      <w:r w:rsidR="008158BD">
        <w:t xml:space="preserve">. </w:t>
      </w:r>
      <w:r w:rsidR="00C707FB">
        <w:t>The RNTN from Stanford research efforts is 87.6% accurate when labeling positive and negative sentences [</w:t>
      </w:r>
      <w:r w:rsidR="005E66C9">
        <w:t>44</w:t>
      </w:r>
      <w:r w:rsidR="00C707FB">
        <w:t>].</w:t>
      </w:r>
    </w:p>
    <w:p w:rsidR="00AE2364" w:rsidRDefault="00AE2364" w:rsidP="00686CB1">
      <w:pPr>
        <w:ind w:firstLine="0"/>
      </w:pPr>
    </w:p>
    <w:p w:rsidR="005365B6" w:rsidRDefault="00B37B56" w:rsidP="00686CB1">
      <w:pPr>
        <w:ind w:firstLine="0"/>
      </w:pPr>
      <w:r>
        <w:rPr>
          <w:noProof/>
          <w:lang w:eastAsia="ko-KR"/>
        </w:rPr>
        <w:drawing>
          <wp:inline distT="0" distB="0" distL="0" distR="0">
            <wp:extent cx="3618290" cy="253615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618290" cy="2536156"/>
                    </a:xfrm>
                    <a:prstGeom prst="rect">
                      <a:avLst/>
                    </a:prstGeom>
                    <a:noFill/>
                  </pic:spPr>
                </pic:pic>
              </a:graphicData>
            </a:graphic>
          </wp:inline>
        </w:drawing>
      </w:r>
      <w:r w:rsidR="00AE2364">
        <w:t xml:space="preserve">  </w:t>
      </w:r>
    </w:p>
    <w:p w:rsidR="00B37B56" w:rsidRPr="009B1D59" w:rsidRDefault="00B37B56" w:rsidP="00B37B56">
      <w:pPr>
        <w:pStyle w:val="tabletitle"/>
        <w:spacing w:after="240"/>
        <w:rPr>
          <w:lang w:val="en-GB"/>
        </w:rPr>
      </w:pPr>
      <w:r>
        <w:rPr>
          <w:b/>
          <w:lang w:val="en-GB"/>
        </w:rPr>
        <w:lastRenderedPageBreak/>
        <w:t>Figure</w:t>
      </w:r>
      <w:r w:rsidRPr="009B1D59">
        <w:rPr>
          <w:b/>
          <w:lang w:val="en-GB"/>
        </w:rPr>
        <w:t xml:space="preserve"> </w:t>
      </w:r>
      <w:r>
        <w:rPr>
          <w:b/>
          <w:lang w:val="en-GB"/>
        </w:rPr>
        <w:t>3</w:t>
      </w:r>
      <w:r w:rsidRPr="009B1D59">
        <w:rPr>
          <w:b/>
          <w:lang w:val="en-GB"/>
        </w:rPr>
        <w:t>.</w:t>
      </w:r>
      <w:r w:rsidRPr="009B1D59">
        <w:rPr>
          <w:lang w:val="en-GB"/>
        </w:rPr>
        <w:t xml:space="preserve"> </w:t>
      </w:r>
      <w:r>
        <w:t>A recursive tree structure fragments and uses grammar rules to find the tonality of nested phrases stemming to individual words to find the sentiment label of the sentence</w:t>
      </w:r>
      <w:r w:rsidR="005E66C9">
        <w:t xml:space="preserve"> [44]</w:t>
      </w:r>
      <w:r>
        <w:t>.</w:t>
      </w:r>
      <w:r w:rsidR="00A959E2">
        <w:t xml:space="preserve"> A comma splits the sentence in two branches, where it starts negative but is overall positive</w:t>
      </w:r>
      <w:r w:rsidR="005E66C9">
        <w:t xml:space="preserve"> [50]</w:t>
      </w:r>
      <w:r w:rsidR="00A959E2">
        <w:t>.</w:t>
      </w:r>
    </w:p>
    <w:p w:rsidR="00027FD0" w:rsidRDefault="00940188" w:rsidP="00027FD0">
      <w:pPr>
        <w:pStyle w:val="heading20"/>
        <w:outlineLvl w:val="0"/>
      </w:pPr>
      <w:r>
        <w:t>6</w:t>
      </w:r>
      <w:r w:rsidR="00027FD0">
        <w:t>.6</w:t>
      </w:r>
      <w:r w:rsidR="00027FD0" w:rsidRPr="009A3755">
        <w:t xml:space="preserve">   </w:t>
      </w:r>
      <w:r w:rsidR="00027FD0">
        <w:t xml:space="preserve">Text Features </w:t>
      </w:r>
      <w:r w:rsidR="00CE35BD">
        <w:t>Added</w:t>
      </w:r>
    </w:p>
    <w:p w:rsidR="00CE35BD" w:rsidRDefault="00CE35BD" w:rsidP="00CE35BD">
      <w:pPr>
        <w:ind w:firstLine="0"/>
      </w:pPr>
      <w:r>
        <w:t>Table 9 shows all the text features created from the bag of words model, naive Bayes text classifiers, and sentiment NLP. Since every sentence in a review has a sentiment tally,</w:t>
      </w:r>
      <w:r w:rsidRPr="00ED0A7F">
        <w:t xml:space="preserve"> </w:t>
      </w:r>
      <w:r>
        <w:t>the total sentiment is calculated by giving a weight for each category [Eq. 8]</w:t>
      </w:r>
      <w:r w:rsidR="005E66C9">
        <w:t xml:space="preserve"> [44]</w:t>
      </w:r>
      <w:r>
        <w:t>. Average sentiment ranges from 1 to 5 and is total sentiment divided by the number of sentences in the review</w:t>
      </w:r>
      <w:r w:rsidR="005E66C9">
        <w:t xml:space="preserve"> [44]</w:t>
      </w:r>
      <w:r>
        <w:t>. Average sentiment to user rating is how differently the user rated and wrote the review. Sentiment to average rating is how differently the user wrote the review from the average rating of the restaurant. Each sentiment category tallied also has to be divided by the total number of sentences. Most of the added features are logarithmically transformed to fix asymmetry in the data distribution.</w:t>
      </w:r>
      <w:r w:rsidR="002200AD">
        <w:t xml:space="preserve"> Text sentiment to user rating is</w:t>
      </w:r>
      <w:r w:rsidR="00402FE4">
        <w:t xml:space="preserve"> an intermediate feature</w:t>
      </w:r>
      <w:r w:rsidR="002200AD">
        <w:t xml:space="preserve"> created to validate the process of comparing average sentiment score and user rating due to both being on the same 1 to 5 scale. </w:t>
      </w:r>
      <w:r w:rsidR="00402FE4">
        <w:t>T</w:t>
      </w:r>
      <w:r w:rsidR="002200AD">
        <w:t xml:space="preserve">ext sentiment to user rating is </w:t>
      </w:r>
      <w:r w:rsidR="00402FE4">
        <w:t xml:space="preserve">removed from the later prediction models because it is </w:t>
      </w:r>
      <w:r w:rsidR="002200AD">
        <w:t>redundant to</w:t>
      </w:r>
      <w:r w:rsidR="00402FE4">
        <w:t xml:space="preserve"> the information expressed</w:t>
      </w:r>
      <w:r w:rsidR="002200AD">
        <w:t xml:space="preserve"> </w:t>
      </w:r>
      <w:r w:rsidR="00402FE4">
        <w:t xml:space="preserve">in </w:t>
      </w:r>
      <w:r w:rsidR="002200AD">
        <w:t xml:space="preserve">average </w:t>
      </w:r>
      <w:r w:rsidR="00402FE4">
        <w:t xml:space="preserve">sentiment rating and user rating. </w:t>
      </w:r>
    </w:p>
    <w:p w:rsidR="00CE35BD" w:rsidRDefault="00CE35BD" w:rsidP="00CE35BD">
      <w:pPr>
        <w:ind w:firstLine="0"/>
      </w:pPr>
    </w:p>
    <w:p w:rsidR="00CE35BD" w:rsidRDefault="00CE35BD" w:rsidP="00CE35BD">
      <w:pPr>
        <w:ind w:firstLine="0"/>
      </w:pPr>
      <m:oMathPara>
        <m:oMath>
          <m:r>
            <w:rPr>
              <w:rFonts w:ascii="Cambria Math" w:hAnsi="Cambria Math"/>
            </w:rPr>
            <m:t>Total Sentiment=1*</m:t>
          </m:r>
          <m:d>
            <m:dPr>
              <m:ctrlPr>
                <w:rPr>
                  <w:rFonts w:ascii="Cambria Math" w:hAnsi="Cambria Math"/>
                  <w:i/>
                </w:rPr>
              </m:ctrlPr>
            </m:dPr>
            <m:e>
              <m:r>
                <w:rPr>
                  <w:rFonts w:ascii="Cambria Math" w:hAnsi="Cambria Math"/>
                </w:rPr>
                <m:t>Very Negative</m:t>
              </m:r>
            </m:e>
          </m:d>
          <m:r>
            <w:rPr>
              <w:rFonts w:ascii="Cambria Math" w:hAnsi="Cambria Math"/>
            </w:rPr>
            <m:t>+2*</m:t>
          </m:r>
          <m:d>
            <m:dPr>
              <m:ctrlPr>
                <w:rPr>
                  <w:rFonts w:ascii="Cambria Math" w:hAnsi="Cambria Math"/>
                  <w:i/>
                </w:rPr>
              </m:ctrlPr>
            </m:dPr>
            <m:e>
              <m:r>
                <w:rPr>
                  <w:rFonts w:ascii="Cambria Math" w:hAnsi="Cambria Math"/>
                </w:rPr>
                <m:t>Negative</m:t>
              </m:r>
            </m:e>
          </m:d>
          <m:r>
            <w:rPr>
              <w:rFonts w:ascii="Cambria Math" w:hAnsi="Cambria Math"/>
            </w:rPr>
            <m:t>+3*</m:t>
          </m:r>
          <m:d>
            <m:dPr>
              <m:ctrlPr>
                <w:rPr>
                  <w:rFonts w:ascii="Cambria Math" w:hAnsi="Cambria Math"/>
                  <w:i/>
                </w:rPr>
              </m:ctrlPr>
            </m:dPr>
            <m:e>
              <m:r>
                <w:rPr>
                  <w:rFonts w:ascii="Cambria Math" w:hAnsi="Cambria Math"/>
                </w:rPr>
                <m:t>Neutral</m:t>
              </m:r>
            </m:e>
          </m:d>
          <m:r>
            <w:rPr>
              <w:rFonts w:ascii="Cambria Math" w:hAnsi="Cambria Math"/>
            </w:rPr>
            <m:t>+4*</m:t>
          </m:r>
          <m:d>
            <m:dPr>
              <m:ctrlPr>
                <w:rPr>
                  <w:rFonts w:ascii="Cambria Math" w:hAnsi="Cambria Math"/>
                  <w:i/>
                </w:rPr>
              </m:ctrlPr>
            </m:dPr>
            <m:e>
              <m:r>
                <w:rPr>
                  <w:rFonts w:ascii="Cambria Math" w:hAnsi="Cambria Math"/>
                </w:rPr>
                <m:t>Positive</m:t>
              </m:r>
            </m:e>
          </m:d>
          <m:r>
            <w:rPr>
              <w:rFonts w:ascii="Cambria Math" w:hAnsi="Cambria Math"/>
            </w:rPr>
            <m:t>+5*</m:t>
          </m:r>
          <m:d>
            <m:dPr>
              <m:ctrlPr>
                <w:rPr>
                  <w:rFonts w:ascii="Cambria Math" w:hAnsi="Cambria Math"/>
                  <w:i/>
                </w:rPr>
              </m:ctrlPr>
            </m:dPr>
            <m:e>
              <m:r>
                <w:rPr>
                  <w:rFonts w:ascii="Cambria Math" w:hAnsi="Cambria Math"/>
                </w:rPr>
                <m:t>Very Positive</m:t>
              </m:r>
            </m:e>
          </m:d>
          <m:r>
            <w:rPr>
              <w:rFonts w:ascii="Cambria Math" w:hAnsi="Cambria Math"/>
            </w:rPr>
            <m:t xml:space="preserve"> [Eq. 8]</m:t>
          </m:r>
        </m:oMath>
      </m:oMathPara>
    </w:p>
    <w:p w:rsidR="00027FD0" w:rsidRPr="009B1D59" w:rsidRDefault="00027FD0" w:rsidP="00027FD0">
      <w:pPr>
        <w:pStyle w:val="tabletitle"/>
        <w:spacing w:after="240"/>
        <w:rPr>
          <w:lang w:val="en-GB"/>
        </w:rPr>
      </w:pPr>
      <w:r w:rsidRPr="009B1D59">
        <w:rPr>
          <w:b/>
          <w:lang w:val="en-GB"/>
        </w:rPr>
        <w:t xml:space="preserve">Table </w:t>
      </w:r>
      <w:r w:rsidR="00CE35BD">
        <w:rPr>
          <w:b/>
        </w:rPr>
        <w:t>9</w:t>
      </w:r>
      <w:r w:rsidRPr="009B1D59">
        <w:rPr>
          <w:b/>
          <w:lang w:val="en-GB"/>
        </w:rPr>
        <w:t>.</w:t>
      </w:r>
      <w:r w:rsidRPr="009B1D59">
        <w:rPr>
          <w:lang w:val="en-GB"/>
        </w:rPr>
        <w:t xml:space="preserve"> </w:t>
      </w:r>
      <w:r>
        <w:rPr>
          <w:lang w:val="en-GB"/>
        </w:rPr>
        <w:t>A</w:t>
      </w:r>
      <w:r>
        <w:t>ttributes of</w:t>
      </w:r>
      <w:r w:rsidRPr="001513EC">
        <w:t xml:space="preserve"> </w:t>
      </w:r>
      <w:r w:rsidR="00EC04EB">
        <w:t xml:space="preserve">enumerated </w:t>
      </w:r>
      <w:r>
        <w:t xml:space="preserve">features created from </w:t>
      </w:r>
      <w:r w:rsidR="00EC04EB">
        <w:t>bag of words model, naive Bayes text classifiers, and sentiment NLP</w:t>
      </w:r>
      <w:r>
        <w:t>. Asterisk (*) denotes data before logarithmic transformation</w:t>
      </w:r>
      <w:r w:rsidRPr="009B1D59">
        <w:rPr>
          <w:szCs w:val="18"/>
          <w:lang w:val="en-US"/>
        </w:rPr>
        <w:t>.</w:t>
      </w:r>
    </w:p>
    <w:tbl>
      <w:tblPr>
        <w:tblW w:w="7014" w:type="dxa"/>
        <w:jc w:val="center"/>
        <w:tblCellMar>
          <w:left w:w="70" w:type="dxa"/>
          <w:right w:w="70" w:type="dxa"/>
        </w:tblCellMar>
        <w:tblLook w:val="0000" w:firstRow="0" w:lastRow="0" w:firstColumn="0" w:lastColumn="0" w:noHBand="0" w:noVBand="0"/>
      </w:tblPr>
      <w:tblGrid>
        <w:gridCol w:w="2604"/>
        <w:gridCol w:w="990"/>
        <w:gridCol w:w="2610"/>
        <w:gridCol w:w="810"/>
      </w:tblGrid>
      <w:tr w:rsidR="00027FD0" w:rsidRPr="00371779" w:rsidTr="003C1525">
        <w:trPr>
          <w:jc w:val="center"/>
        </w:trPr>
        <w:tc>
          <w:tcPr>
            <w:tcW w:w="2604" w:type="dxa"/>
            <w:tcBorders>
              <w:top w:val="single" w:sz="12" w:space="0" w:color="000000"/>
              <w:bottom w:val="single" w:sz="6" w:space="0" w:color="000000"/>
            </w:tcBorders>
          </w:tcPr>
          <w:p w:rsidR="00027FD0" w:rsidRPr="00371779" w:rsidRDefault="00027FD0" w:rsidP="003C1525">
            <w:pPr>
              <w:ind w:firstLine="0"/>
              <w:rPr>
                <w:sz w:val="18"/>
                <w:szCs w:val="18"/>
              </w:rPr>
            </w:pPr>
            <w:r>
              <w:rPr>
                <w:sz w:val="18"/>
                <w:szCs w:val="18"/>
              </w:rPr>
              <w:t>Category</w:t>
            </w:r>
          </w:p>
        </w:tc>
        <w:tc>
          <w:tcPr>
            <w:tcW w:w="990" w:type="dxa"/>
            <w:tcBorders>
              <w:top w:val="single" w:sz="12" w:space="0" w:color="000000"/>
              <w:bottom w:val="single" w:sz="6" w:space="0" w:color="000000"/>
            </w:tcBorders>
          </w:tcPr>
          <w:p w:rsidR="00027FD0" w:rsidRPr="00371779" w:rsidRDefault="00027FD0" w:rsidP="003C1525">
            <w:pPr>
              <w:ind w:firstLine="0"/>
              <w:rPr>
                <w:sz w:val="18"/>
                <w:szCs w:val="18"/>
              </w:rPr>
            </w:pPr>
            <w:r>
              <w:rPr>
                <w:sz w:val="18"/>
                <w:szCs w:val="18"/>
              </w:rPr>
              <w:t>Data Type</w:t>
            </w:r>
          </w:p>
        </w:tc>
        <w:tc>
          <w:tcPr>
            <w:tcW w:w="2610" w:type="dxa"/>
            <w:tcBorders>
              <w:top w:val="single" w:sz="12" w:space="0" w:color="000000"/>
              <w:bottom w:val="single" w:sz="6" w:space="0" w:color="000000"/>
            </w:tcBorders>
          </w:tcPr>
          <w:p w:rsidR="00027FD0" w:rsidRPr="00371779" w:rsidRDefault="00027FD0" w:rsidP="003C1525">
            <w:pPr>
              <w:ind w:firstLine="0"/>
              <w:rPr>
                <w:sz w:val="18"/>
                <w:szCs w:val="18"/>
              </w:rPr>
            </w:pPr>
            <w:r>
              <w:rPr>
                <w:sz w:val="18"/>
                <w:szCs w:val="18"/>
              </w:rPr>
              <w:t>Description</w:t>
            </w:r>
          </w:p>
        </w:tc>
        <w:tc>
          <w:tcPr>
            <w:tcW w:w="810" w:type="dxa"/>
            <w:tcBorders>
              <w:top w:val="single" w:sz="12" w:space="0" w:color="000000"/>
              <w:bottom w:val="single" w:sz="6" w:space="0" w:color="000000"/>
            </w:tcBorders>
          </w:tcPr>
          <w:p w:rsidR="00027FD0" w:rsidRPr="00371779" w:rsidRDefault="00027FD0" w:rsidP="003C1525">
            <w:pPr>
              <w:ind w:firstLine="0"/>
              <w:rPr>
                <w:sz w:val="18"/>
                <w:szCs w:val="18"/>
              </w:rPr>
            </w:pPr>
            <w:r>
              <w:rPr>
                <w:sz w:val="18"/>
                <w:szCs w:val="18"/>
              </w:rPr>
              <w:t>Example</w:t>
            </w:r>
          </w:p>
        </w:tc>
      </w:tr>
      <w:tr w:rsidR="00027FD0" w:rsidRPr="00371779" w:rsidTr="003C1525">
        <w:trPr>
          <w:jc w:val="center"/>
        </w:trPr>
        <w:tc>
          <w:tcPr>
            <w:tcW w:w="2604" w:type="dxa"/>
          </w:tcPr>
          <w:p w:rsidR="00027FD0" w:rsidRPr="00EC04EB" w:rsidRDefault="00EC04EB" w:rsidP="003C1525">
            <w:pPr>
              <w:ind w:firstLine="0"/>
              <w:rPr>
                <w:rFonts w:ascii="Times New Roman" w:hAnsi="Times New Roman"/>
                <w:sz w:val="16"/>
                <w:szCs w:val="16"/>
              </w:rPr>
            </w:pPr>
            <w:r>
              <w:rPr>
                <w:rFonts w:ascii="Times New Roman" w:hAnsi="Times New Roman"/>
                <w:sz w:val="16"/>
                <w:szCs w:val="16"/>
              </w:rPr>
              <w:t>Text Readability AR</w:t>
            </w:r>
            <w:r w:rsidR="00027FD0" w:rsidRPr="00EC04EB">
              <w:rPr>
                <w:rFonts w:ascii="Times New Roman" w:hAnsi="Times New Roman"/>
                <w:sz w:val="16"/>
                <w:szCs w:val="16"/>
              </w:rPr>
              <w:t xml:space="preserve"> Score*</w:t>
            </w:r>
          </w:p>
        </w:tc>
        <w:tc>
          <w:tcPr>
            <w:tcW w:w="990" w:type="dxa"/>
          </w:tcPr>
          <w:p w:rsidR="00027FD0" w:rsidRPr="00EC04EB" w:rsidRDefault="00027FD0"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EC04EB" w:rsidP="00EC04E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The </w:t>
            </w:r>
            <w:r w:rsidRPr="00EC04EB">
              <w:rPr>
                <w:rFonts w:ascii="Times New Roman" w:eastAsia="Times New Roman" w:hAnsi="Times New Roman"/>
                <w:color w:val="000000"/>
                <w:sz w:val="16"/>
                <w:szCs w:val="16"/>
                <w:lang w:eastAsia="en-US"/>
              </w:rPr>
              <w:t>Automated Readability score is based on age and grade level</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6</w:t>
            </w:r>
          </w:p>
        </w:tc>
      </w:tr>
      <w:tr w:rsidR="00027FD0" w:rsidRPr="00371779" w:rsidTr="003C1525">
        <w:trPr>
          <w:jc w:val="center"/>
        </w:trPr>
        <w:tc>
          <w:tcPr>
            <w:tcW w:w="2604" w:type="dxa"/>
          </w:tcPr>
          <w:p w:rsidR="00027FD0" w:rsidRPr="00EC04EB" w:rsidRDefault="00EC04EB" w:rsidP="003C1525">
            <w:pPr>
              <w:ind w:firstLine="0"/>
              <w:rPr>
                <w:rFonts w:ascii="Times New Roman" w:hAnsi="Times New Roman"/>
                <w:sz w:val="16"/>
                <w:szCs w:val="16"/>
              </w:rPr>
            </w:pPr>
            <w:r>
              <w:rPr>
                <w:rFonts w:ascii="Times New Roman" w:hAnsi="Times New Roman"/>
                <w:sz w:val="16"/>
                <w:szCs w:val="16"/>
              </w:rPr>
              <w:t>Text Readability FK</w:t>
            </w:r>
            <w:r w:rsidR="00027FD0" w:rsidRPr="00EC04EB">
              <w:rPr>
                <w:rFonts w:ascii="Times New Roman" w:hAnsi="Times New Roman"/>
                <w:sz w:val="16"/>
                <w:szCs w:val="16"/>
              </w:rPr>
              <w:t xml:space="preserve"> Score*</w:t>
            </w:r>
          </w:p>
        </w:tc>
        <w:tc>
          <w:tcPr>
            <w:tcW w:w="99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EC04EB" w:rsidP="00EC04E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 xml:space="preserve">The </w:t>
            </w:r>
            <w:r w:rsidRPr="00EC04EB">
              <w:rPr>
                <w:rFonts w:ascii="Times New Roman" w:eastAsia="Times New Roman" w:hAnsi="Times New Roman"/>
                <w:color w:val="000000"/>
                <w:sz w:val="16"/>
                <w:szCs w:val="16"/>
                <w:lang w:eastAsia="en-US"/>
              </w:rPr>
              <w:t>Flesch–Kincaid Formula</w:t>
            </w:r>
            <w:r>
              <w:rPr>
                <w:rFonts w:ascii="Times New Roman" w:eastAsia="Times New Roman" w:hAnsi="Times New Roman"/>
                <w:color w:val="000000"/>
                <w:sz w:val="16"/>
                <w:szCs w:val="16"/>
                <w:lang w:eastAsia="en-US"/>
              </w:rPr>
              <w:t xml:space="preserve"> directly solves for grade level for readability</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5</w:t>
            </w:r>
          </w:p>
        </w:tc>
      </w:tr>
      <w:tr w:rsidR="00027FD0" w:rsidRPr="00371779" w:rsidTr="003C1525">
        <w:trPr>
          <w:jc w:val="center"/>
        </w:trPr>
        <w:tc>
          <w:tcPr>
            <w:tcW w:w="2604" w:type="dxa"/>
          </w:tcPr>
          <w:p w:rsidR="00027FD0" w:rsidRPr="00EC04EB" w:rsidRDefault="00027FD0" w:rsidP="003C1525">
            <w:pPr>
              <w:ind w:firstLine="0"/>
              <w:rPr>
                <w:rFonts w:ascii="Times New Roman" w:hAnsi="Times New Roman"/>
                <w:sz w:val="16"/>
                <w:szCs w:val="16"/>
              </w:rPr>
            </w:pPr>
            <w:r w:rsidRPr="00EC04EB">
              <w:rPr>
                <w:rFonts w:ascii="Times New Roman" w:hAnsi="Times New Roman"/>
                <w:sz w:val="16"/>
                <w:szCs w:val="16"/>
              </w:rPr>
              <w:t>Text Spelling Score*</w:t>
            </w:r>
          </w:p>
        </w:tc>
        <w:tc>
          <w:tcPr>
            <w:tcW w:w="99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Float</w:t>
            </w:r>
          </w:p>
        </w:tc>
        <w:tc>
          <w:tcPr>
            <w:tcW w:w="2610" w:type="dxa"/>
          </w:tcPr>
          <w:p w:rsidR="00027FD0" w:rsidRPr="00EC04EB" w:rsidRDefault="00EC04EB" w:rsidP="00EC04E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Percentage of review spelled correctly</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p>
        </w:tc>
      </w:tr>
      <w:tr w:rsidR="00027FD0" w:rsidRPr="00371779" w:rsidTr="003C1525">
        <w:trPr>
          <w:trHeight w:val="184"/>
          <w:jc w:val="center"/>
        </w:trPr>
        <w:tc>
          <w:tcPr>
            <w:tcW w:w="2604"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hAnsi="Times New Roman"/>
                <w:sz w:val="16"/>
                <w:szCs w:val="16"/>
              </w:rPr>
              <w:t xml:space="preserve">Text </w:t>
            </w:r>
            <w:r w:rsidR="00027FD0" w:rsidRPr="00EC04EB">
              <w:rPr>
                <w:rFonts w:ascii="Times New Roman" w:hAnsi="Times New Roman"/>
                <w:sz w:val="16"/>
                <w:szCs w:val="16"/>
              </w:rPr>
              <w:t>Deceptive Score</w:t>
            </w:r>
          </w:p>
        </w:tc>
        <w:tc>
          <w:tcPr>
            <w:tcW w:w="990" w:type="dxa"/>
          </w:tcPr>
          <w:p w:rsidR="00027FD0" w:rsidRPr="00EC04EB" w:rsidRDefault="00027FD0"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Probability that review is deceptive</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0.2</w:t>
            </w:r>
          </w:p>
        </w:tc>
      </w:tr>
      <w:tr w:rsidR="00027FD0" w:rsidRPr="00371779" w:rsidTr="003C1525">
        <w:trPr>
          <w:jc w:val="center"/>
        </w:trPr>
        <w:tc>
          <w:tcPr>
            <w:tcW w:w="2604" w:type="dxa"/>
          </w:tcPr>
          <w:p w:rsidR="00027FD0" w:rsidRPr="00EC04EB" w:rsidRDefault="00027FD0" w:rsidP="003C1525">
            <w:pPr>
              <w:ind w:firstLine="0"/>
              <w:rPr>
                <w:rFonts w:ascii="Times New Roman" w:hAnsi="Times New Roman"/>
                <w:sz w:val="16"/>
                <w:szCs w:val="16"/>
              </w:rPr>
            </w:pPr>
            <w:r w:rsidRPr="00EC04EB">
              <w:rPr>
                <w:rFonts w:ascii="Times New Roman" w:hAnsi="Times New Roman"/>
                <w:sz w:val="16"/>
                <w:szCs w:val="16"/>
              </w:rPr>
              <w:t>Text Toxic Score*</w:t>
            </w:r>
          </w:p>
        </w:tc>
        <w:tc>
          <w:tcPr>
            <w:tcW w:w="99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EC04EB" w:rsidP="00EC04E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Probability that review is toxic</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0.11</w:t>
            </w:r>
          </w:p>
        </w:tc>
      </w:tr>
      <w:tr w:rsidR="00027FD0" w:rsidRPr="00371779" w:rsidTr="003C1525">
        <w:trPr>
          <w:jc w:val="center"/>
        </w:trPr>
        <w:tc>
          <w:tcPr>
            <w:tcW w:w="2604" w:type="dxa"/>
          </w:tcPr>
          <w:p w:rsidR="00027FD0" w:rsidRPr="00EC04EB" w:rsidRDefault="00027FD0" w:rsidP="003C1525">
            <w:pPr>
              <w:ind w:firstLine="0"/>
              <w:rPr>
                <w:rFonts w:ascii="Times New Roman" w:hAnsi="Times New Roman"/>
                <w:sz w:val="16"/>
                <w:szCs w:val="16"/>
              </w:rPr>
            </w:pPr>
            <w:r w:rsidRPr="00EC04EB">
              <w:rPr>
                <w:rFonts w:ascii="Times New Roman" w:hAnsi="Times New Roman"/>
                <w:sz w:val="16"/>
                <w:szCs w:val="16"/>
              </w:rPr>
              <w:t>Text Severely Toxic Score*</w:t>
            </w:r>
          </w:p>
        </w:tc>
        <w:tc>
          <w:tcPr>
            <w:tcW w:w="990" w:type="dxa"/>
          </w:tcPr>
          <w:p w:rsidR="00027FD0" w:rsidRPr="00EC04EB" w:rsidRDefault="00027FD0"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EC04EB" w:rsidP="00EC04E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Probability that review is severely toxic</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0.04</w:t>
            </w:r>
          </w:p>
        </w:tc>
      </w:tr>
      <w:tr w:rsidR="00027FD0" w:rsidRPr="00371779" w:rsidTr="003C1525">
        <w:trPr>
          <w:jc w:val="center"/>
        </w:trPr>
        <w:tc>
          <w:tcPr>
            <w:tcW w:w="2604" w:type="dxa"/>
          </w:tcPr>
          <w:p w:rsidR="00027FD0" w:rsidRPr="00EC04EB" w:rsidRDefault="00027FD0" w:rsidP="003C1525">
            <w:pPr>
              <w:ind w:firstLine="0"/>
              <w:rPr>
                <w:rFonts w:ascii="Times New Roman" w:hAnsi="Times New Roman"/>
                <w:sz w:val="16"/>
                <w:szCs w:val="16"/>
              </w:rPr>
            </w:pPr>
            <w:r w:rsidRPr="00EC04EB">
              <w:rPr>
                <w:rFonts w:ascii="Times New Roman" w:hAnsi="Times New Roman"/>
                <w:sz w:val="16"/>
                <w:szCs w:val="16"/>
              </w:rPr>
              <w:t>Text Obscene Score*</w:t>
            </w:r>
          </w:p>
        </w:tc>
        <w:tc>
          <w:tcPr>
            <w:tcW w:w="990" w:type="dxa"/>
          </w:tcPr>
          <w:p w:rsidR="00027FD0" w:rsidRPr="00EC04EB" w:rsidRDefault="00027FD0"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EC04EB" w:rsidP="00EC04EB">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Probability that review is obscene</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0.03</w:t>
            </w:r>
          </w:p>
        </w:tc>
      </w:tr>
      <w:tr w:rsidR="00027FD0" w:rsidRPr="00371779" w:rsidTr="003C1525">
        <w:trPr>
          <w:jc w:val="center"/>
        </w:trPr>
        <w:tc>
          <w:tcPr>
            <w:tcW w:w="2604" w:type="dxa"/>
          </w:tcPr>
          <w:p w:rsidR="00027FD0" w:rsidRPr="00EC04EB" w:rsidRDefault="00027FD0" w:rsidP="003C1525">
            <w:pPr>
              <w:ind w:firstLine="0"/>
              <w:rPr>
                <w:rFonts w:ascii="Times New Roman" w:hAnsi="Times New Roman"/>
                <w:sz w:val="16"/>
                <w:szCs w:val="16"/>
              </w:rPr>
            </w:pPr>
            <w:r w:rsidRPr="00EC04EB">
              <w:rPr>
                <w:rFonts w:ascii="Times New Roman" w:hAnsi="Times New Roman"/>
                <w:sz w:val="16"/>
                <w:szCs w:val="16"/>
              </w:rPr>
              <w:t>Text Threat Score*</w:t>
            </w:r>
          </w:p>
        </w:tc>
        <w:tc>
          <w:tcPr>
            <w:tcW w:w="99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Probability that review has threats</w:t>
            </w:r>
          </w:p>
        </w:tc>
        <w:tc>
          <w:tcPr>
            <w:tcW w:w="81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1e-5</w:t>
            </w:r>
          </w:p>
        </w:tc>
      </w:tr>
      <w:tr w:rsidR="00027FD0" w:rsidRPr="00371779" w:rsidTr="003C1525">
        <w:trPr>
          <w:jc w:val="center"/>
        </w:trPr>
        <w:tc>
          <w:tcPr>
            <w:tcW w:w="2604" w:type="dxa"/>
          </w:tcPr>
          <w:p w:rsidR="00027FD0" w:rsidRPr="00EC04EB" w:rsidRDefault="00027FD0" w:rsidP="003C1525">
            <w:pPr>
              <w:ind w:firstLine="0"/>
              <w:rPr>
                <w:rFonts w:ascii="Times New Roman" w:hAnsi="Times New Roman"/>
                <w:sz w:val="16"/>
                <w:szCs w:val="16"/>
              </w:rPr>
            </w:pPr>
            <w:r w:rsidRPr="00EC04EB">
              <w:rPr>
                <w:rFonts w:ascii="Times New Roman" w:hAnsi="Times New Roman"/>
                <w:sz w:val="16"/>
                <w:szCs w:val="16"/>
              </w:rPr>
              <w:t>Text Insult Score*</w:t>
            </w:r>
          </w:p>
        </w:tc>
        <w:tc>
          <w:tcPr>
            <w:tcW w:w="990" w:type="dxa"/>
          </w:tcPr>
          <w:p w:rsidR="00027FD0" w:rsidRPr="00EC04EB" w:rsidRDefault="00027FD0"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Probability that review has insults</w:t>
            </w:r>
          </w:p>
        </w:tc>
        <w:tc>
          <w:tcPr>
            <w:tcW w:w="810" w:type="dxa"/>
          </w:tcPr>
          <w:p w:rsidR="00027FD0" w:rsidRPr="00EC04EB" w:rsidRDefault="00CE35BD"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0.01</w:t>
            </w:r>
          </w:p>
        </w:tc>
      </w:tr>
      <w:tr w:rsidR="00027FD0" w:rsidRPr="00371779" w:rsidTr="003C1525">
        <w:trPr>
          <w:jc w:val="center"/>
        </w:trPr>
        <w:tc>
          <w:tcPr>
            <w:tcW w:w="2604" w:type="dxa"/>
          </w:tcPr>
          <w:p w:rsidR="00027FD0" w:rsidRPr="00EC04EB" w:rsidRDefault="00027FD0" w:rsidP="003C1525">
            <w:pPr>
              <w:ind w:firstLine="0"/>
              <w:rPr>
                <w:rFonts w:ascii="Times New Roman" w:hAnsi="Times New Roman"/>
                <w:sz w:val="16"/>
                <w:szCs w:val="16"/>
              </w:rPr>
            </w:pPr>
            <w:r w:rsidRPr="00EC04EB">
              <w:rPr>
                <w:rFonts w:ascii="Times New Roman" w:hAnsi="Times New Roman"/>
                <w:sz w:val="16"/>
                <w:szCs w:val="16"/>
              </w:rPr>
              <w:t>Text Identity Hate Score*</w:t>
            </w:r>
          </w:p>
        </w:tc>
        <w:tc>
          <w:tcPr>
            <w:tcW w:w="990" w:type="dxa"/>
          </w:tcPr>
          <w:p w:rsidR="00027FD0" w:rsidRPr="00EC04EB" w:rsidRDefault="00027FD0"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Probability that review has identity hate</w:t>
            </w:r>
          </w:p>
        </w:tc>
        <w:tc>
          <w:tcPr>
            <w:tcW w:w="810" w:type="dxa"/>
          </w:tcPr>
          <w:p w:rsidR="00027FD0" w:rsidRPr="00EC04EB" w:rsidRDefault="00CE35BD"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w:t>
            </w:r>
          </w:p>
        </w:tc>
      </w:tr>
      <w:tr w:rsidR="00027FD0" w:rsidRPr="00371779" w:rsidTr="003C1525">
        <w:trPr>
          <w:jc w:val="center"/>
        </w:trPr>
        <w:tc>
          <w:tcPr>
            <w:tcW w:w="2604"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hAnsi="Times New Roman"/>
                <w:sz w:val="16"/>
                <w:szCs w:val="16"/>
              </w:rPr>
              <w:t>Text Very Negative*</w:t>
            </w:r>
          </w:p>
        </w:tc>
        <w:tc>
          <w:tcPr>
            <w:tcW w:w="990"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CE35BD"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Percent of sentences that are very negative</w:t>
            </w:r>
          </w:p>
        </w:tc>
        <w:tc>
          <w:tcPr>
            <w:tcW w:w="810" w:type="dxa"/>
          </w:tcPr>
          <w:p w:rsidR="00027FD0" w:rsidRPr="00EC04EB" w:rsidRDefault="007A4B11"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w:t>
            </w:r>
          </w:p>
        </w:tc>
      </w:tr>
      <w:tr w:rsidR="00027FD0" w:rsidRPr="00371779" w:rsidTr="003C1525">
        <w:trPr>
          <w:jc w:val="center"/>
        </w:trPr>
        <w:tc>
          <w:tcPr>
            <w:tcW w:w="2604" w:type="dxa"/>
          </w:tcPr>
          <w:p w:rsidR="00027FD0"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hAnsi="Times New Roman"/>
                <w:sz w:val="16"/>
                <w:szCs w:val="16"/>
              </w:rPr>
              <w:t>Text Negative*</w:t>
            </w:r>
          </w:p>
        </w:tc>
        <w:tc>
          <w:tcPr>
            <w:tcW w:w="990" w:type="dxa"/>
          </w:tcPr>
          <w:p w:rsidR="00027FD0" w:rsidRPr="00EC04EB" w:rsidRDefault="00027FD0"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027FD0"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Percent of sentences that are negative</w:t>
            </w:r>
          </w:p>
        </w:tc>
        <w:tc>
          <w:tcPr>
            <w:tcW w:w="810" w:type="dxa"/>
          </w:tcPr>
          <w:p w:rsidR="00027FD0" w:rsidRPr="00EC04EB" w:rsidRDefault="00CE35BD"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2</w:t>
            </w:r>
          </w:p>
        </w:tc>
      </w:tr>
      <w:tr w:rsidR="00EC04EB" w:rsidRPr="00371779" w:rsidTr="003C1525">
        <w:trPr>
          <w:jc w:val="center"/>
        </w:trPr>
        <w:tc>
          <w:tcPr>
            <w:tcW w:w="2604" w:type="dxa"/>
          </w:tcPr>
          <w:p w:rsidR="00EC04EB" w:rsidRPr="00EC04EB" w:rsidRDefault="00EC04EB" w:rsidP="003C1525">
            <w:pPr>
              <w:ind w:firstLine="0"/>
              <w:rPr>
                <w:rFonts w:ascii="Times New Roman" w:hAnsi="Times New Roman"/>
                <w:sz w:val="16"/>
                <w:szCs w:val="16"/>
              </w:rPr>
            </w:pPr>
            <w:r w:rsidRPr="00EC04EB">
              <w:rPr>
                <w:rFonts w:ascii="Times New Roman" w:hAnsi="Times New Roman"/>
                <w:sz w:val="16"/>
                <w:szCs w:val="16"/>
              </w:rPr>
              <w:t>Text Neutral*</w:t>
            </w:r>
          </w:p>
        </w:tc>
        <w:tc>
          <w:tcPr>
            <w:tcW w:w="990" w:type="dxa"/>
          </w:tcPr>
          <w:p w:rsidR="00EC04EB"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EC04EB"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Percent of sentences that are neutral</w:t>
            </w:r>
          </w:p>
        </w:tc>
        <w:tc>
          <w:tcPr>
            <w:tcW w:w="810" w:type="dxa"/>
          </w:tcPr>
          <w:p w:rsidR="00EC04EB" w:rsidRPr="00EC04EB" w:rsidRDefault="00CE35BD"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3</w:t>
            </w:r>
          </w:p>
        </w:tc>
      </w:tr>
      <w:tr w:rsidR="00EC04EB" w:rsidRPr="00371779" w:rsidTr="003C1525">
        <w:trPr>
          <w:jc w:val="center"/>
        </w:trPr>
        <w:tc>
          <w:tcPr>
            <w:tcW w:w="2604" w:type="dxa"/>
          </w:tcPr>
          <w:p w:rsidR="00EC04EB" w:rsidRPr="00EC04EB" w:rsidRDefault="00EC04EB" w:rsidP="003C1525">
            <w:pPr>
              <w:ind w:firstLine="0"/>
              <w:rPr>
                <w:rFonts w:ascii="Times New Roman" w:hAnsi="Times New Roman"/>
                <w:sz w:val="16"/>
                <w:szCs w:val="16"/>
              </w:rPr>
            </w:pPr>
            <w:r w:rsidRPr="00EC04EB">
              <w:rPr>
                <w:rFonts w:ascii="Times New Roman" w:hAnsi="Times New Roman"/>
                <w:sz w:val="16"/>
                <w:szCs w:val="16"/>
              </w:rPr>
              <w:t>Text Positive*</w:t>
            </w:r>
          </w:p>
        </w:tc>
        <w:tc>
          <w:tcPr>
            <w:tcW w:w="990" w:type="dxa"/>
          </w:tcPr>
          <w:p w:rsidR="00EC04EB"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EC04EB"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Percent of sentences that are positive</w:t>
            </w:r>
          </w:p>
        </w:tc>
        <w:tc>
          <w:tcPr>
            <w:tcW w:w="810" w:type="dxa"/>
          </w:tcPr>
          <w:p w:rsidR="00EC04EB" w:rsidRPr="00EC04EB" w:rsidRDefault="00CE35BD"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p>
        </w:tc>
      </w:tr>
      <w:tr w:rsidR="00EC04EB" w:rsidRPr="00371779" w:rsidTr="003C1525">
        <w:trPr>
          <w:jc w:val="center"/>
        </w:trPr>
        <w:tc>
          <w:tcPr>
            <w:tcW w:w="2604" w:type="dxa"/>
          </w:tcPr>
          <w:p w:rsidR="00EC04EB" w:rsidRPr="00EC04EB" w:rsidRDefault="00EC04EB" w:rsidP="003C1525">
            <w:pPr>
              <w:ind w:firstLine="0"/>
              <w:rPr>
                <w:rFonts w:ascii="Times New Roman" w:hAnsi="Times New Roman"/>
                <w:sz w:val="16"/>
                <w:szCs w:val="16"/>
              </w:rPr>
            </w:pPr>
            <w:r w:rsidRPr="00EC04EB">
              <w:rPr>
                <w:rFonts w:ascii="Times New Roman" w:hAnsi="Times New Roman"/>
                <w:sz w:val="16"/>
                <w:szCs w:val="16"/>
              </w:rPr>
              <w:t>Text Very Positive*</w:t>
            </w:r>
          </w:p>
        </w:tc>
        <w:tc>
          <w:tcPr>
            <w:tcW w:w="990" w:type="dxa"/>
          </w:tcPr>
          <w:p w:rsidR="00EC04EB"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EC04EB"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Percent of sentences that are very positive</w:t>
            </w:r>
          </w:p>
        </w:tc>
        <w:tc>
          <w:tcPr>
            <w:tcW w:w="810" w:type="dxa"/>
          </w:tcPr>
          <w:p w:rsidR="00EC04EB" w:rsidRPr="00EC04EB" w:rsidRDefault="00CE35BD" w:rsidP="003C1525">
            <w:pPr>
              <w:ind w:firstLine="0"/>
              <w:jc w:val="left"/>
              <w:outlineLvl w:val="0"/>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0</w:t>
            </w:r>
          </w:p>
        </w:tc>
      </w:tr>
      <w:tr w:rsidR="00EC04EB" w:rsidRPr="00371779" w:rsidTr="003C1525">
        <w:trPr>
          <w:jc w:val="center"/>
        </w:trPr>
        <w:tc>
          <w:tcPr>
            <w:tcW w:w="2604" w:type="dxa"/>
          </w:tcPr>
          <w:p w:rsidR="00EC04EB" w:rsidRPr="00EC04EB" w:rsidRDefault="00EC04EB" w:rsidP="003C1525">
            <w:pPr>
              <w:ind w:firstLine="0"/>
              <w:rPr>
                <w:rFonts w:ascii="Times New Roman" w:hAnsi="Times New Roman"/>
                <w:sz w:val="16"/>
                <w:szCs w:val="16"/>
              </w:rPr>
            </w:pPr>
            <w:r w:rsidRPr="00EC04EB">
              <w:rPr>
                <w:rFonts w:ascii="Times New Roman" w:hAnsi="Times New Roman"/>
                <w:sz w:val="16"/>
                <w:szCs w:val="16"/>
              </w:rPr>
              <w:lastRenderedPageBreak/>
              <w:t>Text Total Sentiment*</w:t>
            </w:r>
          </w:p>
        </w:tc>
        <w:tc>
          <w:tcPr>
            <w:tcW w:w="990" w:type="dxa"/>
          </w:tcPr>
          <w:p w:rsidR="00EC04EB"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EC04EB" w:rsidRPr="00EC04EB" w:rsidRDefault="00CE35BD" w:rsidP="000868C9">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Sentiment score weighted by 1 to 5</w:t>
            </w:r>
            <w:r w:rsidR="000868C9">
              <w:rPr>
                <w:rFonts w:ascii="Times New Roman" w:eastAsia="Times New Roman" w:hAnsi="Times New Roman"/>
                <w:color w:val="000000"/>
                <w:sz w:val="16"/>
                <w:szCs w:val="16"/>
                <w:lang w:eastAsia="en-US"/>
              </w:rPr>
              <w:t xml:space="preserve"> from their respective categories</w:t>
            </w:r>
          </w:p>
        </w:tc>
        <w:tc>
          <w:tcPr>
            <w:tcW w:w="810" w:type="dxa"/>
          </w:tcPr>
          <w:p w:rsidR="00EC04EB" w:rsidRPr="00EC04EB" w:rsidRDefault="00CE35BD" w:rsidP="003C1525">
            <w:pPr>
              <w:ind w:firstLine="0"/>
              <w:jc w:val="left"/>
              <w:outlineLvl w:val="0"/>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r w:rsidR="007A4B11">
              <w:rPr>
                <w:rFonts w:ascii="Times New Roman" w:eastAsia="Times New Roman" w:hAnsi="Times New Roman"/>
                <w:color w:val="000000"/>
                <w:sz w:val="16"/>
                <w:szCs w:val="16"/>
                <w:lang w:eastAsia="en-US"/>
              </w:rPr>
              <w:t>7</w:t>
            </w:r>
          </w:p>
        </w:tc>
      </w:tr>
      <w:tr w:rsidR="00EC04EB" w:rsidRPr="00371779" w:rsidTr="003C1525">
        <w:trPr>
          <w:jc w:val="center"/>
        </w:trPr>
        <w:tc>
          <w:tcPr>
            <w:tcW w:w="2604" w:type="dxa"/>
          </w:tcPr>
          <w:p w:rsidR="00EC04EB" w:rsidRPr="00EC04EB" w:rsidRDefault="00EC04EB" w:rsidP="003C1525">
            <w:pPr>
              <w:ind w:firstLine="0"/>
              <w:rPr>
                <w:rFonts w:ascii="Times New Roman" w:hAnsi="Times New Roman"/>
                <w:sz w:val="16"/>
                <w:szCs w:val="16"/>
              </w:rPr>
            </w:pPr>
            <w:r w:rsidRPr="00EC04EB">
              <w:rPr>
                <w:rFonts w:ascii="Times New Roman" w:hAnsi="Times New Roman"/>
                <w:sz w:val="16"/>
                <w:szCs w:val="16"/>
              </w:rPr>
              <w:t>Text Average Sentiment</w:t>
            </w:r>
          </w:p>
        </w:tc>
        <w:tc>
          <w:tcPr>
            <w:tcW w:w="990" w:type="dxa"/>
          </w:tcPr>
          <w:p w:rsidR="00EC04EB"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EC04EB" w:rsidRPr="00EC04EB" w:rsidRDefault="00CE35BD" w:rsidP="003C1525">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Total sentiment divided by sentences</w:t>
            </w:r>
          </w:p>
        </w:tc>
        <w:tc>
          <w:tcPr>
            <w:tcW w:w="810" w:type="dxa"/>
          </w:tcPr>
          <w:p w:rsidR="00EC04EB" w:rsidRPr="00EC04EB" w:rsidRDefault="00CE35BD" w:rsidP="007A4B11">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2.</w:t>
            </w:r>
            <w:r w:rsidR="007A4B11">
              <w:rPr>
                <w:rFonts w:ascii="Times New Roman" w:eastAsia="Times New Roman" w:hAnsi="Times New Roman"/>
                <w:color w:val="000000"/>
                <w:sz w:val="16"/>
                <w:szCs w:val="16"/>
                <w:lang w:eastAsia="en-US"/>
              </w:rPr>
              <w:t>833</w:t>
            </w:r>
          </w:p>
        </w:tc>
      </w:tr>
      <w:tr w:rsidR="00EC04EB" w:rsidRPr="00371779" w:rsidTr="003C1525">
        <w:trPr>
          <w:jc w:val="center"/>
        </w:trPr>
        <w:tc>
          <w:tcPr>
            <w:tcW w:w="2604" w:type="dxa"/>
          </w:tcPr>
          <w:p w:rsidR="00EC04EB" w:rsidRPr="00EC04EB" w:rsidRDefault="00EC04EB" w:rsidP="003C1525">
            <w:pPr>
              <w:ind w:firstLine="0"/>
              <w:rPr>
                <w:rFonts w:ascii="Times New Roman" w:hAnsi="Times New Roman"/>
                <w:sz w:val="16"/>
                <w:szCs w:val="16"/>
              </w:rPr>
            </w:pPr>
            <w:r w:rsidRPr="00EC04EB">
              <w:rPr>
                <w:rFonts w:ascii="Times New Roman" w:hAnsi="Times New Roman"/>
                <w:sz w:val="16"/>
                <w:szCs w:val="16"/>
              </w:rPr>
              <w:t>Sentiment To User Rating</w:t>
            </w:r>
          </w:p>
        </w:tc>
        <w:tc>
          <w:tcPr>
            <w:tcW w:w="990" w:type="dxa"/>
          </w:tcPr>
          <w:p w:rsidR="00EC04EB"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Pr>
          <w:p w:rsidR="00EC04EB"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Average user sentiment subtracted by user rating</w:t>
            </w:r>
          </w:p>
        </w:tc>
        <w:tc>
          <w:tcPr>
            <w:tcW w:w="810" w:type="dxa"/>
          </w:tcPr>
          <w:p w:rsidR="00EC04EB" w:rsidRPr="00EC04EB" w:rsidRDefault="00CE35BD" w:rsidP="007A4B11">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-2.</w:t>
            </w:r>
            <w:r w:rsidR="007A4B11">
              <w:rPr>
                <w:rFonts w:ascii="Times New Roman" w:eastAsia="Times New Roman" w:hAnsi="Times New Roman"/>
                <w:color w:val="000000"/>
                <w:sz w:val="16"/>
                <w:szCs w:val="16"/>
                <w:lang w:eastAsia="en-US"/>
              </w:rPr>
              <w:t>167</w:t>
            </w:r>
          </w:p>
        </w:tc>
      </w:tr>
      <w:tr w:rsidR="00EC04EB" w:rsidRPr="00371779" w:rsidTr="003C1525">
        <w:trPr>
          <w:jc w:val="center"/>
        </w:trPr>
        <w:tc>
          <w:tcPr>
            <w:tcW w:w="2604" w:type="dxa"/>
            <w:tcBorders>
              <w:bottom w:val="single" w:sz="12" w:space="0" w:color="000000"/>
            </w:tcBorders>
          </w:tcPr>
          <w:p w:rsidR="00EC04EB" w:rsidRPr="00EC04EB" w:rsidRDefault="00EC04EB" w:rsidP="003C1525">
            <w:pPr>
              <w:ind w:firstLine="0"/>
              <w:rPr>
                <w:rFonts w:ascii="Times New Roman" w:hAnsi="Times New Roman"/>
                <w:sz w:val="16"/>
                <w:szCs w:val="16"/>
              </w:rPr>
            </w:pPr>
            <w:r w:rsidRPr="00EC04EB">
              <w:rPr>
                <w:rFonts w:ascii="Times New Roman" w:hAnsi="Times New Roman"/>
                <w:sz w:val="16"/>
                <w:szCs w:val="16"/>
              </w:rPr>
              <w:t>Sentiment To Average Rating</w:t>
            </w:r>
          </w:p>
        </w:tc>
        <w:tc>
          <w:tcPr>
            <w:tcW w:w="990" w:type="dxa"/>
            <w:tcBorders>
              <w:bottom w:val="single" w:sz="12" w:space="0" w:color="000000"/>
            </w:tcBorders>
          </w:tcPr>
          <w:p w:rsidR="00EC04EB" w:rsidRPr="00EC04EB" w:rsidRDefault="00EC04EB" w:rsidP="003C1525">
            <w:pPr>
              <w:ind w:firstLine="0"/>
              <w:jc w:val="left"/>
              <w:rPr>
                <w:rFonts w:ascii="Times New Roman" w:eastAsia="Times New Roman" w:hAnsi="Times New Roman"/>
                <w:color w:val="000000"/>
                <w:sz w:val="16"/>
                <w:szCs w:val="16"/>
                <w:lang w:eastAsia="en-US"/>
              </w:rPr>
            </w:pPr>
            <w:r w:rsidRPr="00EC04EB">
              <w:rPr>
                <w:rFonts w:ascii="Times New Roman" w:eastAsia="Times New Roman" w:hAnsi="Times New Roman"/>
                <w:color w:val="000000"/>
                <w:sz w:val="16"/>
                <w:szCs w:val="16"/>
                <w:lang w:eastAsia="en-US"/>
              </w:rPr>
              <w:t>Float</w:t>
            </w:r>
          </w:p>
        </w:tc>
        <w:tc>
          <w:tcPr>
            <w:tcW w:w="2610" w:type="dxa"/>
            <w:tcBorders>
              <w:bottom w:val="single" w:sz="12" w:space="0" w:color="000000"/>
            </w:tcBorders>
          </w:tcPr>
          <w:p w:rsidR="00EC04EB" w:rsidRPr="00EC04EB" w:rsidRDefault="00CE35BD" w:rsidP="00CE35BD">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Average user sentiment subtracted by average restaurant rating</w:t>
            </w:r>
          </w:p>
        </w:tc>
        <w:tc>
          <w:tcPr>
            <w:tcW w:w="810" w:type="dxa"/>
            <w:tcBorders>
              <w:bottom w:val="single" w:sz="12" w:space="0" w:color="000000"/>
            </w:tcBorders>
          </w:tcPr>
          <w:p w:rsidR="00EC04EB" w:rsidRPr="00EC04EB" w:rsidRDefault="00CE35BD" w:rsidP="007A4B11">
            <w:pPr>
              <w:ind w:firstLine="0"/>
              <w:jc w:val="left"/>
              <w:rPr>
                <w:rFonts w:ascii="Times New Roman" w:eastAsia="Times New Roman" w:hAnsi="Times New Roman"/>
                <w:color w:val="000000"/>
                <w:sz w:val="16"/>
                <w:szCs w:val="16"/>
                <w:lang w:eastAsia="en-US"/>
              </w:rPr>
            </w:pPr>
            <w:r>
              <w:rPr>
                <w:rFonts w:ascii="Times New Roman" w:eastAsia="Times New Roman" w:hAnsi="Times New Roman"/>
                <w:color w:val="000000"/>
                <w:sz w:val="16"/>
                <w:szCs w:val="16"/>
                <w:lang w:eastAsia="en-US"/>
              </w:rPr>
              <w:t>-1.</w:t>
            </w:r>
            <w:r w:rsidR="007A4B11">
              <w:rPr>
                <w:rFonts w:ascii="Times New Roman" w:eastAsia="Times New Roman" w:hAnsi="Times New Roman"/>
                <w:color w:val="000000"/>
                <w:sz w:val="16"/>
                <w:szCs w:val="16"/>
                <w:lang w:eastAsia="en-US"/>
              </w:rPr>
              <w:t>667</w:t>
            </w:r>
          </w:p>
        </w:tc>
      </w:tr>
    </w:tbl>
    <w:p w:rsidR="00CC18CF" w:rsidRDefault="00940188" w:rsidP="00CC18CF">
      <w:pPr>
        <w:pStyle w:val="heading10"/>
        <w:outlineLvl w:val="0"/>
      </w:pPr>
      <w:r>
        <w:t>7</w:t>
      </w:r>
      <w:r w:rsidR="00CC18CF" w:rsidRPr="009A3755">
        <w:t xml:space="preserve">   </w:t>
      </w:r>
      <w:r w:rsidR="00027FD0">
        <w:t>Data Exploration</w:t>
      </w:r>
    </w:p>
    <w:p w:rsidR="003C1525" w:rsidRDefault="00CE4846" w:rsidP="00CE4846">
      <w:pPr>
        <w:pStyle w:val="p1a"/>
      </w:pPr>
      <w:r>
        <w:t>F</w:t>
      </w:r>
      <w:r w:rsidR="00BC6D05">
        <w:t xml:space="preserve">eatures from review metadata and processed text are </w:t>
      </w:r>
      <w:r w:rsidR="00317373">
        <w:t xml:space="preserve">transformed </w:t>
      </w:r>
      <w:r w:rsidR="00A303BD">
        <w:t xml:space="preserve">to adjust for </w:t>
      </w:r>
      <w:r w:rsidR="00BA6FF8">
        <w:t xml:space="preserve">data distribution asymmetry </w:t>
      </w:r>
      <w:r w:rsidR="00317373">
        <w:t>and scaled from 0 to 1 for direct coefficient comparisons</w:t>
      </w:r>
      <w:r w:rsidR="00BC6D05">
        <w:t xml:space="preserve">. </w:t>
      </w:r>
      <w:r w:rsidR="00317373">
        <w:t xml:space="preserve">Recommended and not recommended are balanced 50:50 </w:t>
      </w:r>
      <w:r w:rsidR="005F0A2A">
        <w:t xml:space="preserve">by restaurant </w:t>
      </w:r>
      <w:r w:rsidR="00317373">
        <w:t xml:space="preserve">where each label has </w:t>
      </w:r>
      <w:r w:rsidR="00317373" w:rsidRPr="003957DA">
        <w:t>26</w:t>
      </w:r>
      <w:r w:rsidR="00317373">
        <w:t>,</w:t>
      </w:r>
      <w:r w:rsidR="00317373" w:rsidRPr="003957DA">
        <w:t>824</w:t>
      </w:r>
      <w:r w:rsidR="00317373">
        <w:t xml:space="preserve"> observations for </w:t>
      </w:r>
      <w:r w:rsidR="00A303BD">
        <w:t>an even</w:t>
      </w:r>
      <w:r w:rsidR="00317373">
        <w:t xml:space="preserve"> prediction </w:t>
      </w:r>
      <w:r w:rsidR="00A303BD">
        <w:t>model</w:t>
      </w:r>
      <w:r w:rsidR="00317373">
        <w:t xml:space="preserve">. </w:t>
      </w:r>
      <w:r>
        <w:t xml:space="preserve">Taking the mean of features for each recommendation label evaluates their </w:t>
      </w:r>
      <w:r w:rsidR="00BA6FF8">
        <w:t xml:space="preserve">magnitude and </w:t>
      </w:r>
      <w:r>
        <w:t>differences</w:t>
      </w:r>
      <w:r w:rsidR="00BC6D05">
        <w:t>. Pearson's correlation coefficient, which measures</w:t>
      </w:r>
      <w:r w:rsidR="00BA6FF8">
        <w:t xml:space="preserve"> the </w:t>
      </w:r>
      <w:r w:rsidR="00BC6D05">
        <w:t>linear relationship between two variables</w:t>
      </w:r>
      <w:r w:rsidR="005E66C9">
        <w:t xml:space="preserve"> [52]</w:t>
      </w:r>
      <w:r w:rsidR="00BC6D05">
        <w:t xml:space="preserve">, </w:t>
      </w:r>
      <w:r>
        <w:t xml:space="preserve">adjusts for remaining </w:t>
      </w:r>
      <w:r w:rsidR="00BA6FF8">
        <w:t>feature</w:t>
      </w:r>
      <w:r>
        <w:t xml:space="preserve"> distribution asymmetry and </w:t>
      </w:r>
      <w:r w:rsidR="00BA6FF8">
        <w:t>evaluates</w:t>
      </w:r>
      <w:r w:rsidR="00BA6FF8" w:rsidRPr="00BA6FF8">
        <w:t xml:space="preserve"> </w:t>
      </w:r>
      <w:r w:rsidR="00BA6FF8">
        <w:t xml:space="preserve">how </w:t>
      </w:r>
      <w:r>
        <w:t>each</w:t>
      </w:r>
      <w:r w:rsidR="00BC6D05">
        <w:t xml:space="preserve"> </w:t>
      </w:r>
      <w:r w:rsidR="00317373">
        <w:t>correspond</w:t>
      </w:r>
      <w:r w:rsidR="00BC6D05">
        <w:t xml:space="preserve"> to recommended</w:t>
      </w:r>
      <w:r w:rsidR="00A303BD">
        <w:t xml:space="preserve"> reviews.</w:t>
      </w:r>
    </w:p>
    <w:p w:rsidR="00CC18CF" w:rsidRDefault="00940188" w:rsidP="00CC18CF">
      <w:pPr>
        <w:pStyle w:val="heading20"/>
        <w:outlineLvl w:val="0"/>
      </w:pPr>
      <w:r>
        <w:t>7</w:t>
      </w:r>
      <w:r w:rsidR="00CC18CF">
        <w:t>.1</w:t>
      </w:r>
      <w:r w:rsidR="00CC18CF" w:rsidRPr="009A3755">
        <w:t xml:space="preserve">   </w:t>
      </w:r>
      <w:r w:rsidR="00027FD0">
        <w:t>Mean Differences</w:t>
      </w:r>
    </w:p>
    <w:p w:rsidR="00576DAA" w:rsidRDefault="00E069FC" w:rsidP="00C162C6">
      <w:pPr>
        <w:pStyle w:val="p1a"/>
      </w:pPr>
      <w:r>
        <w:t>Evaluating for mea</w:t>
      </w:r>
      <w:r w:rsidR="00CE4846">
        <w:t>n differences by magnitude show</w:t>
      </w:r>
      <w:r>
        <w:t xml:space="preserve"> how features </w:t>
      </w:r>
      <w:r w:rsidR="00CE4846">
        <w:t>correspond to recommended and not recommended reviews</w:t>
      </w:r>
      <w:r w:rsidR="009C47B8">
        <w:t xml:space="preserve"> [Figure 4]</w:t>
      </w:r>
      <w:r w:rsidR="00CE4846">
        <w:t xml:space="preserve">. </w:t>
      </w:r>
      <w:r w:rsidR="005F0A2A">
        <w:t xml:space="preserve">Features with mean differences higher </w:t>
      </w:r>
      <w:r w:rsidR="009C47B8">
        <w:t>than</w:t>
      </w:r>
      <w:r w:rsidR="005F0A2A">
        <w:t xml:space="preserve"> 0.1 for recommended reviews</w:t>
      </w:r>
      <w:r w:rsidR="005F0A2A" w:rsidRPr="005F0A2A">
        <w:t xml:space="preserve"> </w:t>
      </w:r>
      <w:r w:rsidR="005F0A2A">
        <w:t xml:space="preserve">include having a profile picture, number of friends, number of reviews user made, number of photos by user, number of words in text without stopwords, number of words in text, </w:t>
      </w:r>
      <w:r w:rsidR="00C162C6">
        <w:t>percent of negative sentences, and total number of</w:t>
      </w:r>
      <w:r w:rsidR="005F0A2A">
        <w:t xml:space="preserve"> </w:t>
      </w:r>
      <w:r w:rsidR="00C162C6">
        <w:t>sentences. Other features with mean differences that are higher for recommended reviews</w:t>
      </w:r>
      <w:r w:rsidR="00C162C6" w:rsidRPr="005F0A2A">
        <w:t xml:space="preserve"> </w:t>
      </w:r>
      <w:r w:rsidR="00C162C6">
        <w:t xml:space="preserve">include text total sentiment, user to restaurant distance, text deceptive score, text readability </w:t>
      </w:r>
      <w:r w:rsidR="00C162C6" w:rsidRPr="00C162C6">
        <w:t>Flesch–Kincaid</w:t>
      </w:r>
      <w:r w:rsidR="00C162C6">
        <w:t xml:space="preserve"> score, text </w:t>
      </w:r>
      <w:r w:rsidR="00C162C6" w:rsidRPr="00C162C6">
        <w:t xml:space="preserve">Automated Readability </w:t>
      </w:r>
      <w:r w:rsidR="00C162C6">
        <w:t xml:space="preserve">score, percent of neutral sentences, edited reviews, percent of very negative sentences, number of days after </w:t>
      </w:r>
      <w:r w:rsidR="005C5DB2">
        <w:t xml:space="preserve">October </w:t>
      </w:r>
      <w:r w:rsidR="00C162C6">
        <w:t>20</w:t>
      </w:r>
      <w:r w:rsidR="009C47B8">
        <w:t>0</w:t>
      </w:r>
      <w:r w:rsidR="00C162C6">
        <w:t xml:space="preserve">4 the review was published, and text threat </w:t>
      </w:r>
      <w:r w:rsidR="00576DAA">
        <w:t>score.</w:t>
      </w:r>
    </w:p>
    <w:p w:rsidR="00576DAA" w:rsidRDefault="00576DAA" w:rsidP="00576DAA">
      <w:r>
        <w:t>Features with mean differences that are higher for not recommended reviews</w:t>
      </w:r>
      <w:r w:rsidRPr="005F0A2A">
        <w:t xml:space="preserve"> </w:t>
      </w:r>
      <w:r>
        <w:t>include percentage of positive sentences, text average sentiment, text sentiment to restaurant average rating, user rating, percentage of very positive sentences, user rating to average rating, text sentiment to user rating, text toxic score, text insult score, text obscene score, text severely toxic score, text spelling score, text identity hate score.</w:t>
      </w:r>
    </w:p>
    <w:p w:rsidR="00317373" w:rsidRDefault="00576DAA" w:rsidP="00A959E2">
      <w:r w:rsidRPr="00576DAA">
        <w:t xml:space="preserve">Features that show no difference in mean between recommended and not recommended reviews include number of restaurants in city, number of words in restaurant name, number of words of restaurant address, number of reviews for restaurant, review recommended ratio of restaurant, and restaurant listing order. </w:t>
      </w:r>
    </w:p>
    <w:p w:rsidR="00576DAA" w:rsidRPr="00A959E2" w:rsidRDefault="00576DAA" w:rsidP="00A959E2"/>
    <w:p w:rsidR="007125A3" w:rsidRDefault="00A959E2" w:rsidP="00A959E2">
      <w:pPr>
        <w:ind w:firstLine="0"/>
      </w:pPr>
      <w:r>
        <w:rPr>
          <w:noProof/>
          <w:lang w:eastAsia="ko-KR"/>
        </w:rPr>
        <w:lastRenderedPageBreak/>
        <w:drawing>
          <wp:inline distT="0" distB="0" distL="0" distR="0">
            <wp:extent cx="4392295" cy="3992995"/>
            <wp:effectExtent l="19050" t="0" r="8255" b="0"/>
            <wp:docPr id="18" name="Picture 15" descr="C:\Users\Yao\Google Drive\capstone\radarplot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o\Google Drive\capstone\radarplotmean.png"/>
                    <pic:cNvPicPr>
                      <a:picLocks noChangeAspect="1" noChangeArrowheads="1"/>
                    </pic:cNvPicPr>
                  </pic:nvPicPr>
                  <pic:blipFill>
                    <a:blip r:embed="rId10" cstate="print"/>
                    <a:srcRect/>
                    <a:stretch>
                      <a:fillRect/>
                    </a:stretch>
                  </pic:blipFill>
                  <pic:spPr bwMode="auto">
                    <a:xfrm>
                      <a:off x="0" y="0"/>
                      <a:ext cx="4392295" cy="3992995"/>
                    </a:xfrm>
                    <a:prstGeom prst="rect">
                      <a:avLst/>
                    </a:prstGeom>
                    <a:noFill/>
                    <a:ln w="9525">
                      <a:noFill/>
                      <a:miter lim="800000"/>
                      <a:headEnd/>
                      <a:tailEnd/>
                    </a:ln>
                  </pic:spPr>
                </pic:pic>
              </a:graphicData>
            </a:graphic>
          </wp:inline>
        </w:drawing>
      </w:r>
    </w:p>
    <w:p w:rsidR="007125A3" w:rsidRPr="00CE4846" w:rsidRDefault="00A959E2" w:rsidP="00CE4846">
      <w:pPr>
        <w:pStyle w:val="tabletitle"/>
        <w:spacing w:after="240"/>
        <w:rPr>
          <w:lang w:val="en-GB"/>
        </w:rPr>
      </w:pPr>
      <w:r>
        <w:rPr>
          <w:b/>
          <w:lang w:val="en-GB"/>
        </w:rPr>
        <w:t>Figure</w:t>
      </w:r>
      <w:r w:rsidRPr="009B1D59">
        <w:rPr>
          <w:b/>
          <w:lang w:val="en-GB"/>
        </w:rPr>
        <w:t xml:space="preserve"> </w:t>
      </w:r>
      <w:r w:rsidR="001A0D87">
        <w:rPr>
          <w:b/>
          <w:lang w:val="en-GB"/>
        </w:rPr>
        <w:t>4</w:t>
      </w:r>
      <w:r w:rsidRPr="009B1D59">
        <w:rPr>
          <w:b/>
          <w:lang w:val="en-GB"/>
        </w:rPr>
        <w:t>.</w:t>
      </w:r>
      <w:r w:rsidRPr="009B1D59">
        <w:rPr>
          <w:lang w:val="en-GB"/>
        </w:rPr>
        <w:t xml:space="preserve"> </w:t>
      </w:r>
      <w:r w:rsidR="00CE4846">
        <w:t>Evaluating for mean differences by magnitude show how features correspond to recommended and not recommended reviews</w:t>
      </w:r>
      <w:r>
        <w:t>.</w:t>
      </w:r>
    </w:p>
    <w:p w:rsidR="00FE690A" w:rsidRDefault="00940188" w:rsidP="00FE690A">
      <w:pPr>
        <w:pStyle w:val="heading20"/>
        <w:outlineLvl w:val="0"/>
      </w:pPr>
      <w:r>
        <w:t>7</w:t>
      </w:r>
      <w:r w:rsidR="00FE690A">
        <w:t>.</w:t>
      </w:r>
      <w:r w:rsidR="00CE4846">
        <w:t>2</w:t>
      </w:r>
      <w:r w:rsidR="00FE690A" w:rsidRPr="009A3755">
        <w:t xml:space="preserve">   </w:t>
      </w:r>
      <w:r w:rsidR="00FE690A">
        <w:t>Correlation Coefficient</w:t>
      </w:r>
      <w:r w:rsidR="005C5DB2">
        <w:t>s</w:t>
      </w:r>
    </w:p>
    <w:p w:rsidR="00576DAA" w:rsidRDefault="00BA6FF8" w:rsidP="00940188">
      <w:pPr>
        <w:pStyle w:val="p1a"/>
      </w:pPr>
      <w:r>
        <w:t>Pearson's correlation coefficient adjusts for remaining feature distribution asymmetry and evaluates</w:t>
      </w:r>
      <w:r w:rsidRPr="00BA6FF8">
        <w:t xml:space="preserve"> </w:t>
      </w:r>
      <w:r>
        <w:t xml:space="preserve">how each </w:t>
      </w:r>
      <w:r w:rsidR="00391AC3">
        <w:t xml:space="preserve">feature </w:t>
      </w:r>
      <w:r>
        <w:t>correspond to recommended reviews</w:t>
      </w:r>
      <w:r w:rsidR="009C47B8">
        <w:t xml:space="preserve"> [Figure 5]</w:t>
      </w:r>
      <w:r w:rsidR="005E66C9">
        <w:t>[52]</w:t>
      </w:r>
      <w:r w:rsidR="009C47B8">
        <w:t xml:space="preserve">. </w:t>
      </w:r>
      <w:r w:rsidR="001E37EC">
        <w:t xml:space="preserve">Features with </w:t>
      </w:r>
      <w:r w:rsidR="009C47B8">
        <w:t xml:space="preserve">correlation coefficients </w:t>
      </w:r>
      <w:r w:rsidR="001E37EC">
        <w:t xml:space="preserve">higher </w:t>
      </w:r>
      <w:r w:rsidR="009C47B8">
        <w:t>than</w:t>
      </w:r>
      <w:r w:rsidR="001E37EC">
        <w:t xml:space="preserve"> 0.</w:t>
      </w:r>
      <w:r w:rsidR="009C47B8">
        <w:t>3</w:t>
      </w:r>
      <w:r w:rsidR="001E37EC">
        <w:t xml:space="preserve"> for recommended reviews</w:t>
      </w:r>
      <w:r w:rsidR="001E37EC" w:rsidRPr="005F0A2A">
        <w:t xml:space="preserve"> </w:t>
      </w:r>
      <w:r w:rsidR="001E37EC">
        <w:t>include</w:t>
      </w:r>
      <w:r w:rsidR="009C47B8">
        <w:t xml:space="preserve"> number of reviews user made, number of photos by user, number of friends, number of words in text without stopwords, number of words in text, number of sentences, and text total sentiment. </w:t>
      </w:r>
      <w:r w:rsidR="001E37EC">
        <w:t xml:space="preserve">Other features </w:t>
      </w:r>
      <w:r w:rsidR="009C47B8">
        <w:t xml:space="preserve">with correlation coefficients higher for recommended reviews include having a profile picture, percentage of negative sentences, text deceptive score, text readability </w:t>
      </w:r>
      <w:r w:rsidR="009C47B8" w:rsidRPr="00C162C6">
        <w:t>Flesch–Kincaid</w:t>
      </w:r>
      <w:r w:rsidR="009C47B8">
        <w:t xml:space="preserve"> score, user to restaurant distance, text </w:t>
      </w:r>
      <w:r w:rsidR="009C47B8" w:rsidRPr="00C162C6">
        <w:t xml:space="preserve">Automated Readability </w:t>
      </w:r>
      <w:r w:rsidR="009C47B8">
        <w:t xml:space="preserve">score, percentage of very negative sentences, percentage of neutral sentences, edited reviews, and number of days </w:t>
      </w:r>
      <w:r w:rsidR="005C5DB2">
        <w:t xml:space="preserve">after October </w:t>
      </w:r>
      <w:r w:rsidR="009C47B8">
        <w:t>2004 the review was published</w:t>
      </w:r>
      <w:r w:rsidR="00576DAA">
        <w:t>.</w:t>
      </w:r>
    </w:p>
    <w:p w:rsidR="00576DAA" w:rsidRDefault="00576DAA" w:rsidP="00576DAA">
      <w:r>
        <w:t>Features with correlation coefficients higher than 0.1 for not recommended reviews</w:t>
      </w:r>
      <w:r w:rsidRPr="005F0A2A">
        <w:t xml:space="preserve"> </w:t>
      </w:r>
      <w:r>
        <w:t xml:space="preserve">include text average sentiment and text sentiment to average rating. Other features with </w:t>
      </w:r>
      <w:r>
        <w:lastRenderedPageBreak/>
        <w:t>correlation coefficients higher for not recommended reviews</w:t>
      </w:r>
      <w:r w:rsidRPr="005F0A2A">
        <w:t xml:space="preserve"> </w:t>
      </w:r>
      <w:r>
        <w:t>include percentage of positive sentences, percentage of very positive sentences, user to average restaurant rating, user rating, text severely toxic score, text sentiment to user rating, text insult score, text toxic score, text obscene score, text identity hate score, and text spelling score.</w:t>
      </w:r>
    </w:p>
    <w:p w:rsidR="00576DAA" w:rsidRDefault="00576DAA" w:rsidP="00576DAA">
      <w:r w:rsidRPr="00576DAA">
        <w:t>Features that show</w:t>
      </w:r>
      <w:r>
        <w:t xml:space="preserve"> no</w:t>
      </w:r>
      <w:r w:rsidRPr="00576DAA">
        <w:t xml:space="preserve"> correlation for recommended reviews include text threat score, number of words in restaurant name, number of reviews of restaurant, review recommended ratio, number of restaurants in city, restaurant listing order, and number of words in address.</w:t>
      </w:r>
    </w:p>
    <w:p w:rsidR="00FE690A" w:rsidRDefault="00FE690A" w:rsidP="00D82683">
      <w:pPr>
        <w:pStyle w:val="heading20"/>
        <w:outlineLvl w:val="0"/>
      </w:pPr>
      <w:r>
        <w:rPr>
          <w:noProof/>
          <w:lang w:eastAsia="ko-KR"/>
        </w:rPr>
        <w:drawing>
          <wp:inline distT="0" distB="0" distL="0" distR="0">
            <wp:extent cx="4392295" cy="3513836"/>
            <wp:effectExtent l="19050" t="0" r="8255" b="0"/>
            <wp:docPr id="20" name="Picture 17" descr="C:\Users\Yao\Google Drive\capstone\cor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o\Google Drive\capstone\corr_plot.png"/>
                    <pic:cNvPicPr>
                      <a:picLocks noChangeAspect="1" noChangeArrowheads="1"/>
                    </pic:cNvPicPr>
                  </pic:nvPicPr>
                  <pic:blipFill>
                    <a:blip r:embed="rId11" cstate="print"/>
                    <a:srcRect/>
                    <a:stretch>
                      <a:fillRect/>
                    </a:stretch>
                  </pic:blipFill>
                  <pic:spPr bwMode="auto">
                    <a:xfrm>
                      <a:off x="0" y="0"/>
                      <a:ext cx="4392295" cy="3513836"/>
                    </a:xfrm>
                    <a:prstGeom prst="rect">
                      <a:avLst/>
                    </a:prstGeom>
                    <a:noFill/>
                    <a:ln w="9525">
                      <a:noFill/>
                      <a:miter lim="800000"/>
                      <a:headEnd/>
                      <a:tailEnd/>
                    </a:ln>
                  </pic:spPr>
                </pic:pic>
              </a:graphicData>
            </a:graphic>
          </wp:inline>
        </w:drawing>
      </w:r>
    </w:p>
    <w:p w:rsidR="00350696" w:rsidRPr="00940188" w:rsidRDefault="00FE690A" w:rsidP="00940188">
      <w:pPr>
        <w:pStyle w:val="tabletitle"/>
        <w:spacing w:after="240"/>
        <w:rPr>
          <w:lang w:val="en-US"/>
        </w:rPr>
      </w:pPr>
      <w:r>
        <w:rPr>
          <w:b/>
          <w:lang w:val="en-GB"/>
        </w:rPr>
        <w:t>Figure</w:t>
      </w:r>
      <w:r w:rsidRPr="009B1D59">
        <w:rPr>
          <w:b/>
          <w:lang w:val="en-GB"/>
        </w:rPr>
        <w:t xml:space="preserve"> </w:t>
      </w:r>
      <w:r w:rsidR="00BA6FF8">
        <w:rPr>
          <w:b/>
          <w:lang w:val="en-GB"/>
        </w:rPr>
        <w:t>5</w:t>
      </w:r>
      <w:r w:rsidRPr="009B1D59">
        <w:rPr>
          <w:b/>
          <w:lang w:val="en-GB"/>
        </w:rPr>
        <w:t>.</w:t>
      </w:r>
      <w:r w:rsidRPr="009B1D59">
        <w:rPr>
          <w:lang w:val="en-GB"/>
        </w:rPr>
        <w:t xml:space="preserve"> </w:t>
      </w:r>
      <w:r w:rsidR="00BA6FF8" w:rsidRPr="00BA6FF8">
        <w:rPr>
          <w:lang w:val="en-US"/>
        </w:rPr>
        <w:t xml:space="preserve">Pearson's correlation coefficient adjusts for remaining feature distribution asymmetry and evaluates how each </w:t>
      </w:r>
      <w:r w:rsidR="00391AC3">
        <w:rPr>
          <w:lang w:val="en-US"/>
        </w:rPr>
        <w:t xml:space="preserve">feature </w:t>
      </w:r>
      <w:r w:rsidR="00BA6FF8" w:rsidRPr="00BA6FF8">
        <w:rPr>
          <w:lang w:val="en-US"/>
        </w:rPr>
        <w:t>correspond to recommended reviews.</w:t>
      </w:r>
    </w:p>
    <w:p w:rsidR="00E312F0" w:rsidRPr="009A3755" w:rsidRDefault="009C1C2A" w:rsidP="00D82683">
      <w:pPr>
        <w:pStyle w:val="heading10"/>
        <w:outlineLvl w:val="0"/>
      </w:pPr>
      <w:r>
        <w:t>8</w:t>
      </w:r>
      <w:r w:rsidR="00E312F0" w:rsidRPr="009A3755">
        <w:t xml:space="preserve">   </w:t>
      </w:r>
      <w:r w:rsidR="00747388">
        <w:t>Results</w:t>
      </w:r>
    </w:p>
    <w:p w:rsidR="00D7227B" w:rsidRDefault="00F26B72" w:rsidP="00747388">
      <w:pPr>
        <w:pStyle w:val="p1a"/>
      </w:pPr>
      <w:r w:rsidRPr="00DA1304">
        <w:t xml:space="preserve">The </w:t>
      </w:r>
      <w:r>
        <w:t xml:space="preserve">multivariate logistic </w:t>
      </w:r>
      <w:r w:rsidRPr="00DA1304">
        <w:t xml:space="preserve">model </w:t>
      </w:r>
      <w:r>
        <w:t xml:space="preserve">produces </w:t>
      </w:r>
      <w:r w:rsidRPr="00DA1304">
        <w:t xml:space="preserve">feature coefficients </w:t>
      </w:r>
      <w:r>
        <w:t>to predict recommended and not recommended reviews</w:t>
      </w:r>
      <w:r w:rsidR="005E66C9">
        <w:t xml:space="preserve"> [53]</w:t>
      </w:r>
      <w:r w:rsidRPr="00DA1304">
        <w:t>.</w:t>
      </w:r>
      <w:r>
        <w:t xml:space="preserve"> The determining features that influence Yelp's review filtering algorithm is based on the magnitude of those coefficients. Some features are insignificant towards prediction and are removed </w:t>
      </w:r>
      <w:r w:rsidR="00897F7E">
        <w:t xml:space="preserve">from the full model </w:t>
      </w:r>
      <w:r>
        <w:t xml:space="preserve">in the reduced model for multivariate logistic </w:t>
      </w:r>
      <w:r w:rsidR="00897F7E">
        <w:t>prediction</w:t>
      </w:r>
      <w:r>
        <w:t xml:space="preserve">. </w:t>
      </w:r>
      <w:r w:rsidR="004A24DE">
        <w:t xml:space="preserve">Significance is </w:t>
      </w:r>
      <w:r w:rsidR="00D61A9E">
        <w:t>determined</w:t>
      </w:r>
      <w:r w:rsidR="004A24DE">
        <w:t xml:space="preserve"> by</w:t>
      </w:r>
      <w:r w:rsidR="00C14607">
        <w:t xml:space="preserve"> a</w:t>
      </w:r>
      <w:r w:rsidR="004A24DE">
        <w:t xml:space="preserve"> p-</w:t>
      </w:r>
      <w:r w:rsidR="004A24DE">
        <w:lastRenderedPageBreak/>
        <w:t>value</w:t>
      </w:r>
      <w:r w:rsidR="00C14607" w:rsidRPr="00C14607">
        <w:t xml:space="preserve"> </w:t>
      </w:r>
      <w:r w:rsidR="00C14607">
        <w:t>threshold of 0.05</w:t>
      </w:r>
      <w:r w:rsidR="004A24DE">
        <w:t>, which is the hypothesis test statistic to determine probable evidence</w:t>
      </w:r>
      <w:r w:rsidR="00D61A9E">
        <w:t xml:space="preserve"> towards an observation</w:t>
      </w:r>
      <w:r w:rsidR="005E66C9">
        <w:t xml:space="preserve"> [53]</w:t>
      </w:r>
      <w:r w:rsidR="004A24DE">
        <w:t xml:space="preserve">. </w:t>
      </w:r>
      <w:r>
        <w:t xml:space="preserve">The full and reduced model are explored to evaluate which features have a significant role in determining </w:t>
      </w:r>
      <w:r w:rsidR="00897F7E">
        <w:t xml:space="preserve">what causes reviews to become </w:t>
      </w:r>
      <w:r>
        <w:t xml:space="preserve">recommended </w:t>
      </w:r>
      <w:r w:rsidR="00897F7E">
        <w:t>or</w:t>
      </w:r>
      <w:r>
        <w:t xml:space="preserve"> not recommended.</w:t>
      </w:r>
    </w:p>
    <w:p w:rsidR="00F26B72" w:rsidRDefault="00F26B72" w:rsidP="00F26B72">
      <w:pPr>
        <w:pStyle w:val="heading20"/>
        <w:outlineLvl w:val="0"/>
      </w:pPr>
      <w:r>
        <w:t>8.1</w:t>
      </w:r>
      <w:r w:rsidRPr="009A3755">
        <w:t xml:space="preserve">   </w:t>
      </w:r>
      <w:r>
        <w:t>Full Model</w:t>
      </w:r>
    </w:p>
    <w:p w:rsidR="0009382D" w:rsidRDefault="008B6CB3" w:rsidP="008B6CB3">
      <w:pPr>
        <w:ind w:firstLine="0"/>
      </w:pPr>
      <w:r w:rsidRPr="008B6CB3">
        <w:t xml:space="preserve">The determining features that influence Yelp's review filtering algorithm is based on the magnitude of those coefficients in the full model [Figure 6]. </w:t>
      </w:r>
      <w:r>
        <w:t xml:space="preserve">The full model for binary prediction has </w:t>
      </w:r>
      <w:r w:rsidR="003A5E7E">
        <w:t xml:space="preserve">a </w:t>
      </w:r>
      <w:r>
        <w:t xml:space="preserve">77.56% accuracy score, </w:t>
      </w:r>
      <w:r w:rsidR="00402FE4">
        <w:t xml:space="preserve">a </w:t>
      </w:r>
      <w:r>
        <w:t xml:space="preserve">79.75% precision score, </w:t>
      </w:r>
      <w:r w:rsidR="00402FE4">
        <w:t xml:space="preserve">a </w:t>
      </w:r>
      <w:r>
        <w:t xml:space="preserve">74.14% recall score, and </w:t>
      </w:r>
      <w:r w:rsidR="00402FE4">
        <w:t xml:space="preserve">a </w:t>
      </w:r>
      <w:r>
        <w:t>76.84%</w:t>
      </w:r>
      <w:r w:rsidR="003A5E7E">
        <w:t xml:space="preserve"> F1-Score.</w:t>
      </w:r>
      <w:r w:rsidR="0009382D">
        <w:t xml:space="preserve"> </w:t>
      </w:r>
      <w:r w:rsidR="001B641B">
        <w:t>The predicted results for the full model shows that balancing the dataset predicts for both observations with similar accuracy</w:t>
      </w:r>
      <w:r w:rsidR="0009382D">
        <w:t xml:space="preserve"> [Table 8].</w:t>
      </w:r>
    </w:p>
    <w:p w:rsidR="0009382D" w:rsidRPr="009B1D59" w:rsidRDefault="0009382D" w:rsidP="0009382D">
      <w:pPr>
        <w:pStyle w:val="tabletitle"/>
        <w:spacing w:after="240"/>
        <w:rPr>
          <w:lang w:val="en-GB"/>
        </w:rPr>
      </w:pPr>
      <w:r w:rsidRPr="009B1D59">
        <w:rPr>
          <w:b/>
          <w:lang w:val="en-GB"/>
        </w:rPr>
        <w:t xml:space="preserve">Table </w:t>
      </w:r>
      <w:r>
        <w:rPr>
          <w:b/>
        </w:rPr>
        <w:t>8</w:t>
      </w:r>
      <w:r w:rsidRPr="009B1D59">
        <w:rPr>
          <w:b/>
          <w:lang w:val="en-GB"/>
        </w:rPr>
        <w:t>.</w:t>
      </w:r>
      <w:r w:rsidRPr="009B1D59">
        <w:rPr>
          <w:lang w:val="en-GB"/>
        </w:rPr>
        <w:t xml:space="preserve"> </w:t>
      </w:r>
      <w:r w:rsidR="001B641B">
        <w:t>The predicted results for the full model shows that balancing the dataset predicts for both observations with similar accuracy</w:t>
      </w:r>
      <w:r>
        <w:t>.</w:t>
      </w:r>
    </w:p>
    <w:tbl>
      <w:tblPr>
        <w:tblW w:w="0" w:type="auto"/>
        <w:jc w:val="center"/>
        <w:tblCellMar>
          <w:left w:w="70" w:type="dxa"/>
          <w:right w:w="70" w:type="dxa"/>
        </w:tblCellMar>
        <w:tblLook w:val="0000" w:firstRow="0" w:lastRow="0" w:firstColumn="0" w:lastColumn="0" w:noHBand="0" w:noVBand="0"/>
      </w:tblPr>
      <w:tblGrid>
        <w:gridCol w:w="1847"/>
        <w:gridCol w:w="2260"/>
        <w:gridCol w:w="1945"/>
      </w:tblGrid>
      <w:tr w:rsidR="0009382D" w:rsidRPr="00371779" w:rsidTr="00BC161D">
        <w:trPr>
          <w:jc w:val="center"/>
        </w:trPr>
        <w:tc>
          <w:tcPr>
            <w:tcW w:w="0" w:type="auto"/>
            <w:tcBorders>
              <w:top w:val="single" w:sz="12" w:space="0" w:color="000000"/>
              <w:bottom w:val="single" w:sz="6" w:space="0" w:color="000000"/>
            </w:tcBorders>
          </w:tcPr>
          <w:p w:rsidR="0009382D" w:rsidRPr="002272C2" w:rsidRDefault="0009382D" w:rsidP="00BC161D">
            <w:pPr>
              <w:ind w:firstLine="0"/>
              <w:rPr>
                <w:sz w:val="18"/>
                <w:szCs w:val="18"/>
              </w:rPr>
            </w:pPr>
          </w:p>
        </w:tc>
        <w:tc>
          <w:tcPr>
            <w:tcW w:w="0" w:type="auto"/>
            <w:tcBorders>
              <w:top w:val="single" w:sz="12" w:space="0" w:color="000000"/>
              <w:bottom w:val="single" w:sz="6" w:space="0" w:color="000000"/>
            </w:tcBorders>
          </w:tcPr>
          <w:p w:rsidR="0009382D" w:rsidRPr="002272C2" w:rsidRDefault="0009382D" w:rsidP="0009382D">
            <w:pPr>
              <w:ind w:firstLine="0"/>
              <w:rPr>
                <w:sz w:val="18"/>
                <w:szCs w:val="18"/>
              </w:rPr>
            </w:pPr>
            <w:r w:rsidRPr="0009382D">
              <w:rPr>
                <w:sz w:val="18"/>
                <w:szCs w:val="18"/>
              </w:rPr>
              <w:t>Predicted No</w:t>
            </w:r>
            <w:r>
              <w:rPr>
                <w:sz w:val="18"/>
                <w:szCs w:val="18"/>
              </w:rPr>
              <w:t>t</w:t>
            </w:r>
            <w:r w:rsidRPr="0009382D">
              <w:rPr>
                <w:sz w:val="18"/>
                <w:szCs w:val="18"/>
              </w:rPr>
              <w:t xml:space="preserve"> Rec</w:t>
            </w:r>
            <w:r>
              <w:rPr>
                <w:sz w:val="18"/>
                <w:szCs w:val="18"/>
              </w:rPr>
              <w:t>ommended</w:t>
            </w:r>
          </w:p>
        </w:tc>
        <w:tc>
          <w:tcPr>
            <w:tcW w:w="0" w:type="auto"/>
            <w:tcBorders>
              <w:top w:val="single" w:sz="12" w:space="0" w:color="000000"/>
              <w:bottom w:val="single" w:sz="6" w:space="0" w:color="000000"/>
            </w:tcBorders>
          </w:tcPr>
          <w:p w:rsidR="0009382D" w:rsidRPr="002272C2" w:rsidRDefault="0009382D" w:rsidP="00BC161D">
            <w:pPr>
              <w:ind w:firstLine="0"/>
              <w:rPr>
                <w:sz w:val="18"/>
                <w:szCs w:val="18"/>
              </w:rPr>
            </w:pPr>
            <w:r w:rsidRPr="0009382D">
              <w:rPr>
                <w:sz w:val="18"/>
                <w:szCs w:val="18"/>
              </w:rPr>
              <w:t>Predicted Rec</w:t>
            </w:r>
            <w:r>
              <w:rPr>
                <w:sz w:val="18"/>
                <w:szCs w:val="18"/>
              </w:rPr>
              <w:t>ommended</w:t>
            </w:r>
          </w:p>
        </w:tc>
      </w:tr>
      <w:tr w:rsidR="0009382D" w:rsidRPr="00371779" w:rsidTr="00BC161D">
        <w:trPr>
          <w:jc w:val="center"/>
        </w:trPr>
        <w:tc>
          <w:tcPr>
            <w:tcW w:w="0" w:type="auto"/>
            <w:vAlign w:val="center"/>
          </w:tcPr>
          <w:p w:rsidR="0009382D" w:rsidRPr="0009382D" w:rsidRDefault="0009382D" w:rsidP="0009382D">
            <w:pPr>
              <w:ind w:firstLine="0"/>
              <w:rPr>
                <w:sz w:val="16"/>
                <w:szCs w:val="16"/>
              </w:rPr>
            </w:pPr>
            <w:r w:rsidRPr="0009382D">
              <w:rPr>
                <w:sz w:val="16"/>
                <w:szCs w:val="16"/>
              </w:rPr>
              <w:t>Actual No</w:t>
            </w:r>
            <w:r>
              <w:rPr>
                <w:sz w:val="16"/>
                <w:szCs w:val="16"/>
              </w:rPr>
              <w:t>t</w:t>
            </w:r>
            <w:r w:rsidRPr="0009382D">
              <w:rPr>
                <w:sz w:val="16"/>
                <w:szCs w:val="16"/>
              </w:rPr>
              <w:t xml:space="preserve"> Rec</w:t>
            </w:r>
            <w:r>
              <w:rPr>
                <w:sz w:val="16"/>
                <w:szCs w:val="16"/>
              </w:rPr>
              <w:t>ommended</w:t>
            </w:r>
          </w:p>
        </w:tc>
        <w:tc>
          <w:tcPr>
            <w:tcW w:w="0" w:type="auto"/>
            <w:vAlign w:val="center"/>
          </w:tcPr>
          <w:p w:rsidR="0009382D" w:rsidRPr="0009382D" w:rsidRDefault="0009382D" w:rsidP="00BC161D">
            <w:pPr>
              <w:ind w:firstLine="0"/>
              <w:rPr>
                <w:sz w:val="16"/>
                <w:szCs w:val="16"/>
              </w:rPr>
            </w:pPr>
            <w:r w:rsidRPr="0009382D">
              <w:rPr>
                <w:sz w:val="16"/>
                <w:szCs w:val="16"/>
              </w:rPr>
              <w:t>21647</w:t>
            </w:r>
          </w:p>
        </w:tc>
        <w:tc>
          <w:tcPr>
            <w:tcW w:w="0" w:type="auto"/>
            <w:vAlign w:val="center"/>
          </w:tcPr>
          <w:p w:rsidR="0009382D" w:rsidRPr="0009382D" w:rsidRDefault="0009382D" w:rsidP="00BC161D">
            <w:pPr>
              <w:ind w:firstLine="0"/>
              <w:rPr>
                <w:sz w:val="16"/>
                <w:szCs w:val="16"/>
              </w:rPr>
            </w:pPr>
            <w:r w:rsidRPr="0009382D">
              <w:rPr>
                <w:sz w:val="16"/>
                <w:szCs w:val="16"/>
              </w:rPr>
              <w:t>5018</w:t>
            </w:r>
          </w:p>
        </w:tc>
      </w:tr>
      <w:tr w:rsidR="0009382D" w:rsidRPr="00371779" w:rsidTr="00BC161D">
        <w:trPr>
          <w:jc w:val="center"/>
        </w:trPr>
        <w:tc>
          <w:tcPr>
            <w:tcW w:w="0" w:type="auto"/>
            <w:tcBorders>
              <w:bottom w:val="single" w:sz="12" w:space="0" w:color="000000"/>
            </w:tcBorders>
            <w:vAlign w:val="center"/>
          </w:tcPr>
          <w:p w:rsidR="0009382D" w:rsidRPr="0009382D" w:rsidRDefault="0009382D" w:rsidP="00BC161D">
            <w:pPr>
              <w:ind w:firstLine="0"/>
              <w:rPr>
                <w:sz w:val="16"/>
                <w:szCs w:val="16"/>
              </w:rPr>
            </w:pPr>
            <w:r w:rsidRPr="0009382D">
              <w:rPr>
                <w:sz w:val="16"/>
                <w:szCs w:val="16"/>
              </w:rPr>
              <w:t>Actual Rec</w:t>
            </w:r>
            <w:r>
              <w:rPr>
                <w:sz w:val="16"/>
                <w:szCs w:val="16"/>
              </w:rPr>
              <w:t>ommended</w:t>
            </w:r>
          </w:p>
        </w:tc>
        <w:tc>
          <w:tcPr>
            <w:tcW w:w="0" w:type="auto"/>
            <w:tcBorders>
              <w:bottom w:val="single" w:sz="12" w:space="0" w:color="000000"/>
            </w:tcBorders>
            <w:vAlign w:val="center"/>
          </w:tcPr>
          <w:p w:rsidR="0009382D" w:rsidRPr="0009382D" w:rsidRDefault="0009382D" w:rsidP="00BC161D">
            <w:pPr>
              <w:ind w:firstLine="0"/>
              <w:rPr>
                <w:sz w:val="16"/>
                <w:szCs w:val="16"/>
              </w:rPr>
            </w:pPr>
            <w:r w:rsidRPr="0009382D">
              <w:rPr>
                <w:sz w:val="16"/>
                <w:szCs w:val="16"/>
              </w:rPr>
              <w:t>6897</w:t>
            </w:r>
          </w:p>
        </w:tc>
        <w:tc>
          <w:tcPr>
            <w:tcW w:w="0" w:type="auto"/>
            <w:tcBorders>
              <w:bottom w:val="single" w:sz="12" w:space="0" w:color="000000"/>
            </w:tcBorders>
            <w:vAlign w:val="center"/>
          </w:tcPr>
          <w:p w:rsidR="0009382D" w:rsidRPr="0009382D" w:rsidRDefault="0009382D" w:rsidP="00BC161D">
            <w:pPr>
              <w:ind w:firstLine="0"/>
              <w:rPr>
                <w:sz w:val="16"/>
                <w:szCs w:val="16"/>
              </w:rPr>
            </w:pPr>
            <w:r w:rsidRPr="0009382D">
              <w:rPr>
                <w:sz w:val="16"/>
                <w:szCs w:val="16"/>
              </w:rPr>
              <w:t>19768</w:t>
            </w:r>
          </w:p>
        </w:tc>
      </w:tr>
    </w:tbl>
    <w:p w:rsidR="0009382D" w:rsidRDefault="0009382D" w:rsidP="008B6CB3">
      <w:pPr>
        <w:ind w:firstLine="0"/>
      </w:pPr>
    </w:p>
    <w:p w:rsidR="008B6CB3" w:rsidRPr="008B6CB3" w:rsidRDefault="008B6CB3" w:rsidP="0009382D">
      <w:pPr>
        <w:ind w:firstLine="0"/>
      </w:pPr>
      <w:r w:rsidRPr="008B6CB3">
        <w:t>Features with coefficients higher than 10 for predicting recommended reviews include text sentiment to average restaurant rating, user rating, and text total sentiment. Features with coefficients higher than 1 for predicting recommended reviews include the number of reviews the user made, and number of days after October 2004 the review was published, number of words in text without stopwords, text threat score, number of words in text, percentage of very negative sentences, number of photos of user, number of friends, and text Automated Readability score.</w:t>
      </w:r>
    </w:p>
    <w:p w:rsidR="00F26B72" w:rsidRDefault="00576DAA" w:rsidP="00576DAA">
      <w:r>
        <w:t>Features with coefficients higher than 10 for predicting not recommended reviews</w:t>
      </w:r>
      <w:r w:rsidRPr="005F0A2A">
        <w:t xml:space="preserve"> </w:t>
      </w:r>
      <w:r>
        <w:t>include user rating to average rating, text average sentiment, and number of sentences. Features with coefficients higher than 1 for predicting not recommended reviews</w:t>
      </w:r>
      <w:r w:rsidRPr="005F0A2A">
        <w:t xml:space="preserve"> </w:t>
      </w:r>
      <w:r>
        <w:t>include text severe toxic score, percentage of very positive sentences, percentage of positive sentences, and text identity hate score.</w:t>
      </w:r>
    </w:p>
    <w:p w:rsidR="004A24DE" w:rsidRPr="00F26B72" w:rsidRDefault="00576DAA" w:rsidP="004A24DE">
      <w:r>
        <w:t>Other features with low magnitudes for coefficients predicting recommended reviews</w:t>
      </w:r>
      <w:r w:rsidRPr="005F0A2A">
        <w:t xml:space="preserve"> </w:t>
      </w:r>
      <w:r>
        <w:t xml:space="preserve">include user to restaurant distance, text spelling score, deceptive score, </w:t>
      </w:r>
      <w:r w:rsidR="004A24DE">
        <w:t>percentage of very negative sentences, having a</w:t>
      </w:r>
      <w:r>
        <w:t xml:space="preserve"> </w:t>
      </w:r>
      <w:r w:rsidR="004A24DE">
        <w:t>p</w:t>
      </w:r>
      <w:r>
        <w:t xml:space="preserve">rofile </w:t>
      </w:r>
      <w:r w:rsidR="004A24DE">
        <w:t>p</w:t>
      </w:r>
      <w:r>
        <w:t>icture</w:t>
      </w:r>
      <w:r w:rsidR="004A24DE">
        <w:t>, text t</w:t>
      </w:r>
      <w:r>
        <w:t xml:space="preserve">oxic </w:t>
      </w:r>
      <w:r w:rsidR="004A24DE">
        <w:t>score, number of w</w:t>
      </w:r>
      <w:r>
        <w:t xml:space="preserve">ords </w:t>
      </w:r>
      <w:r w:rsidR="004A24DE">
        <w:t>of restaurant a</w:t>
      </w:r>
      <w:r>
        <w:t>ddress</w:t>
      </w:r>
      <w:r w:rsidR="004A24DE">
        <w:t xml:space="preserve">, and text readability </w:t>
      </w:r>
      <w:r w:rsidR="004A24DE" w:rsidRPr="00C162C6">
        <w:t>Flesch–Kincaid</w:t>
      </w:r>
      <w:r w:rsidR="004A24DE">
        <w:t xml:space="preserve"> score. Other features with low magnitudes for coefficients predicting not recommended reviews</w:t>
      </w:r>
      <w:r w:rsidR="004A24DE" w:rsidRPr="005F0A2A">
        <w:t xml:space="preserve"> </w:t>
      </w:r>
      <w:r w:rsidR="004A24DE">
        <w:t>include recommended ratio of restaurant reviews, edited review, percentage of neutral sentences, number of reviews of restaurant, number of restaurants in city, text obscene score, number of words in restaurant name, text insult score, and Yelp restaurant listing order.</w:t>
      </w:r>
    </w:p>
    <w:p w:rsidR="00F26B72" w:rsidRDefault="00F26B72" w:rsidP="00F26B72">
      <w:pPr>
        <w:ind w:firstLine="0"/>
      </w:pPr>
      <w:r>
        <w:rPr>
          <w:noProof/>
          <w:lang w:eastAsia="ko-KR"/>
        </w:rPr>
        <w:lastRenderedPageBreak/>
        <w:drawing>
          <wp:inline distT="0" distB="0" distL="0" distR="0">
            <wp:extent cx="4392295" cy="3513836"/>
            <wp:effectExtent l="19050" t="0" r="8255" b="0"/>
            <wp:docPr id="11" name="Picture 1" descr="C:\Users\Yao\Google Drive\capstone\feature_importa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Google Drive\capstone\feature_importance1.png"/>
                    <pic:cNvPicPr>
                      <a:picLocks noChangeAspect="1" noChangeArrowheads="1"/>
                    </pic:cNvPicPr>
                  </pic:nvPicPr>
                  <pic:blipFill>
                    <a:blip r:embed="rId12" cstate="print"/>
                    <a:srcRect/>
                    <a:stretch>
                      <a:fillRect/>
                    </a:stretch>
                  </pic:blipFill>
                  <pic:spPr bwMode="auto">
                    <a:xfrm>
                      <a:off x="0" y="0"/>
                      <a:ext cx="4392295" cy="3513836"/>
                    </a:xfrm>
                    <a:prstGeom prst="rect">
                      <a:avLst/>
                    </a:prstGeom>
                    <a:noFill/>
                    <a:ln w="9525">
                      <a:noFill/>
                      <a:miter lim="800000"/>
                      <a:headEnd/>
                      <a:tailEnd/>
                    </a:ln>
                  </pic:spPr>
                </pic:pic>
              </a:graphicData>
            </a:graphic>
          </wp:inline>
        </w:drawing>
      </w:r>
    </w:p>
    <w:p w:rsidR="008B6CB3" w:rsidRPr="003A5E7E" w:rsidRDefault="00F26B72" w:rsidP="003A5E7E">
      <w:pPr>
        <w:pStyle w:val="tabletitle"/>
        <w:spacing w:after="240"/>
        <w:rPr>
          <w:lang w:val="en-US"/>
        </w:rPr>
      </w:pPr>
      <w:r>
        <w:rPr>
          <w:b/>
          <w:lang w:val="en-GB"/>
        </w:rPr>
        <w:t>Figure</w:t>
      </w:r>
      <w:r w:rsidRPr="009B1D59">
        <w:rPr>
          <w:b/>
          <w:lang w:val="en-GB"/>
        </w:rPr>
        <w:t xml:space="preserve"> </w:t>
      </w:r>
      <w:r>
        <w:rPr>
          <w:b/>
          <w:lang w:val="en-GB"/>
        </w:rPr>
        <w:t>6</w:t>
      </w:r>
      <w:r w:rsidRPr="009B1D59">
        <w:rPr>
          <w:b/>
          <w:lang w:val="en-GB"/>
        </w:rPr>
        <w:t>.</w:t>
      </w:r>
      <w:r w:rsidRPr="009B1D59">
        <w:rPr>
          <w:lang w:val="en-GB"/>
        </w:rPr>
        <w:t xml:space="preserve"> </w:t>
      </w:r>
      <w:r w:rsidR="004A24DE" w:rsidRPr="004A24DE">
        <w:rPr>
          <w:lang w:val="en-US"/>
        </w:rPr>
        <w:t>The determining features that influence Yelp's review filtering algorithm is based on the magnitude of those coefficients in the full model</w:t>
      </w:r>
      <w:r w:rsidRPr="00BA6FF8">
        <w:rPr>
          <w:lang w:val="en-US"/>
        </w:rPr>
        <w:t>.</w:t>
      </w:r>
    </w:p>
    <w:p w:rsidR="008B6CB3" w:rsidRDefault="004A24DE" w:rsidP="008B6CB3">
      <w:pPr>
        <w:pStyle w:val="heading20"/>
        <w:outlineLvl w:val="0"/>
      </w:pPr>
      <w:r>
        <w:t>8.2</w:t>
      </w:r>
      <w:r w:rsidRPr="009A3755">
        <w:t xml:space="preserve">   </w:t>
      </w:r>
      <w:r>
        <w:t>Reduced Model</w:t>
      </w:r>
    </w:p>
    <w:p w:rsidR="0009382D" w:rsidRDefault="008B6CB3" w:rsidP="0009382D">
      <w:pPr>
        <w:ind w:firstLine="0"/>
      </w:pPr>
      <w:r w:rsidRPr="008B6CB3">
        <w:t xml:space="preserve">The significant features by that influence Yelp's review filtering algorithm is based on the magnitude of those coefficients in the reduced model [Figure 7]. </w:t>
      </w:r>
      <w:r w:rsidR="003A5E7E">
        <w:t xml:space="preserve">The reduced model for binary prediction has a 77.61% accuracy score, </w:t>
      </w:r>
      <w:r w:rsidR="00402FE4">
        <w:t xml:space="preserve">a </w:t>
      </w:r>
      <w:r w:rsidR="003A5E7E">
        <w:t xml:space="preserve">79.71% precision score, </w:t>
      </w:r>
      <w:r w:rsidR="00402FE4">
        <w:t xml:space="preserve">a </w:t>
      </w:r>
      <w:r w:rsidR="003A5E7E">
        <w:t xml:space="preserve">74.07% recall score, and </w:t>
      </w:r>
      <w:r w:rsidR="00402FE4">
        <w:t xml:space="preserve">a </w:t>
      </w:r>
      <w:r w:rsidR="003A5E7E">
        <w:t>76.79% F1-Score.</w:t>
      </w:r>
      <w:r w:rsidR="0009382D" w:rsidRPr="0009382D">
        <w:t xml:space="preserve"> </w:t>
      </w:r>
      <w:r w:rsidR="001B641B">
        <w:t>The predicted results for the reduced model shows that balancing the dataset predicts for both observations with similar accuracy</w:t>
      </w:r>
      <w:r w:rsidR="0009382D">
        <w:t xml:space="preserve"> [Table 9].</w:t>
      </w:r>
    </w:p>
    <w:p w:rsidR="0009382D" w:rsidRPr="009B1D59" w:rsidRDefault="0009382D" w:rsidP="0009382D">
      <w:pPr>
        <w:pStyle w:val="tabletitle"/>
        <w:spacing w:after="240"/>
        <w:rPr>
          <w:lang w:val="en-GB"/>
        </w:rPr>
      </w:pPr>
      <w:r w:rsidRPr="009B1D59">
        <w:rPr>
          <w:b/>
          <w:lang w:val="en-GB"/>
        </w:rPr>
        <w:t xml:space="preserve">Table </w:t>
      </w:r>
      <w:r>
        <w:rPr>
          <w:b/>
        </w:rPr>
        <w:t>9</w:t>
      </w:r>
      <w:r w:rsidRPr="009B1D59">
        <w:rPr>
          <w:b/>
          <w:lang w:val="en-GB"/>
        </w:rPr>
        <w:t>.</w:t>
      </w:r>
      <w:r w:rsidRPr="009B1D59">
        <w:rPr>
          <w:lang w:val="en-GB"/>
        </w:rPr>
        <w:t xml:space="preserve"> </w:t>
      </w:r>
      <w:r w:rsidR="001B641B">
        <w:t>The</w:t>
      </w:r>
      <w:r>
        <w:t xml:space="preserve"> predicted results for the reduced model shows that balancing the dataset predicts for both observations with similar accuracy.</w:t>
      </w:r>
    </w:p>
    <w:tbl>
      <w:tblPr>
        <w:tblW w:w="0" w:type="auto"/>
        <w:jc w:val="center"/>
        <w:tblCellMar>
          <w:left w:w="70" w:type="dxa"/>
          <w:right w:w="70" w:type="dxa"/>
        </w:tblCellMar>
        <w:tblLook w:val="0000" w:firstRow="0" w:lastRow="0" w:firstColumn="0" w:lastColumn="0" w:noHBand="0" w:noVBand="0"/>
      </w:tblPr>
      <w:tblGrid>
        <w:gridCol w:w="1847"/>
        <w:gridCol w:w="2260"/>
        <w:gridCol w:w="1945"/>
      </w:tblGrid>
      <w:tr w:rsidR="0009382D" w:rsidRPr="00371779" w:rsidTr="00BC161D">
        <w:trPr>
          <w:jc w:val="center"/>
        </w:trPr>
        <w:tc>
          <w:tcPr>
            <w:tcW w:w="0" w:type="auto"/>
            <w:tcBorders>
              <w:top w:val="single" w:sz="12" w:space="0" w:color="000000"/>
              <w:bottom w:val="single" w:sz="6" w:space="0" w:color="000000"/>
            </w:tcBorders>
          </w:tcPr>
          <w:p w:rsidR="0009382D" w:rsidRPr="002272C2" w:rsidRDefault="0009382D" w:rsidP="00BC161D">
            <w:pPr>
              <w:ind w:firstLine="0"/>
              <w:rPr>
                <w:sz w:val="18"/>
                <w:szCs w:val="18"/>
              </w:rPr>
            </w:pPr>
          </w:p>
        </w:tc>
        <w:tc>
          <w:tcPr>
            <w:tcW w:w="0" w:type="auto"/>
            <w:tcBorders>
              <w:top w:val="single" w:sz="12" w:space="0" w:color="000000"/>
              <w:bottom w:val="single" w:sz="6" w:space="0" w:color="000000"/>
            </w:tcBorders>
          </w:tcPr>
          <w:p w:rsidR="0009382D" w:rsidRPr="002272C2" w:rsidRDefault="0009382D" w:rsidP="00BC161D">
            <w:pPr>
              <w:ind w:firstLine="0"/>
              <w:rPr>
                <w:sz w:val="18"/>
                <w:szCs w:val="18"/>
              </w:rPr>
            </w:pPr>
            <w:r w:rsidRPr="0009382D">
              <w:rPr>
                <w:sz w:val="18"/>
                <w:szCs w:val="18"/>
              </w:rPr>
              <w:t>Predicted No</w:t>
            </w:r>
            <w:r>
              <w:rPr>
                <w:sz w:val="18"/>
                <w:szCs w:val="18"/>
              </w:rPr>
              <w:t>t</w:t>
            </w:r>
            <w:r w:rsidRPr="0009382D">
              <w:rPr>
                <w:sz w:val="18"/>
                <w:szCs w:val="18"/>
              </w:rPr>
              <w:t xml:space="preserve"> Rec</w:t>
            </w:r>
            <w:r>
              <w:rPr>
                <w:sz w:val="18"/>
                <w:szCs w:val="18"/>
              </w:rPr>
              <w:t>ommended</w:t>
            </w:r>
          </w:p>
        </w:tc>
        <w:tc>
          <w:tcPr>
            <w:tcW w:w="0" w:type="auto"/>
            <w:tcBorders>
              <w:top w:val="single" w:sz="12" w:space="0" w:color="000000"/>
              <w:bottom w:val="single" w:sz="6" w:space="0" w:color="000000"/>
            </w:tcBorders>
          </w:tcPr>
          <w:p w:rsidR="0009382D" w:rsidRPr="002272C2" w:rsidRDefault="0009382D" w:rsidP="00BC161D">
            <w:pPr>
              <w:ind w:firstLine="0"/>
              <w:rPr>
                <w:sz w:val="18"/>
                <w:szCs w:val="18"/>
              </w:rPr>
            </w:pPr>
            <w:r w:rsidRPr="0009382D">
              <w:rPr>
                <w:sz w:val="18"/>
                <w:szCs w:val="18"/>
              </w:rPr>
              <w:t>Predicted Rec</w:t>
            </w:r>
            <w:r>
              <w:rPr>
                <w:sz w:val="18"/>
                <w:szCs w:val="18"/>
              </w:rPr>
              <w:t>ommended</w:t>
            </w:r>
          </w:p>
        </w:tc>
      </w:tr>
      <w:tr w:rsidR="0009382D" w:rsidRPr="00371779" w:rsidTr="00BC161D">
        <w:trPr>
          <w:jc w:val="center"/>
        </w:trPr>
        <w:tc>
          <w:tcPr>
            <w:tcW w:w="0" w:type="auto"/>
            <w:vAlign w:val="center"/>
          </w:tcPr>
          <w:p w:rsidR="0009382D" w:rsidRPr="0009382D" w:rsidRDefault="0009382D" w:rsidP="00BC161D">
            <w:pPr>
              <w:ind w:firstLine="0"/>
              <w:rPr>
                <w:sz w:val="16"/>
                <w:szCs w:val="16"/>
              </w:rPr>
            </w:pPr>
            <w:r w:rsidRPr="0009382D">
              <w:rPr>
                <w:sz w:val="16"/>
                <w:szCs w:val="16"/>
              </w:rPr>
              <w:t>Actual No</w:t>
            </w:r>
            <w:r>
              <w:rPr>
                <w:sz w:val="16"/>
                <w:szCs w:val="16"/>
              </w:rPr>
              <w:t>t</w:t>
            </w:r>
            <w:r w:rsidRPr="0009382D">
              <w:rPr>
                <w:sz w:val="16"/>
                <w:szCs w:val="16"/>
              </w:rPr>
              <w:t xml:space="preserve"> Rec</w:t>
            </w:r>
            <w:r>
              <w:rPr>
                <w:sz w:val="16"/>
                <w:szCs w:val="16"/>
              </w:rPr>
              <w:t>ommended</w:t>
            </w:r>
          </w:p>
        </w:tc>
        <w:tc>
          <w:tcPr>
            <w:tcW w:w="0" w:type="auto"/>
            <w:vAlign w:val="center"/>
          </w:tcPr>
          <w:p w:rsidR="0009382D" w:rsidRPr="0009382D" w:rsidRDefault="001B641B" w:rsidP="00BC161D">
            <w:pPr>
              <w:ind w:firstLine="0"/>
              <w:rPr>
                <w:sz w:val="16"/>
                <w:szCs w:val="16"/>
              </w:rPr>
            </w:pPr>
            <w:r w:rsidRPr="001B641B">
              <w:rPr>
                <w:sz w:val="16"/>
                <w:szCs w:val="16"/>
              </w:rPr>
              <w:t>21639</w:t>
            </w:r>
          </w:p>
        </w:tc>
        <w:tc>
          <w:tcPr>
            <w:tcW w:w="0" w:type="auto"/>
            <w:vAlign w:val="center"/>
          </w:tcPr>
          <w:p w:rsidR="0009382D" w:rsidRPr="0009382D" w:rsidRDefault="001B641B" w:rsidP="00BC161D">
            <w:pPr>
              <w:ind w:firstLine="0"/>
              <w:rPr>
                <w:sz w:val="16"/>
                <w:szCs w:val="16"/>
              </w:rPr>
            </w:pPr>
            <w:r w:rsidRPr="001B641B">
              <w:rPr>
                <w:sz w:val="16"/>
                <w:szCs w:val="16"/>
              </w:rPr>
              <w:t>5026</w:t>
            </w:r>
          </w:p>
        </w:tc>
      </w:tr>
      <w:tr w:rsidR="0009382D" w:rsidRPr="00371779" w:rsidTr="00BC161D">
        <w:trPr>
          <w:jc w:val="center"/>
        </w:trPr>
        <w:tc>
          <w:tcPr>
            <w:tcW w:w="0" w:type="auto"/>
            <w:tcBorders>
              <w:bottom w:val="single" w:sz="12" w:space="0" w:color="000000"/>
            </w:tcBorders>
            <w:vAlign w:val="center"/>
          </w:tcPr>
          <w:p w:rsidR="0009382D" w:rsidRPr="0009382D" w:rsidRDefault="0009382D" w:rsidP="00BC161D">
            <w:pPr>
              <w:ind w:firstLine="0"/>
              <w:rPr>
                <w:sz w:val="16"/>
                <w:szCs w:val="16"/>
              </w:rPr>
            </w:pPr>
            <w:r w:rsidRPr="0009382D">
              <w:rPr>
                <w:sz w:val="16"/>
                <w:szCs w:val="16"/>
              </w:rPr>
              <w:t>Actual Rec</w:t>
            </w:r>
            <w:r>
              <w:rPr>
                <w:sz w:val="16"/>
                <w:szCs w:val="16"/>
              </w:rPr>
              <w:t>ommended</w:t>
            </w:r>
          </w:p>
        </w:tc>
        <w:tc>
          <w:tcPr>
            <w:tcW w:w="0" w:type="auto"/>
            <w:tcBorders>
              <w:bottom w:val="single" w:sz="12" w:space="0" w:color="000000"/>
            </w:tcBorders>
            <w:vAlign w:val="center"/>
          </w:tcPr>
          <w:p w:rsidR="0009382D" w:rsidRPr="0009382D" w:rsidRDefault="001B641B" w:rsidP="00BC161D">
            <w:pPr>
              <w:ind w:firstLine="0"/>
              <w:rPr>
                <w:sz w:val="16"/>
                <w:szCs w:val="16"/>
              </w:rPr>
            </w:pPr>
            <w:r w:rsidRPr="001B641B">
              <w:rPr>
                <w:sz w:val="16"/>
                <w:szCs w:val="16"/>
              </w:rPr>
              <w:t>6913</w:t>
            </w:r>
          </w:p>
        </w:tc>
        <w:tc>
          <w:tcPr>
            <w:tcW w:w="0" w:type="auto"/>
            <w:tcBorders>
              <w:bottom w:val="single" w:sz="12" w:space="0" w:color="000000"/>
            </w:tcBorders>
            <w:vAlign w:val="center"/>
          </w:tcPr>
          <w:p w:rsidR="0009382D" w:rsidRPr="0009382D" w:rsidRDefault="001B641B" w:rsidP="00BC161D">
            <w:pPr>
              <w:ind w:firstLine="0"/>
              <w:rPr>
                <w:sz w:val="16"/>
                <w:szCs w:val="16"/>
              </w:rPr>
            </w:pPr>
            <w:r w:rsidRPr="001B641B">
              <w:rPr>
                <w:sz w:val="16"/>
                <w:szCs w:val="16"/>
              </w:rPr>
              <w:t>19752</w:t>
            </w:r>
          </w:p>
        </w:tc>
      </w:tr>
    </w:tbl>
    <w:p w:rsidR="008B6CB3" w:rsidRDefault="008B6CB3" w:rsidP="003A5E7E">
      <w:pPr>
        <w:ind w:firstLine="0"/>
      </w:pPr>
    </w:p>
    <w:p w:rsidR="008B6CB3" w:rsidRPr="008B6CB3" w:rsidRDefault="008B6CB3" w:rsidP="001B641B">
      <w:pPr>
        <w:ind w:firstLine="0"/>
      </w:pPr>
      <w:r w:rsidRPr="008B6CB3">
        <w:t xml:space="preserve">Features with coefficients higher than 10 for predicting recommended reviews include text sentiment to average restaurant rating, user rating, and text total sentiment. Features with coefficients higher than 1 for predicting recommended reviews include the number </w:t>
      </w:r>
      <w:r w:rsidRPr="008B6CB3">
        <w:lastRenderedPageBreak/>
        <w:t>of reviews the user made, and number of days after October 2004 the review was published, number of words in text without stopwords, number of words in text, number of photos of user, percentage of very negative sentences, number of friends, and text Automated Readability score.</w:t>
      </w:r>
    </w:p>
    <w:p w:rsidR="004A24DE" w:rsidRDefault="004A24DE" w:rsidP="004A24DE">
      <w:r>
        <w:t>Features with coefficients higher than 10 for predicting not recommended reviews</w:t>
      </w:r>
      <w:r w:rsidRPr="005F0A2A">
        <w:t xml:space="preserve"> </w:t>
      </w:r>
      <w:r>
        <w:t>include user rating to average rating, text average sentiment, and number of sentences. Features with coefficients higher than 1 for predicting not recommended reviews</w:t>
      </w:r>
      <w:r w:rsidRPr="005F0A2A">
        <w:t xml:space="preserve"> </w:t>
      </w:r>
      <w:r>
        <w:t xml:space="preserve">include </w:t>
      </w:r>
      <w:r w:rsidR="00D61A9E">
        <w:t xml:space="preserve">percentage of positive sentences and </w:t>
      </w:r>
      <w:r>
        <w:t>percentage of very positive sentences.</w:t>
      </w:r>
    </w:p>
    <w:p w:rsidR="004A24DE" w:rsidRDefault="004A24DE" w:rsidP="004A24DE">
      <w:r>
        <w:t>Other features with low magnitudes for coefficients predicting recommended reviews</w:t>
      </w:r>
      <w:r w:rsidRPr="005F0A2A">
        <w:t xml:space="preserve"> </w:t>
      </w:r>
      <w:r>
        <w:t xml:space="preserve">include user to restaurant distance, text spelling score, deceptive score, </w:t>
      </w:r>
      <w:r w:rsidR="00D61A9E">
        <w:t>and</w:t>
      </w:r>
      <w:r>
        <w:t xml:space="preserve"> having a profile picture. Other features with low magnitudes for coefficients predicting not recommended reviews</w:t>
      </w:r>
      <w:r w:rsidRPr="005F0A2A">
        <w:t xml:space="preserve"> </w:t>
      </w:r>
      <w:r>
        <w:t xml:space="preserve">include </w:t>
      </w:r>
      <w:r w:rsidR="00D61A9E">
        <w:t xml:space="preserve">percentage of neutral sentences, </w:t>
      </w:r>
      <w:r>
        <w:t>recommended ratio of restaurant reviews, edited</w:t>
      </w:r>
      <w:r w:rsidR="00D61A9E">
        <w:t xml:space="preserve"> review,</w:t>
      </w:r>
      <w:r>
        <w:t xml:space="preserve"> number of reviews of restaurant, </w:t>
      </w:r>
      <w:r w:rsidR="00D61A9E">
        <w:t xml:space="preserve">and </w:t>
      </w:r>
      <w:r>
        <w:t>number of restaurants in c</w:t>
      </w:r>
      <w:r w:rsidR="00D61A9E">
        <w:t>ity</w:t>
      </w:r>
      <w:r>
        <w:t>.</w:t>
      </w:r>
    </w:p>
    <w:p w:rsidR="00F26B72" w:rsidRDefault="00D61A9E" w:rsidP="00F26B72">
      <w:r>
        <w:t xml:space="preserve">The features that are no longer significant in the reduced model include </w:t>
      </w:r>
      <w:r w:rsidR="008B6CB3">
        <w:t xml:space="preserve">percentage of negative sentences, text readability </w:t>
      </w:r>
      <w:r w:rsidR="008B6CB3" w:rsidRPr="00C162C6">
        <w:t>Flesch–Kincaid</w:t>
      </w:r>
      <w:r w:rsidR="008B6CB3">
        <w:t xml:space="preserve"> score, text identity hate score, text insult score, text threat score, text obscene score, text severe toxic score, text toxic score, number of words of restaurant name, number of words of restaurant address, and </w:t>
      </w:r>
      <w:r>
        <w:t>Yelp listing order.</w:t>
      </w:r>
    </w:p>
    <w:p w:rsidR="008B6CB3" w:rsidRDefault="008B6CB3" w:rsidP="008B6CB3">
      <w:pPr>
        <w:ind w:firstLine="0"/>
      </w:pPr>
      <w:r>
        <w:rPr>
          <w:noProof/>
          <w:lang w:eastAsia="ko-KR"/>
        </w:rPr>
        <w:drawing>
          <wp:inline distT="0" distB="0" distL="0" distR="0">
            <wp:extent cx="4392295" cy="3513836"/>
            <wp:effectExtent l="19050" t="0" r="8255" b="0"/>
            <wp:docPr id="12" name="Picture 2" descr="C:\Users\Yao\Google Drive\capstone\feature_importa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Google Drive\capstone\feature_importance2.png"/>
                    <pic:cNvPicPr>
                      <a:picLocks noChangeAspect="1" noChangeArrowheads="1"/>
                    </pic:cNvPicPr>
                  </pic:nvPicPr>
                  <pic:blipFill>
                    <a:blip r:embed="rId13" cstate="print"/>
                    <a:srcRect/>
                    <a:stretch>
                      <a:fillRect/>
                    </a:stretch>
                  </pic:blipFill>
                  <pic:spPr bwMode="auto">
                    <a:xfrm>
                      <a:off x="0" y="0"/>
                      <a:ext cx="4392295" cy="3513836"/>
                    </a:xfrm>
                    <a:prstGeom prst="rect">
                      <a:avLst/>
                    </a:prstGeom>
                    <a:noFill/>
                    <a:ln w="9525">
                      <a:noFill/>
                      <a:miter lim="800000"/>
                      <a:headEnd/>
                      <a:tailEnd/>
                    </a:ln>
                  </pic:spPr>
                </pic:pic>
              </a:graphicData>
            </a:graphic>
          </wp:inline>
        </w:drawing>
      </w:r>
    </w:p>
    <w:p w:rsidR="00C33308" w:rsidRPr="003A5E7E" w:rsidRDefault="008B6CB3" w:rsidP="003A5E7E">
      <w:pPr>
        <w:pStyle w:val="tabletitle"/>
        <w:spacing w:after="240"/>
        <w:rPr>
          <w:lang w:val="en-US"/>
        </w:rPr>
      </w:pPr>
      <w:r>
        <w:rPr>
          <w:b/>
          <w:lang w:val="en-GB"/>
        </w:rPr>
        <w:lastRenderedPageBreak/>
        <w:t>Figure</w:t>
      </w:r>
      <w:r w:rsidRPr="009B1D59">
        <w:rPr>
          <w:b/>
          <w:lang w:val="en-GB"/>
        </w:rPr>
        <w:t xml:space="preserve"> </w:t>
      </w:r>
      <w:r>
        <w:rPr>
          <w:b/>
          <w:lang w:val="en-GB"/>
        </w:rPr>
        <w:t>7</w:t>
      </w:r>
      <w:r w:rsidRPr="009B1D59">
        <w:rPr>
          <w:b/>
          <w:lang w:val="en-GB"/>
        </w:rPr>
        <w:t>.</w:t>
      </w:r>
      <w:r w:rsidRPr="009B1D59">
        <w:rPr>
          <w:lang w:val="en-GB"/>
        </w:rPr>
        <w:t xml:space="preserve"> </w:t>
      </w:r>
      <w:r>
        <w:t>The significant features by that influence Yelp's review filtering algorithm is based on the magnitude of those coefficients in the reduced model</w:t>
      </w:r>
      <w:r w:rsidRPr="00BA6FF8">
        <w:rPr>
          <w:lang w:val="en-US"/>
        </w:rPr>
        <w:t>.</w:t>
      </w:r>
    </w:p>
    <w:p w:rsidR="00C32313" w:rsidRDefault="009C1C2A" w:rsidP="003A5E7E">
      <w:pPr>
        <w:pStyle w:val="heading10"/>
        <w:outlineLvl w:val="0"/>
      </w:pPr>
      <w:r>
        <w:t>9</w:t>
      </w:r>
      <w:r w:rsidR="00E312F0" w:rsidRPr="009A3755">
        <w:t xml:space="preserve">   </w:t>
      </w:r>
      <w:r w:rsidR="00747388">
        <w:t>Analysis</w:t>
      </w:r>
    </w:p>
    <w:p w:rsidR="009B6C48" w:rsidRDefault="009B6C48" w:rsidP="00402FE4">
      <w:pPr>
        <w:ind w:firstLine="0"/>
      </w:pPr>
      <w:r>
        <w:t xml:space="preserve">The reduced model evaluated which features have a significant role in determining what causes reviews to become recommended or not recommended. A guideline on how to submit a recommended review is the result of the investigation. </w:t>
      </w:r>
      <w:r w:rsidR="007D410F">
        <w:t>Insignificant features from the reduced model validates the randomized sampling procedure and the application of text classifiers towards removing extreme comments.</w:t>
      </w:r>
    </w:p>
    <w:p w:rsidR="009B6C48" w:rsidRDefault="009B6C48" w:rsidP="009B6C48">
      <w:pPr>
        <w:pStyle w:val="heading20"/>
        <w:outlineLvl w:val="0"/>
      </w:pPr>
      <w:r>
        <w:t>9.1</w:t>
      </w:r>
      <w:r w:rsidRPr="009A3755">
        <w:t xml:space="preserve">   </w:t>
      </w:r>
      <w:r>
        <w:t xml:space="preserve">Guideline </w:t>
      </w:r>
      <w:r w:rsidR="007D410F">
        <w:t>For</w:t>
      </w:r>
      <w:r>
        <w:t xml:space="preserve"> Recommended Review</w:t>
      </w:r>
    </w:p>
    <w:p w:rsidR="007D410F" w:rsidRDefault="002200AD" w:rsidP="00402FE4">
      <w:pPr>
        <w:ind w:firstLine="0"/>
      </w:pPr>
      <w:r>
        <w:t>To submit a review that is more likely to be recommended, compose an overall positive message in multiple sentences that express variations in sentiment. Rating a business higher than the average rating or having too many sentences would result in a not recommended review. Users that have a larger number of friends, reviews, and photos submitted also increases their likelihood to be recommended. Recommended reviews also are based on recent submission, higher text readability, and less stop words. Reviews are less recommended if many reviews already exist per business</w:t>
      </w:r>
      <w:r w:rsidR="009B6C48">
        <w:t xml:space="preserve"> and if the review is edited.</w:t>
      </w:r>
    </w:p>
    <w:p w:rsidR="007D410F" w:rsidRDefault="007D410F" w:rsidP="007D410F">
      <w:pPr>
        <w:pStyle w:val="heading20"/>
        <w:outlineLvl w:val="0"/>
      </w:pPr>
      <w:r>
        <w:t>9.2</w:t>
      </w:r>
      <w:r w:rsidRPr="009A3755">
        <w:t xml:space="preserve">   </w:t>
      </w:r>
      <w:r>
        <w:t>Insignificant Features Interpretation</w:t>
      </w:r>
    </w:p>
    <w:p w:rsidR="002200AD" w:rsidRDefault="001B641B" w:rsidP="007D410F">
      <w:pPr>
        <w:ind w:firstLine="0"/>
      </w:pPr>
      <w:r>
        <w:t>The reduced model's insignificant features show that the two-stage sampling procedure had equal probability in scraping restaurants with randomized number of words in restaurant name, number of words in restaurant address, and Yelp listing order</w:t>
      </w:r>
      <w:r w:rsidR="005E66C9">
        <w:t xml:space="preserve"> [33]</w:t>
      </w:r>
      <w:r>
        <w:t xml:space="preserve">. Yelp is not necessarily a platform for extreme comments, yet </w:t>
      </w:r>
      <w:r w:rsidR="009B6C48">
        <w:t xml:space="preserve">their filtering algorithm does not filter text based on </w:t>
      </w:r>
      <w:r>
        <w:t xml:space="preserve">identity hate score, insult score, threat score, obscene score, severe toxic score, </w:t>
      </w:r>
      <w:r w:rsidR="009B6C48">
        <w:t>and</w:t>
      </w:r>
      <w:r>
        <w:t xml:space="preserve"> toxic score</w:t>
      </w:r>
      <w:r w:rsidR="009B6C48">
        <w:t>. Deceptive score has a low magnitude for a review to be recommended, which should be opposite for removing deceptive reviews. Since removed reviews are inaccessible, text classifiers are still useful for removing comments that violate the terms of use</w:t>
      </w:r>
      <w:r w:rsidR="005E66C9">
        <w:t xml:space="preserve"> [40]</w:t>
      </w:r>
      <w:r w:rsidR="009B6C48">
        <w:t>.</w:t>
      </w:r>
    </w:p>
    <w:p w:rsidR="00E312F0" w:rsidRDefault="009C1C2A" w:rsidP="00D82683">
      <w:pPr>
        <w:pStyle w:val="heading10"/>
        <w:outlineLvl w:val="0"/>
      </w:pPr>
      <w:r>
        <w:t>10</w:t>
      </w:r>
      <w:r w:rsidR="00E312F0" w:rsidRPr="009A3755">
        <w:t xml:space="preserve">   </w:t>
      </w:r>
      <w:r w:rsidR="00747388">
        <w:t>Ethics</w:t>
      </w:r>
    </w:p>
    <w:p w:rsidR="000855AE" w:rsidRDefault="006B7149" w:rsidP="000855AE">
      <w:pPr>
        <w:pStyle w:val="p1a"/>
      </w:pPr>
      <w:r>
        <w:t>Yelp's role in helping society make better informed decisions can be met with unease with their undisclosed filtering algorithm for recommending reviews</w:t>
      </w:r>
      <w:r w:rsidR="005E66C9">
        <w:t xml:space="preserve"> [23]</w:t>
      </w:r>
      <w:r>
        <w:t xml:space="preserve">. This study brings a clearer understanding of the significant features that influence Yelp's filtering algorithm. </w:t>
      </w:r>
      <w:r w:rsidR="002E3A4C">
        <w:t>Greater transparency and a guideline for writing recommended reviews will help Yelp gain more users on its platform submitting and receiving advice</w:t>
      </w:r>
      <w:r w:rsidR="005E66C9">
        <w:t xml:space="preserve"> [13]</w:t>
      </w:r>
      <w:r w:rsidR="002E3A4C">
        <w:t>.</w:t>
      </w:r>
    </w:p>
    <w:p w:rsidR="000855AE" w:rsidRDefault="000855AE" w:rsidP="000855AE">
      <w:pPr>
        <w:pStyle w:val="heading20"/>
        <w:outlineLvl w:val="0"/>
      </w:pPr>
      <w:r>
        <w:lastRenderedPageBreak/>
        <w:t>10.1</w:t>
      </w:r>
      <w:r w:rsidRPr="009A3755">
        <w:t xml:space="preserve">   </w:t>
      </w:r>
      <w:r>
        <w:t>Yelp's Role</w:t>
      </w:r>
    </w:p>
    <w:p w:rsidR="000855AE" w:rsidRDefault="000855AE" w:rsidP="000855AE">
      <w:pPr>
        <w:pStyle w:val="p1a"/>
      </w:pPr>
      <w:r>
        <w:t>Yelp serves as an online platform for users to solicit information and advice from the general public. When people solicit information from friends and family, there is a chance for that information to be useful, important, misguided, or wrong. Yelp is a reflection of society because all of its reviews are crowd sourced</w:t>
      </w:r>
      <w:r w:rsidR="005E66C9">
        <w:t xml:space="preserve"> [54]</w:t>
      </w:r>
      <w:r>
        <w:t xml:space="preserve">. </w:t>
      </w:r>
      <w:r w:rsidR="00384A65">
        <w:t>Yelp pools its information towards the general consensus, which makes its information less likely to be wrong</w:t>
      </w:r>
      <w:r w:rsidR="005E66C9">
        <w:t xml:space="preserve"> [54]</w:t>
      </w:r>
      <w:r w:rsidR="00384A65">
        <w:t xml:space="preserve">. Yet, </w:t>
      </w:r>
      <w:r>
        <w:t>Yelp realizes that some of the information collected is not useful or irrelevant in terms of helping their user base</w:t>
      </w:r>
      <w:r w:rsidR="005E66C9">
        <w:t xml:space="preserve"> and filters reviews as recommended and not recommended</w:t>
      </w:r>
      <w:r w:rsidR="004A117C">
        <w:t xml:space="preserve"> [6]</w:t>
      </w:r>
      <w:r>
        <w:t>.</w:t>
      </w:r>
      <w:r w:rsidR="00384A65">
        <w:t xml:space="preserve"> Yelp strives to succinctly highlight the useful information while filtering out deceitful and wrong information</w:t>
      </w:r>
      <w:r w:rsidR="005E66C9">
        <w:t xml:space="preserve"> [</w:t>
      </w:r>
      <w:r w:rsidR="004A117C">
        <w:t>1</w:t>
      </w:r>
      <w:r w:rsidR="005E66C9">
        <w:t>]</w:t>
      </w:r>
      <w:r w:rsidR="00384A65">
        <w:t>.</w:t>
      </w:r>
    </w:p>
    <w:p w:rsidR="000855AE" w:rsidRDefault="00384A65" w:rsidP="000855AE">
      <w:r>
        <w:t>Y</w:t>
      </w:r>
      <w:r w:rsidRPr="00384A65">
        <w:t>elp serves to collect</w:t>
      </w:r>
      <w:r w:rsidR="00CE7304">
        <w:t>, organize,</w:t>
      </w:r>
      <w:r w:rsidRPr="00384A65">
        <w:t xml:space="preserve"> and abridge information so </w:t>
      </w:r>
      <w:r>
        <w:t>the end users</w:t>
      </w:r>
      <w:r w:rsidRPr="00384A65">
        <w:t xml:space="preserve"> can make </w:t>
      </w:r>
      <w:r>
        <w:t>their</w:t>
      </w:r>
      <w:r w:rsidRPr="00384A65">
        <w:t xml:space="preserve"> decision</w:t>
      </w:r>
      <w:r w:rsidR="00CE7304">
        <w:t>s</w:t>
      </w:r>
      <w:r w:rsidR="005E66C9">
        <w:t xml:space="preserve"> [1]</w:t>
      </w:r>
      <w:r>
        <w:t xml:space="preserve">. </w:t>
      </w:r>
      <w:r w:rsidR="00CE7304">
        <w:t xml:space="preserve">The ultimate </w:t>
      </w:r>
      <w:r w:rsidR="00CE7304" w:rsidRPr="00CE7304">
        <w:t xml:space="preserve">decision is ultimately dependent on the </w:t>
      </w:r>
      <w:r w:rsidR="00CE7304">
        <w:t xml:space="preserve">end </w:t>
      </w:r>
      <w:r w:rsidR="00CE7304" w:rsidRPr="00CE7304">
        <w:t>user</w:t>
      </w:r>
      <w:r w:rsidR="00CE7304">
        <w:t>, including the decision to use Yelp to obtain information and advice. Yelp strives to filter for good information because informed decisions lead to better experiences by the users. Free speech is not censored because not recommended reviews are still accessible</w:t>
      </w:r>
      <w:r w:rsidR="005E66C9">
        <w:t xml:space="preserve"> [23]</w:t>
      </w:r>
      <w:r w:rsidR="00CE7304">
        <w:t xml:space="preserve">. </w:t>
      </w:r>
      <w:r w:rsidR="006B7149">
        <w:t>Although business revenue is affected by information on Yelp, the filtered reviews and average rating only serves as a justified reflection of the collective experience</w:t>
      </w:r>
      <w:r w:rsidR="004A117C">
        <w:t xml:space="preserve"> [3][54]</w:t>
      </w:r>
      <w:r w:rsidR="006B7149">
        <w:t>. Yelp is not at fault because the filtering mechanism has no malicious intent but to abridge information it gathers from society based on the motive to help users make better informed decisions</w:t>
      </w:r>
      <w:r w:rsidR="004A117C">
        <w:t xml:space="preserve"> [23][54]</w:t>
      </w:r>
      <w:r w:rsidR="006B7149">
        <w:t>.</w:t>
      </w:r>
    </w:p>
    <w:p w:rsidR="002E3A4C" w:rsidRDefault="002E3A4C" w:rsidP="002E3A4C">
      <w:pPr>
        <w:pStyle w:val="heading10"/>
        <w:outlineLvl w:val="0"/>
      </w:pPr>
      <w:r>
        <w:t>11</w:t>
      </w:r>
      <w:r w:rsidRPr="009A3755">
        <w:t xml:space="preserve">   </w:t>
      </w:r>
      <w:r>
        <w:t>Conclusions</w:t>
      </w:r>
    </w:p>
    <w:p w:rsidR="00036E9A" w:rsidRDefault="00036E9A" w:rsidP="00036E9A">
      <w:pPr>
        <w:pStyle w:val="p1a"/>
      </w:pPr>
    </w:p>
    <w:p w:rsidR="00036E9A" w:rsidRDefault="00036E9A" w:rsidP="00036E9A">
      <w:pPr>
        <w:ind w:firstLine="0"/>
      </w:pPr>
      <w:r>
        <w:t>The features important for filtering reviews are logical towards Yelp's efforts to promote quality and reliable information to help consumers gain insight and make decisions [1]. Y</w:t>
      </w:r>
      <w:r w:rsidRPr="00384A65">
        <w:t>elp serves to collect</w:t>
      </w:r>
      <w:r>
        <w:t>, organize,</w:t>
      </w:r>
      <w:r w:rsidRPr="00384A65">
        <w:t xml:space="preserve"> and abridge information so </w:t>
      </w:r>
      <w:r>
        <w:t>the end users</w:t>
      </w:r>
      <w:r w:rsidRPr="00384A65">
        <w:t xml:space="preserve"> can make </w:t>
      </w:r>
      <w:r>
        <w:t>their</w:t>
      </w:r>
      <w:r w:rsidRPr="00384A65">
        <w:t xml:space="preserve"> decision</w:t>
      </w:r>
      <w:r>
        <w:t xml:space="preserve">s. The ultimate </w:t>
      </w:r>
      <w:r w:rsidRPr="00CE7304">
        <w:t xml:space="preserve">decision is ultimately dependent on the </w:t>
      </w:r>
      <w:r>
        <w:t xml:space="preserve">end </w:t>
      </w:r>
      <w:r w:rsidRPr="00CE7304">
        <w:t>user</w:t>
      </w:r>
      <w:r>
        <w:t>, including the decision to use Yelp to obtain information and advice.</w:t>
      </w:r>
    </w:p>
    <w:p w:rsidR="007D410F" w:rsidRDefault="00036E9A" w:rsidP="00036E9A">
      <w:r>
        <w:t xml:space="preserve">Generic 5 star responses are prevented with Yelp's filtering algorithm. Advice with a myriad of sentimental information while rating critically is what Yelp wants to promote in order for people to tell the truth rather than having inflated reviews and ratings. Quality of text is promoted by reviews with higher readability and less stop words. Reliability of content is promoted by recent reviews from users with more activity and submitted data. Insight is gained by the variation of sentimental context of the collective experience. Ultimately, consumers' decisions are based on personal discretion and Yelp's filtering algorithm only help to create more informed decisions. </w:t>
      </w:r>
      <w:r w:rsidR="004A117C">
        <w:t>T</w:t>
      </w:r>
      <w:r>
        <w:t>he filtered reviews and average rating only serves as a justified reflection of the collective experience</w:t>
      </w:r>
      <w:r w:rsidR="004A117C">
        <w:t xml:space="preserve"> [54]</w:t>
      </w:r>
      <w:r>
        <w:t>.</w:t>
      </w:r>
    </w:p>
    <w:p w:rsidR="00034E51" w:rsidRDefault="00034E51" w:rsidP="002E3A4C">
      <w:pPr>
        <w:ind w:firstLine="0"/>
      </w:pPr>
    </w:p>
    <w:p w:rsidR="00034E51" w:rsidRPr="00034E51" w:rsidRDefault="00034E51" w:rsidP="00034E51">
      <w:pPr>
        <w:ind w:firstLine="0"/>
        <w:rPr>
          <w:b/>
        </w:rPr>
      </w:pPr>
      <w:r w:rsidRPr="00034E51">
        <w:rPr>
          <w:b/>
        </w:rPr>
        <w:t>12   Future Study</w:t>
      </w:r>
    </w:p>
    <w:p w:rsidR="004545BF" w:rsidRDefault="00034E51" w:rsidP="004545BF">
      <w:pPr>
        <w:ind w:firstLine="0"/>
      </w:pPr>
      <w:r>
        <w:t xml:space="preserve">A future study is to create a different text classifier for every sampled business page to further analyze Yelp's filtering algorithm. Matching a new review with the existing word bank of submitted reviews per page reduces redundant information. Filtering out </w:t>
      </w:r>
      <w:r>
        <w:lastRenderedPageBreak/>
        <w:t>reviews with redundant messages also reduces the business owners' incentive of telling customers key words of what to write as reviews and for the recommended reviews to be genuine. Creating a text classifier for every sampled user page also filters out users that write redundant reviews that are less genuine for every business page. We postulate that every business and user page on Yelp operates on a different word bank of submitted reviews, which is why creating an unified logistic regression model that satisfies Yelp's overall filtering algorithm less accurate yet still meaningful for finding overal</w:t>
      </w:r>
      <w:r>
        <w:t>l significant features.</w:t>
      </w:r>
      <w:r w:rsidR="004545BF" w:rsidRPr="004545BF">
        <w:t xml:space="preserve"> </w:t>
      </w:r>
      <w:r w:rsidR="004545BF">
        <w:t>12   Future Study</w:t>
      </w:r>
    </w:p>
    <w:p w:rsidR="00951B8D" w:rsidRDefault="004545BF" w:rsidP="004545BF">
      <w:pPr>
        <w:ind w:firstLine="0"/>
        <w:rPr>
          <w:b/>
          <w:sz w:val="24"/>
        </w:rPr>
      </w:pPr>
      <w:r>
        <w:t>A future study is to create a different text classifier for every sampled business page to further analyze Yelp's filtering algorithm. Matching a new review with the existing word bank of submitted reviews per page reduces redundant information. Filtering out reviews with redundant messages also reduces the business owners' incentive of telling customers key words of what to write as reviews and for the recommended reviews to be genuine. Creating a text classifier for every sampled user page also filters out users that write redundant reviews that are less genuine for every business page. We postulate that every business and user page on Yelp operates on a different word bank of submitted reviews, which is why creating an unified logistic regression model that satisfies Yelp's overall filtering algorithm less accurate yet still meaningful for finding overall significant features. (edited)</w:t>
      </w:r>
      <w:bookmarkStart w:id="0" w:name="_GoBack"/>
      <w:bookmarkEnd w:id="0"/>
      <w:r w:rsidR="00951B8D">
        <w:br w:type="page"/>
      </w:r>
    </w:p>
    <w:p w:rsidR="009B1D59" w:rsidRPr="009A3755" w:rsidRDefault="009B1D59" w:rsidP="00D82683">
      <w:pPr>
        <w:pStyle w:val="heading10"/>
        <w:outlineLvl w:val="0"/>
      </w:pPr>
      <w:r w:rsidRPr="009A3755">
        <w:lastRenderedPageBreak/>
        <w:t>References</w:t>
      </w:r>
    </w:p>
    <w:p w:rsidR="004A117C" w:rsidRDefault="004A117C" w:rsidP="004A117C">
      <w:pPr>
        <w:pStyle w:val="reference"/>
        <w:jc w:val="left"/>
      </w:pPr>
      <w:r w:rsidRPr="009A3755">
        <w:t xml:space="preserve">1. </w:t>
      </w:r>
      <w:r w:rsidRPr="00BC161D">
        <w:t>Yelp Support Center. (2018). Recommended Reviews | Support Center | Yelp. [online] Available at: https://www.yelp-support.com/Recommended_Reviews?l=en_US [Accessed 3 Mar. 2018].</w:t>
      </w:r>
    </w:p>
    <w:p w:rsidR="004A117C" w:rsidRDefault="004A117C" w:rsidP="004A117C">
      <w:pPr>
        <w:pStyle w:val="reference"/>
        <w:jc w:val="left"/>
      </w:pPr>
      <w:r>
        <w:t xml:space="preserve">2. </w:t>
      </w:r>
      <w:r w:rsidRPr="00BC161D">
        <w:t>Pimentel, B. (2013). Yelp steps up campaign against fake reviews. [online] MarketWatch. Available at: https://www.marketwatch.com/story/yelp-steps-up-campaign-against-fake-reviews-2013-09-18 [Accessed 19 May 2018].</w:t>
      </w:r>
    </w:p>
    <w:p w:rsidR="004A117C" w:rsidRDefault="004A117C" w:rsidP="004A117C">
      <w:pPr>
        <w:pStyle w:val="reference"/>
        <w:jc w:val="left"/>
      </w:pPr>
      <w:r>
        <w:t xml:space="preserve">3. </w:t>
      </w:r>
      <w:r w:rsidRPr="00BC161D">
        <w:t>Luca, M. (2016). Reviews, Reputation, and Revenue: The Case of Yelp.com. [online] Hbs.edu. Available at: https://www.hbs.edu/faculty/Pages/item.aspx?num=41233 [Accessed 19 May 2018].</w:t>
      </w:r>
    </w:p>
    <w:p w:rsidR="004A117C" w:rsidRDefault="004A117C" w:rsidP="004A117C">
      <w:pPr>
        <w:pStyle w:val="reference"/>
        <w:jc w:val="left"/>
      </w:pPr>
      <w:r>
        <w:t>4</w:t>
      </w:r>
      <w:r w:rsidRPr="009A3755">
        <w:t xml:space="preserve">. </w:t>
      </w:r>
      <w:r w:rsidRPr="00BC161D">
        <w:t xml:space="preserve">Yelp Support Center. (2018). </w:t>
      </w:r>
      <w:r w:rsidRPr="008A5FB5">
        <w:t>Posting Reviews &amp; Tips</w:t>
      </w:r>
      <w:r>
        <w:t xml:space="preserve"> </w:t>
      </w:r>
      <w:r w:rsidRPr="00BC161D">
        <w:t xml:space="preserve">| Support Center | Yelp. [online] Available at: </w:t>
      </w:r>
      <w:r w:rsidRPr="008A5FB5">
        <w:t>https://www.yelp-support.com/Posting_Reviews?l=en_US</w:t>
      </w:r>
      <w:r w:rsidRPr="00BC161D">
        <w:t xml:space="preserve"> [Accessed 3 Mar. 2018].</w:t>
      </w:r>
    </w:p>
    <w:p w:rsidR="004A117C" w:rsidRDefault="004A117C" w:rsidP="004A117C">
      <w:pPr>
        <w:pStyle w:val="reference"/>
        <w:jc w:val="left"/>
      </w:pPr>
      <w:r>
        <w:t>5</w:t>
      </w:r>
      <w:r w:rsidRPr="009A3755">
        <w:t xml:space="preserve">. </w:t>
      </w:r>
      <w:r>
        <w:t>About Yelp</w:t>
      </w:r>
      <w:r w:rsidRPr="00BC161D">
        <w:t xml:space="preserve">. (2018). </w:t>
      </w:r>
      <w:r w:rsidRPr="00663DDF">
        <w:t>About Us</w:t>
      </w:r>
      <w:r>
        <w:t xml:space="preserve"> </w:t>
      </w:r>
      <w:r w:rsidRPr="00BC161D">
        <w:t xml:space="preserve">| Yelp. [online] </w:t>
      </w:r>
      <w:r w:rsidRPr="00663DDF">
        <w:t>https://www.yelp.com/about</w:t>
      </w:r>
      <w:r>
        <w:t xml:space="preserve"> </w:t>
      </w:r>
      <w:r w:rsidRPr="00BC161D">
        <w:t>[Accessed 3 Mar. 2018].</w:t>
      </w:r>
    </w:p>
    <w:p w:rsidR="004A117C" w:rsidRDefault="004A117C" w:rsidP="004A117C">
      <w:pPr>
        <w:pStyle w:val="reference"/>
        <w:jc w:val="left"/>
      </w:pPr>
      <w:r>
        <w:t xml:space="preserve">6. </w:t>
      </w:r>
      <w:r w:rsidRPr="00BC161D">
        <w:t>YouTube. (2018). Inside Yelp: How the Company Got Its Name. [online] Available at: https://youtu.be/Lnw3hqsGsMM [Accessed 19 May 2018].</w:t>
      </w:r>
    </w:p>
    <w:p w:rsidR="004A117C" w:rsidRDefault="004A117C" w:rsidP="004A117C">
      <w:pPr>
        <w:pStyle w:val="reference"/>
        <w:jc w:val="left"/>
      </w:pPr>
      <w:r>
        <w:t xml:space="preserve">7. </w:t>
      </w:r>
      <w:r w:rsidRPr="00BC161D">
        <w:t>Yelp. (2018). Yelp Elite Squad. [online] Available at: https://www.yelp.com/elite [Accessed 19 May 2018].</w:t>
      </w:r>
    </w:p>
    <w:p w:rsidR="004A117C" w:rsidRDefault="004A117C" w:rsidP="004A117C">
      <w:pPr>
        <w:pStyle w:val="reference"/>
        <w:jc w:val="left"/>
      </w:pPr>
      <w:r>
        <w:t xml:space="preserve">8. </w:t>
      </w:r>
      <w:r w:rsidRPr="00BC161D">
        <w:t>SEC Database. (2018). Yelp! Inc, Form 8-K, Current Report. [online] Available at: http://edgar.secdatabase.com/897/115752318000240/filing-main.htm [Accessed 19 May 2018].</w:t>
      </w:r>
    </w:p>
    <w:p w:rsidR="004A117C" w:rsidRPr="009A3755" w:rsidRDefault="004A117C" w:rsidP="004A117C">
      <w:pPr>
        <w:pStyle w:val="reference"/>
        <w:jc w:val="left"/>
      </w:pPr>
      <w:r>
        <w:t>9</w:t>
      </w:r>
      <w:r w:rsidRPr="009A3755">
        <w:t xml:space="preserve">. </w:t>
      </w:r>
      <w:r w:rsidRPr="00BC161D">
        <w:t>Yelp. (2018). Factsheet | Yelp. [online] Available at: https://www.yelp.com/factsheet [Accessed 3 Mar. 2018].</w:t>
      </w:r>
    </w:p>
    <w:p w:rsidR="004A117C" w:rsidRDefault="004A117C" w:rsidP="004A117C">
      <w:pPr>
        <w:pStyle w:val="reference"/>
        <w:jc w:val="left"/>
      </w:pPr>
      <w:r>
        <w:t xml:space="preserve">10. </w:t>
      </w:r>
      <w:r w:rsidRPr="00BC161D">
        <w:t>Yelp. (2018). Our Gift to Business Owners: A Yelp App Just for You! - Yelp. [online] Available at: https://www.yelpblog.com/2014/12/our-gift-to-business-owners-a-yelp-app-just-for-you [Accessed 19 May 2018].</w:t>
      </w:r>
    </w:p>
    <w:p w:rsidR="004A117C" w:rsidRDefault="004A117C" w:rsidP="004A117C">
      <w:pPr>
        <w:pStyle w:val="reference"/>
        <w:jc w:val="left"/>
      </w:pPr>
      <w:r>
        <w:t>11.</w:t>
      </w:r>
      <w:r w:rsidRPr="00663DDF">
        <w:t xml:space="preserve"> </w:t>
      </w:r>
      <w:r w:rsidRPr="00BC161D">
        <w:t xml:space="preserve">Yelp Support Center. (2018). </w:t>
      </w:r>
      <w:r>
        <w:t>Yelp for Business Owners</w:t>
      </w:r>
      <w:r w:rsidRPr="00BC161D">
        <w:t xml:space="preserve"> | Support Center | Yelp. [online] Available at: </w:t>
      </w:r>
      <w:r w:rsidRPr="00663DDF">
        <w:t>https://www.yelp-support.com/Yelp_for_Business_Owners?l=en_US</w:t>
      </w:r>
      <w:r>
        <w:t xml:space="preserve"> </w:t>
      </w:r>
      <w:r w:rsidRPr="00BC161D">
        <w:t>[Accessed 3 Mar. 2018].</w:t>
      </w:r>
    </w:p>
    <w:p w:rsidR="004A117C" w:rsidRDefault="004A117C" w:rsidP="004A117C">
      <w:pPr>
        <w:pStyle w:val="reference"/>
        <w:jc w:val="left"/>
      </w:pPr>
      <w:r>
        <w:t xml:space="preserve">12. </w:t>
      </w:r>
      <w:r w:rsidRPr="00BC161D">
        <w:t>Chafkin, M. (2010). You've Been Yelped. [online] Inc.com. Available at: https://www.inc.com/magazine/20100201/youve-been-yelped_pagen_3.html [Accessed 19 May 2018].</w:t>
      </w:r>
    </w:p>
    <w:p w:rsidR="004A117C" w:rsidRDefault="004A117C" w:rsidP="004A117C">
      <w:pPr>
        <w:pStyle w:val="reference"/>
        <w:jc w:val="left"/>
      </w:pPr>
      <w:r>
        <w:t xml:space="preserve">13. </w:t>
      </w:r>
      <w:r w:rsidRPr="00BC161D">
        <w:t>Eaton, K. (2010). Yelp Tweaks Its System for Transparency–and Lawsuit-Dodging. [online] Fast Company. Available at: https://www.fastcompany.com/1608067/yelp-tweaks-its-system-transparency-and-lawsuit-dodging [Accessed 19 May 2018].</w:t>
      </w:r>
    </w:p>
    <w:p w:rsidR="004A117C" w:rsidRDefault="004A117C" w:rsidP="004A117C">
      <w:pPr>
        <w:pStyle w:val="reference"/>
        <w:jc w:val="left"/>
      </w:pPr>
      <w:r>
        <w:t xml:space="preserve">14. </w:t>
      </w:r>
      <w:r w:rsidRPr="00BC161D">
        <w:t>Chang, A. (2010). Yelp makes two major changes in the way reviews are posted. [online] LA Times. Available at: http://articles.latimes.com/2010/apr/06/business/la-fi-yelp7-2010apr07 [Accessed 19 May 2018].</w:t>
      </w:r>
    </w:p>
    <w:p w:rsidR="004A117C" w:rsidRDefault="004A117C" w:rsidP="004A117C">
      <w:pPr>
        <w:pStyle w:val="reference"/>
        <w:jc w:val="left"/>
      </w:pPr>
      <w:r>
        <w:t xml:space="preserve">15. </w:t>
      </w:r>
      <w:r w:rsidRPr="00BC161D">
        <w:t>Banks, S. (2013). Turning a critical eye on Yelp. [online] LA Times. Available at: http://articles.latimes.com/2013/apr/20/local/la-me-banks-yelp-20130420 [Accessed 19 May 2018].</w:t>
      </w:r>
    </w:p>
    <w:p w:rsidR="004A117C" w:rsidRDefault="004A117C" w:rsidP="004A117C">
      <w:pPr>
        <w:pStyle w:val="reference"/>
        <w:jc w:val="left"/>
      </w:pPr>
      <w:r>
        <w:t xml:space="preserve">16. </w:t>
      </w:r>
      <w:r w:rsidRPr="00BC161D">
        <w:t>Hansell, S. (2008). Why Yelp Works. [online] Bits Blog. Available at: https://bits.blogs.nytimes.com/2008/05/12/why-yelp-works/ [Accessed 19 May 2018].</w:t>
      </w:r>
    </w:p>
    <w:p w:rsidR="004A117C" w:rsidRDefault="004A117C" w:rsidP="004A117C">
      <w:pPr>
        <w:pStyle w:val="reference"/>
        <w:jc w:val="left"/>
      </w:pPr>
      <w:r>
        <w:t xml:space="preserve">17. </w:t>
      </w:r>
      <w:r w:rsidRPr="00BC161D">
        <w:t>Yelp. (2018). Yelp Does Not Extort Local Businesses or Manipulate Ratings.. [online] Available at: https://www.yelp.com/extortion [Accessed 19 May 2018].</w:t>
      </w:r>
    </w:p>
    <w:p w:rsidR="004A117C" w:rsidRDefault="004A117C" w:rsidP="004A117C">
      <w:pPr>
        <w:pStyle w:val="reference"/>
        <w:jc w:val="left"/>
      </w:pPr>
      <w:r>
        <w:t xml:space="preserve">18. </w:t>
      </w:r>
      <w:r w:rsidRPr="00BC161D">
        <w:t>Post, D. (2015). Exposing Anonymous Yelp Reviewers. [online] Washington Post. Available at: https://www.washingtonpost.com/news/volokh-conspiracy/wp/2015/04/23/exposing-anonymous-yelp-reviewers/?noredirect=on&amp;utm_term=.0bb9bc99d0c1 [Accessed 19 May 2018].</w:t>
      </w:r>
    </w:p>
    <w:p w:rsidR="004A117C" w:rsidRDefault="004A117C" w:rsidP="004A117C">
      <w:pPr>
        <w:pStyle w:val="reference"/>
        <w:jc w:val="left"/>
      </w:pPr>
      <w:r>
        <w:lastRenderedPageBreak/>
        <w:t xml:space="preserve">19. </w:t>
      </w:r>
      <w:r w:rsidRPr="00BC161D">
        <w:t>Loten, A. (2014). Yelp Regularly Gets Subpoenas About Users. [online] Wallstreet Journal. Available at: https://www.wsj.com/articles/yelp-regularly-receives-subpoenas-about-users-1396467536 [Accessed 19 May 2018].</w:t>
      </w:r>
    </w:p>
    <w:p w:rsidR="004A117C" w:rsidRDefault="004A117C" w:rsidP="004A117C">
      <w:pPr>
        <w:pStyle w:val="reference"/>
        <w:jc w:val="left"/>
      </w:pPr>
      <w:r>
        <w:t>20. Zetter, K. (2010). Yelp</w:t>
      </w:r>
      <w:r w:rsidRPr="008F4526">
        <w:t xml:space="preserve"> A</w:t>
      </w:r>
      <w:r>
        <w:t>ccused of</w:t>
      </w:r>
      <w:r w:rsidRPr="008F4526">
        <w:t xml:space="preserve"> E</w:t>
      </w:r>
      <w:r>
        <w:t xml:space="preserve">xtortion. [online] Wired. </w:t>
      </w:r>
      <w:r w:rsidRPr="00BC161D">
        <w:t>Available at:</w:t>
      </w:r>
      <w:r>
        <w:t xml:space="preserve"> </w:t>
      </w:r>
      <w:r w:rsidRPr="008F4526">
        <w:t>https://www.wired.com/2010/02/yelp-sued-for-alleged-extortion/</w:t>
      </w:r>
      <w:r>
        <w:t xml:space="preserve"> </w:t>
      </w:r>
      <w:r w:rsidRPr="00BC161D">
        <w:t>[Accessed 19 May 2018].</w:t>
      </w:r>
    </w:p>
    <w:p w:rsidR="004A117C" w:rsidRDefault="004A117C" w:rsidP="004A117C">
      <w:pPr>
        <w:pStyle w:val="reference"/>
        <w:jc w:val="left"/>
      </w:pPr>
      <w:r>
        <w:t xml:space="preserve">21. </w:t>
      </w:r>
      <w:r w:rsidRPr="00BC161D">
        <w:t>Sherman, E. (2014). Yelp battles to keep local reviewers anonymous. [online] CBS News. Available at: https://www.cbsnews.com/news/yelp-battles-to-keep-local-reviewers-anonymous [Accessed 19 May 2018].</w:t>
      </w:r>
    </w:p>
    <w:p w:rsidR="004A117C" w:rsidRDefault="004A117C" w:rsidP="004A117C">
      <w:pPr>
        <w:pStyle w:val="reference"/>
        <w:jc w:val="left"/>
      </w:pPr>
      <w:r>
        <w:t xml:space="preserve">22. </w:t>
      </w:r>
      <w:r w:rsidRPr="00BC161D">
        <w:t>Luca, M. and Zervas, G. (2015). Fake It Till You Make It: Reputation, Competition, and Yelp Review Fraud. [online] Harvard Business School. Available at: https://www.hbs.edu/faculty/Pages/item.aspx?num=45151 [Accessed 19 May 2018].</w:t>
      </w:r>
    </w:p>
    <w:p w:rsidR="004A117C" w:rsidRDefault="004A117C" w:rsidP="004A117C">
      <w:pPr>
        <w:pStyle w:val="reference"/>
        <w:jc w:val="left"/>
      </w:pPr>
      <w:r>
        <w:t xml:space="preserve">23. </w:t>
      </w:r>
      <w:r w:rsidRPr="00BC161D">
        <w:t>O'Brien, S. (2015). Yelp: You can trust our reviews. [online] CNN Money. Available at: http://money.cnn.com/2015/01/07/technology/ftc-yelp-reviews [Accessed 19 May 2018].</w:t>
      </w:r>
    </w:p>
    <w:p w:rsidR="004A117C" w:rsidRDefault="004A117C" w:rsidP="004A117C">
      <w:pPr>
        <w:pStyle w:val="reference"/>
        <w:jc w:val="left"/>
      </w:pPr>
      <w:r>
        <w:t xml:space="preserve">24. </w:t>
      </w:r>
      <w:r w:rsidRPr="00BC161D">
        <w:t>Egelko, B. (2014). Yelp can manipulate ratings, court rules. [online] SFGate. Available at: https://www.sfgate.com/news/article/Yelp-can-give-paying-clients-better-ratings-5731200.php [Accessed 19 May 2018].</w:t>
      </w:r>
    </w:p>
    <w:p w:rsidR="004A117C" w:rsidRDefault="004A117C" w:rsidP="004A117C">
      <w:pPr>
        <w:pStyle w:val="reference"/>
        <w:jc w:val="left"/>
      </w:pPr>
      <w:r>
        <w:t xml:space="preserve">25. </w:t>
      </w:r>
      <w:r w:rsidRPr="00BC161D">
        <w:t>CBS Local San Francisco. (2014). Court Sides With San Francisco-Based Yelp In Lawsuit From Small Business Owners. [online] Available at: http://sanfrancisco.cbslocal.com/2014/09/04/court-sides-with-san-francisco-based-yelp-in-lawsuit-from-small-business-owners-9th-circuit-court-of-appeals-online-reviews [Accessed 19 May 2018].</w:t>
      </w:r>
    </w:p>
    <w:p w:rsidR="004A117C" w:rsidRDefault="004A117C" w:rsidP="004A117C">
      <w:pPr>
        <w:pStyle w:val="reference"/>
        <w:jc w:val="left"/>
      </w:pPr>
      <w:r>
        <w:t xml:space="preserve">26. </w:t>
      </w:r>
      <w:r w:rsidRPr="00BC161D">
        <w:t>Roberts, D. (2013). Yelp's Fake Review Problem. [online] Fortune. Available at: http://fortune.com/2013/09/26/yelps-fake-review-problem [Accessed 19 May 2018].</w:t>
      </w:r>
    </w:p>
    <w:p w:rsidR="004A117C" w:rsidRDefault="004A117C" w:rsidP="004A117C">
      <w:pPr>
        <w:pStyle w:val="reference"/>
        <w:jc w:val="left"/>
      </w:pPr>
      <w:r>
        <w:t xml:space="preserve">27. </w:t>
      </w:r>
      <w:r w:rsidRPr="00BC161D">
        <w:t>Streitfeld, D. (2012). Yelp Tries to Halt Deceptive Reviews. [online] NYTimes. Available at: https://www.nytimes.com/2012/10/18/technology/yelp-tries-to-halt-deceptive-reviews.html [Accessed 19 May 2018].</w:t>
      </w:r>
    </w:p>
    <w:p w:rsidR="004A117C" w:rsidRDefault="004A117C" w:rsidP="004A117C">
      <w:pPr>
        <w:pStyle w:val="reference"/>
        <w:jc w:val="left"/>
      </w:pPr>
      <w:r>
        <w:t xml:space="preserve">28. </w:t>
      </w:r>
      <w:r w:rsidRPr="00BC161D">
        <w:t>Cotter, S. (2017). Quincy Center Jeweler Wins Suit Over Yelp Review. [online] Patriot Ledger. Available at: http://www.patriotledger.com/news/20170405/quincy-center-jeweler-wins-suit-over-yelp-review [Accessed 19 May 2018].</w:t>
      </w:r>
    </w:p>
    <w:p w:rsidR="004A117C" w:rsidRDefault="004A117C" w:rsidP="004A117C">
      <w:pPr>
        <w:pStyle w:val="reference"/>
        <w:jc w:val="left"/>
      </w:pPr>
      <w:r>
        <w:t xml:space="preserve">29. </w:t>
      </w:r>
      <w:r w:rsidRPr="00BC161D">
        <w:t>McKeever, A. (2015). Why Yelp Emerged as a Site for Social Protest. [online] Eater. Available at: https://www.eater.com/2015/5/19/8588185/yelp-social-protest-trolling-memories-pizza [Accessed 19 May 2018].</w:t>
      </w:r>
    </w:p>
    <w:p w:rsidR="004A117C" w:rsidRDefault="004A117C" w:rsidP="004A117C">
      <w:pPr>
        <w:pStyle w:val="reference"/>
        <w:jc w:val="left"/>
      </w:pPr>
      <w:r>
        <w:t xml:space="preserve">30. </w:t>
      </w:r>
      <w:r w:rsidRPr="00BC161D">
        <w:t>Donnelly, G. (2018). Racist Rant by New York Lawyer Tanks His Law Firm's Yelp Rating. [online] Fortune. Available at: http://fortune.com/2018/05/17/racist-lawyer-yelp [Accessed 19 May 2018].</w:t>
      </w:r>
    </w:p>
    <w:p w:rsidR="004A117C" w:rsidRDefault="004A117C" w:rsidP="004A117C">
      <w:pPr>
        <w:pStyle w:val="reference"/>
        <w:jc w:val="left"/>
      </w:pPr>
      <w:r>
        <w:t xml:space="preserve">31. Yelp. (2018). </w:t>
      </w:r>
      <w:r w:rsidRPr="008F4526">
        <w:t>More Places to Yelp</w:t>
      </w:r>
      <w:r>
        <w:t xml:space="preserve">. [online] </w:t>
      </w:r>
      <w:r w:rsidRPr="00BC161D">
        <w:t>Available at:</w:t>
      </w:r>
      <w:r>
        <w:t xml:space="preserve"> </w:t>
      </w:r>
      <w:r w:rsidRPr="007638A5">
        <w:rPr>
          <w:szCs w:val="18"/>
        </w:rPr>
        <w:t>https://www.yelp.com/locations</w:t>
      </w:r>
      <w:r>
        <w:rPr>
          <w:szCs w:val="18"/>
        </w:rPr>
        <w:t xml:space="preserve"> </w:t>
      </w:r>
      <w:r w:rsidRPr="00BC161D">
        <w:t>[Accessed 19 May 2018].</w:t>
      </w:r>
    </w:p>
    <w:p w:rsidR="004A117C" w:rsidRDefault="004A117C" w:rsidP="004A117C">
      <w:pPr>
        <w:pStyle w:val="reference"/>
        <w:jc w:val="left"/>
      </w:pPr>
      <w:r>
        <w:t xml:space="preserve">32. </w:t>
      </w:r>
      <w:r w:rsidRPr="00BC161D">
        <w:t>Selenium. (2018). Selenium IDE. [online] Available at: https://www.seleniumhq.org/projects/ide/ [Accessed 19 May 2018].</w:t>
      </w:r>
    </w:p>
    <w:p w:rsidR="004A117C" w:rsidRDefault="004A117C" w:rsidP="004A117C">
      <w:pPr>
        <w:pStyle w:val="reference"/>
        <w:jc w:val="left"/>
      </w:pPr>
      <w:r>
        <w:t xml:space="preserve">33. </w:t>
      </w:r>
      <w:r w:rsidRPr="00BC161D">
        <w:t>Blair, E. and Blair, J. (2015). Applied Survey Sampling. Los Angeles: Sage Publications, Inc.</w:t>
      </w:r>
    </w:p>
    <w:p w:rsidR="004A117C" w:rsidRDefault="004A117C" w:rsidP="004A117C">
      <w:pPr>
        <w:pStyle w:val="reference"/>
        <w:jc w:val="left"/>
      </w:pPr>
      <w:r>
        <w:t>34</w:t>
      </w:r>
      <w:r w:rsidRPr="009A3755">
        <w:t xml:space="preserve">. </w:t>
      </w:r>
      <w:r w:rsidRPr="00BC161D">
        <w:t>Mukherjee, S., Dutta, S. and Weikum, G. (2017). Credible Review Detection with Limited Information using Consistency Analysis. [PDF] Cornell University Library, arXiv:1705.02668. Ithaca, NY.</w:t>
      </w:r>
      <w:r w:rsidRPr="00A331A1">
        <w:t xml:space="preserve"> </w:t>
      </w:r>
      <w:r>
        <w:t xml:space="preserve"> </w:t>
      </w:r>
    </w:p>
    <w:p w:rsidR="004A117C" w:rsidRDefault="004A117C" w:rsidP="004A117C">
      <w:pPr>
        <w:pStyle w:val="reference"/>
        <w:jc w:val="left"/>
      </w:pPr>
      <w:r>
        <w:t>35.</w:t>
      </w:r>
      <w:r w:rsidRPr="00BC161D">
        <w:t xml:space="preserve"> Mukherjee, A., Venkataraman, V., Liu, B. and Glance, N. (2013). What Yelp Fake Review Filter Might Be Doing?. In: Seventh International AAAI Conference on Weblogs and Social Media. [online] Association for the Advancement of Artificial Intelligence. Available at: https://www.aaai.org/ocs/index.php/ICWSM/ICWSM13/paper/view/6006 [Accessed 3 Mar. 2018].</w:t>
      </w:r>
      <w:r w:rsidRPr="00A331A1">
        <w:t xml:space="preserve"> </w:t>
      </w:r>
      <w:r>
        <w:t xml:space="preserve"> </w:t>
      </w:r>
    </w:p>
    <w:p w:rsidR="004A117C" w:rsidRDefault="004A117C" w:rsidP="004A117C">
      <w:pPr>
        <w:pStyle w:val="reference"/>
        <w:jc w:val="left"/>
      </w:pPr>
      <w:r>
        <w:t>36</w:t>
      </w:r>
      <w:r w:rsidRPr="009A3755">
        <w:t>.</w:t>
      </w:r>
      <w:r>
        <w:t xml:space="preserve"> </w:t>
      </w:r>
      <w:r w:rsidRPr="00BC161D">
        <w:t>Yelp. (2018). Yelp Dataset JSON. [online] Available at: https://www.yelp.com/dataset/documentation/json [Accessed 3 Mar. 2018].</w:t>
      </w:r>
    </w:p>
    <w:p w:rsidR="004A117C" w:rsidRDefault="004A117C" w:rsidP="004A117C">
      <w:pPr>
        <w:pStyle w:val="reference"/>
        <w:jc w:val="left"/>
      </w:pPr>
      <w:r>
        <w:lastRenderedPageBreak/>
        <w:t xml:space="preserve">37. Youngblade, R. (2013). </w:t>
      </w:r>
      <w:r w:rsidRPr="008717F0">
        <w:t>Compliments: They’re free. Give them!</w:t>
      </w:r>
      <w:r>
        <w:t xml:space="preserve"> </w:t>
      </w:r>
      <w:r w:rsidRPr="00BC161D">
        <w:t xml:space="preserve">[online] Available at: </w:t>
      </w:r>
      <w:r w:rsidRPr="008717F0">
        <w:t>https://www.yelpblog.com/2013/03/compliments-theyre-free-give-them</w:t>
      </w:r>
      <w:r>
        <w:t xml:space="preserve"> </w:t>
      </w:r>
      <w:r w:rsidRPr="00BC161D">
        <w:t>[Accessed 3 Mar. 2018].</w:t>
      </w:r>
    </w:p>
    <w:p w:rsidR="004A117C" w:rsidRDefault="004A117C" w:rsidP="004A117C">
      <w:pPr>
        <w:pStyle w:val="reference"/>
        <w:jc w:val="left"/>
      </w:pPr>
      <w:r>
        <w:t xml:space="preserve">38. Google Maps Platform. (2018). </w:t>
      </w:r>
      <w:r w:rsidRPr="006128B7">
        <w:t xml:space="preserve">Google Maps Platform - Geo-location APIs | Google Maps Platform </w:t>
      </w:r>
      <w:r>
        <w:t>| </w:t>
      </w:r>
      <w:r w:rsidRPr="006128B7">
        <w:t>Google Cloud</w:t>
      </w:r>
      <w:r>
        <w:t xml:space="preserve"> </w:t>
      </w:r>
      <w:r w:rsidRPr="00BC161D">
        <w:t xml:space="preserve">[online] Available at: </w:t>
      </w:r>
      <w:r w:rsidRPr="008717F0">
        <w:t>https://cloud.google.com/maps-platform</w:t>
      </w:r>
      <w:r w:rsidRPr="00BC161D">
        <w:t xml:space="preserve"> [Accessed 3 Mar. 2018].</w:t>
      </w:r>
    </w:p>
    <w:p w:rsidR="004A117C" w:rsidRDefault="004A117C" w:rsidP="004A117C">
      <w:pPr>
        <w:pStyle w:val="reference"/>
        <w:jc w:val="left"/>
      </w:pPr>
      <w:r>
        <w:t>39.</w:t>
      </w:r>
      <w:r w:rsidRPr="00BC161D">
        <w:t xml:space="preserve"> Ott, M. (2018). Deceptive Opinion Spam Corpus v1.4. [online] Myle Ott. Available at: http://myleott.com/op-spam.html [Accessed 3 Mar. 2018].</w:t>
      </w:r>
    </w:p>
    <w:p w:rsidR="004A117C" w:rsidRDefault="004A117C" w:rsidP="004A117C">
      <w:pPr>
        <w:pStyle w:val="reference"/>
        <w:jc w:val="left"/>
      </w:pPr>
      <w:r>
        <w:t xml:space="preserve">40. Kaggle. (2018). </w:t>
      </w:r>
      <w:r w:rsidRPr="006128B7">
        <w:t>Toxic Comment Classification Challenge</w:t>
      </w:r>
      <w:r w:rsidRPr="00BC161D">
        <w:t xml:space="preserve">. [online] </w:t>
      </w:r>
      <w:r>
        <w:t xml:space="preserve">Kaggle. </w:t>
      </w:r>
      <w:r w:rsidRPr="00BC161D">
        <w:t xml:space="preserve">Available at: </w:t>
      </w:r>
      <w:r w:rsidRPr="006128B7">
        <w:t>https://www.kaggle.com/c/jigsaw-toxic-comment-classification-challenge</w:t>
      </w:r>
      <w:r>
        <w:t xml:space="preserve"> [Accessed 7</w:t>
      </w:r>
      <w:r w:rsidRPr="00BC161D">
        <w:t xml:space="preserve"> </w:t>
      </w:r>
      <w:r>
        <w:t>Jul</w:t>
      </w:r>
      <w:r w:rsidRPr="00BC161D">
        <w:t>. 2018].</w:t>
      </w:r>
    </w:p>
    <w:p w:rsidR="004A117C" w:rsidRDefault="004A117C" w:rsidP="004A117C">
      <w:pPr>
        <w:pStyle w:val="reference"/>
        <w:jc w:val="left"/>
      </w:pPr>
      <w:r>
        <w:t>41. The Stanford NLP Group</w:t>
      </w:r>
      <w:r w:rsidRPr="00BC161D">
        <w:t>. (2018). Software - The Stanford Natural Language Processing Group. [online] Available at: https://nlp.stanford.edu/software/ [Accessed 19 May 2018].</w:t>
      </w:r>
    </w:p>
    <w:p w:rsidR="004A117C" w:rsidRDefault="004A117C" w:rsidP="004A117C">
      <w:pPr>
        <w:pStyle w:val="reference"/>
        <w:jc w:val="left"/>
      </w:pPr>
      <w:r>
        <w:t xml:space="preserve">42. Brownlee, J. (2018). </w:t>
      </w:r>
      <w:r w:rsidRPr="006F2262">
        <w:t>A Gentle Introduction to the Bag-of-Words Model</w:t>
      </w:r>
      <w:r>
        <w:t xml:space="preserve">. [online] </w:t>
      </w:r>
      <w:r w:rsidRPr="00BC161D">
        <w:t>Available at:</w:t>
      </w:r>
      <w:r>
        <w:t xml:space="preserve"> </w:t>
      </w:r>
      <w:r w:rsidRPr="006F2262">
        <w:t>https://machinelearningmastery.com/gentle-introduction-bag-words-model/</w:t>
      </w:r>
      <w:r>
        <w:t xml:space="preserve"> [Accessed 7</w:t>
      </w:r>
      <w:r w:rsidRPr="00BC161D">
        <w:t xml:space="preserve"> </w:t>
      </w:r>
      <w:r>
        <w:t>Jul</w:t>
      </w:r>
      <w:r w:rsidRPr="00BC161D">
        <w:t>. 2018].</w:t>
      </w:r>
    </w:p>
    <w:p w:rsidR="004A117C" w:rsidRDefault="004A117C" w:rsidP="004A117C">
      <w:pPr>
        <w:pStyle w:val="reference"/>
        <w:jc w:val="left"/>
      </w:pPr>
      <w:r>
        <w:t xml:space="preserve">43. </w:t>
      </w:r>
      <w:r w:rsidRPr="006F2262">
        <w:t>Deshpande</w:t>
      </w:r>
      <w:r>
        <w:t xml:space="preserve">, M. (2018). </w:t>
      </w:r>
      <w:r w:rsidRPr="006F2262">
        <w:t>Text Classification Tutorial with Naive Bayes</w:t>
      </w:r>
      <w:r>
        <w:t xml:space="preserve">. [online] </w:t>
      </w:r>
      <w:r w:rsidRPr="00BC161D">
        <w:t>Available at:</w:t>
      </w:r>
      <w:r>
        <w:t xml:space="preserve"> </w:t>
      </w:r>
      <w:r w:rsidRPr="006F2262">
        <w:t>https://pythonmachinelearning.pro/text-classification-tutorial-with-naive-bayes/</w:t>
      </w:r>
      <w:r>
        <w:t xml:space="preserve"> [Accessed 7</w:t>
      </w:r>
      <w:r w:rsidRPr="00BC161D">
        <w:t xml:space="preserve"> </w:t>
      </w:r>
      <w:r>
        <w:t>Jul</w:t>
      </w:r>
      <w:r w:rsidRPr="00BC161D">
        <w:t>. 2018].</w:t>
      </w:r>
    </w:p>
    <w:p w:rsidR="004A117C" w:rsidRDefault="004A117C" w:rsidP="004A117C">
      <w:pPr>
        <w:pStyle w:val="reference"/>
        <w:jc w:val="left"/>
      </w:pPr>
      <w:r>
        <w:t xml:space="preserve">44. </w:t>
      </w:r>
      <w:r w:rsidRPr="006F2262">
        <w:t>Socher</w:t>
      </w:r>
      <w:r>
        <w:t>,</w:t>
      </w:r>
      <w:r w:rsidRPr="006F2262">
        <w:t xml:space="preserve"> </w:t>
      </w:r>
      <w:r>
        <w:t>R.</w:t>
      </w:r>
      <w:r w:rsidRPr="006F2262">
        <w:t>, Perelygin</w:t>
      </w:r>
      <w:r>
        <w:t>,</w:t>
      </w:r>
      <w:r w:rsidRPr="006F2262">
        <w:t xml:space="preserve"> A</w:t>
      </w:r>
      <w:r>
        <w:t>.</w:t>
      </w:r>
      <w:r w:rsidRPr="006F2262">
        <w:t>, Wu</w:t>
      </w:r>
      <w:r>
        <w:t>,</w:t>
      </w:r>
      <w:r w:rsidRPr="006F2262">
        <w:t xml:space="preserve"> J., Chuang</w:t>
      </w:r>
      <w:r>
        <w:t>,</w:t>
      </w:r>
      <w:r w:rsidRPr="006F2262">
        <w:t xml:space="preserve"> J</w:t>
      </w:r>
      <w:r>
        <w:t>.</w:t>
      </w:r>
      <w:r w:rsidRPr="006F2262">
        <w:t>, Manning</w:t>
      </w:r>
      <w:r>
        <w:t>,</w:t>
      </w:r>
      <w:r w:rsidRPr="006F2262">
        <w:t xml:space="preserve"> </w:t>
      </w:r>
      <w:r>
        <w:t>C</w:t>
      </w:r>
      <w:r w:rsidRPr="006F2262">
        <w:t>., Ng</w:t>
      </w:r>
      <w:r>
        <w:t>,</w:t>
      </w:r>
      <w:r w:rsidRPr="006F2262">
        <w:t xml:space="preserve"> A. and Potts</w:t>
      </w:r>
      <w:r>
        <w:t>,</w:t>
      </w:r>
      <w:r w:rsidRPr="006F2262">
        <w:t xml:space="preserve"> C</w:t>
      </w:r>
      <w:r>
        <w:t xml:space="preserve">. (2013). Recursive Deep Models for Semantic Compositionality Over a Sentiment Treebank. [online] </w:t>
      </w:r>
      <w:r w:rsidRPr="00BC161D">
        <w:t>Available at:</w:t>
      </w:r>
      <w:r>
        <w:t xml:space="preserve"> </w:t>
      </w:r>
      <w:r w:rsidRPr="006F2262">
        <w:t>https://nlp.stanford.edu/~socherr/EMNLP2013_RNTN.pdf</w:t>
      </w:r>
      <w:r>
        <w:t xml:space="preserve"> [Accessed 7</w:t>
      </w:r>
      <w:r w:rsidRPr="00BC161D">
        <w:t xml:space="preserve"> </w:t>
      </w:r>
      <w:r>
        <w:t>Jul</w:t>
      </w:r>
      <w:r w:rsidRPr="00BC161D">
        <w:t>. 2018].</w:t>
      </w:r>
    </w:p>
    <w:p w:rsidR="004A117C" w:rsidRDefault="004A117C" w:rsidP="004A117C">
      <w:pPr>
        <w:pStyle w:val="reference"/>
        <w:jc w:val="left"/>
      </w:pPr>
      <w:r>
        <w:t xml:space="preserve">45. </w:t>
      </w:r>
      <w:r w:rsidRPr="006F2262">
        <w:t>Readability Formulas</w:t>
      </w:r>
      <w:r>
        <w:t xml:space="preserve">. (2018). </w:t>
      </w:r>
      <w:r w:rsidRPr="006F2262">
        <w:t>The Automated Readability Index (ARI)</w:t>
      </w:r>
      <w:r>
        <w:t xml:space="preserve">. [online] </w:t>
      </w:r>
      <w:r w:rsidRPr="00BC161D">
        <w:t>Available at:</w:t>
      </w:r>
      <w:r w:rsidRPr="006F2262">
        <w:t xml:space="preserve"> http://www.readabilityformulas.com/automated-readability-index.php</w:t>
      </w:r>
      <w:r>
        <w:t xml:space="preserve"> [Accessed 7</w:t>
      </w:r>
      <w:r w:rsidRPr="00BC161D">
        <w:t xml:space="preserve"> </w:t>
      </w:r>
      <w:r>
        <w:t>Jul</w:t>
      </w:r>
      <w:r w:rsidRPr="00BC161D">
        <w:t>. 2018].</w:t>
      </w:r>
    </w:p>
    <w:p w:rsidR="004A117C" w:rsidRDefault="004A117C" w:rsidP="004A117C">
      <w:pPr>
        <w:pStyle w:val="reference"/>
        <w:jc w:val="left"/>
      </w:pPr>
      <w:r>
        <w:t xml:space="preserve">46. </w:t>
      </w:r>
      <w:r w:rsidRPr="006F2262">
        <w:t>Readability Formulas</w:t>
      </w:r>
      <w:r>
        <w:t xml:space="preserve">. (2018). </w:t>
      </w:r>
      <w:r w:rsidRPr="006F2262">
        <w:t>The Flesch Grade Level Readability Formula</w:t>
      </w:r>
      <w:r>
        <w:t xml:space="preserve">. [online] </w:t>
      </w:r>
      <w:r w:rsidRPr="00BC161D">
        <w:t>Available at:</w:t>
      </w:r>
      <w:r w:rsidRPr="006F2262">
        <w:t xml:space="preserve"> http://www.readabilityformulas.com/flesch-grade-level-readability-formula.php</w:t>
      </w:r>
      <w:r>
        <w:t xml:space="preserve"> [Accessed 7</w:t>
      </w:r>
      <w:r w:rsidRPr="00BC161D">
        <w:t xml:space="preserve"> </w:t>
      </w:r>
      <w:r>
        <w:t>Jul</w:t>
      </w:r>
      <w:r w:rsidRPr="00BC161D">
        <w:t>. 2018].</w:t>
      </w:r>
    </w:p>
    <w:p w:rsidR="004A117C" w:rsidRDefault="004A117C" w:rsidP="004A117C">
      <w:pPr>
        <w:pStyle w:val="reference"/>
        <w:jc w:val="left"/>
      </w:pPr>
      <w:r>
        <w:t xml:space="preserve">47. Yee, J. (2018). </w:t>
      </w:r>
      <w:r w:rsidRPr="006F2262">
        <w:t>Google's Dictionary API (Unofficial) in Python</w:t>
      </w:r>
      <w:r>
        <w:t>.</w:t>
      </w:r>
      <w:r w:rsidRPr="006F2262">
        <w:t xml:space="preserve"> </w:t>
      </w:r>
      <w:r>
        <w:t xml:space="preserve">[online] </w:t>
      </w:r>
      <w:r w:rsidRPr="00BC161D">
        <w:t>Available at:</w:t>
      </w:r>
      <w:r w:rsidRPr="006F2262">
        <w:t xml:space="preserve"> </w:t>
      </w:r>
      <w:r>
        <w:t xml:space="preserve"> </w:t>
      </w:r>
      <w:r w:rsidRPr="006F2262">
        <w:t>http://www.lleess.com/2013/03/googles-unofficial-dictionary-api-in.html</w:t>
      </w:r>
      <w:r>
        <w:t xml:space="preserve"> [Accessed 7</w:t>
      </w:r>
      <w:r w:rsidRPr="00BC161D">
        <w:t xml:space="preserve"> </w:t>
      </w:r>
      <w:r>
        <w:t>Jul</w:t>
      </w:r>
      <w:r w:rsidRPr="00BC161D">
        <w:t>. 2018].</w:t>
      </w:r>
    </w:p>
    <w:p w:rsidR="004A117C" w:rsidRDefault="004A117C" w:rsidP="004A117C">
      <w:pPr>
        <w:pStyle w:val="reference"/>
        <w:jc w:val="left"/>
      </w:pPr>
      <w:r>
        <w:t xml:space="preserve">48. </w:t>
      </w:r>
      <w:r w:rsidRPr="00BC161D">
        <w:t>Ott, M., Choi, Y., Cardie, C. and Hancock, J. (2011). Finding Deceptive Opinion Spam by Any Stretch of the Imagination. In: Proceedings of the 49th Annual Meeting of the Association for Computational Linguistics. [online] Association for Computational Linguistics. Available at: http://myleott.com/op_spamACL2011.pdf [Accessed 3 Mar. 2018].</w:t>
      </w:r>
      <w:r>
        <w:t xml:space="preserve"> </w:t>
      </w:r>
    </w:p>
    <w:p w:rsidR="004A117C" w:rsidRDefault="004A117C" w:rsidP="004A117C">
      <w:pPr>
        <w:pStyle w:val="reference"/>
        <w:jc w:val="left"/>
      </w:pPr>
      <w:r>
        <w:t xml:space="preserve">49. </w:t>
      </w:r>
      <w:r w:rsidRPr="008C068D">
        <w:t>Conversation AI</w:t>
      </w:r>
      <w:r>
        <w:t xml:space="preserve">. (2018). </w:t>
      </w:r>
      <w:r w:rsidRPr="008C068D">
        <w:t>Conversation AI</w:t>
      </w:r>
      <w:r>
        <w:t xml:space="preserve">. [online] </w:t>
      </w:r>
      <w:r w:rsidRPr="00BC161D">
        <w:t>Available at:</w:t>
      </w:r>
      <w:r w:rsidRPr="006F2262">
        <w:t xml:space="preserve"> </w:t>
      </w:r>
      <w:r w:rsidRPr="008C068D">
        <w:t>https://conversationai.github.io</w:t>
      </w:r>
      <w:r>
        <w:t xml:space="preserve"> [Accessed 7</w:t>
      </w:r>
      <w:r w:rsidRPr="00BC161D">
        <w:t xml:space="preserve"> </w:t>
      </w:r>
      <w:r>
        <w:t>Jul</w:t>
      </w:r>
      <w:r w:rsidRPr="00BC161D">
        <w:t>. 2018].</w:t>
      </w:r>
    </w:p>
    <w:p w:rsidR="004A117C" w:rsidRDefault="004A117C" w:rsidP="004A117C">
      <w:pPr>
        <w:pStyle w:val="reference"/>
        <w:jc w:val="left"/>
      </w:pPr>
      <w:r>
        <w:t>50. Manning, C., Surdeanu,</w:t>
      </w:r>
      <w:r w:rsidRPr="008C068D">
        <w:t xml:space="preserve"> </w:t>
      </w:r>
      <w:r>
        <w:t>M., Bauer, J., Finkel,</w:t>
      </w:r>
      <w:r w:rsidRPr="008C068D">
        <w:t xml:space="preserve"> </w:t>
      </w:r>
      <w:r>
        <w:t>J., Bethard, S., and McClosky,</w:t>
      </w:r>
      <w:r w:rsidRPr="008C068D">
        <w:t xml:space="preserve"> </w:t>
      </w:r>
      <w:r>
        <w:t xml:space="preserve">D. (2014). The Stanford CoreNLP Natural Language Processing Toolkit. [online] </w:t>
      </w:r>
      <w:r w:rsidRPr="00BC161D">
        <w:t>Available at:</w:t>
      </w:r>
      <w:r>
        <w:t xml:space="preserve"> </w:t>
      </w:r>
      <w:r w:rsidRPr="00122622">
        <w:t>https://nlp.stanford.edu/pubs/StanfordCoreNlp2014.pdf</w:t>
      </w:r>
      <w:r>
        <w:t xml:space="preserve"> [Accessed 7</w:t>
      </w:r>
      <w:r w:rsidRPr="00BC161D">
        <w:t xml:space="preserve"> </w:t>
      </w:r>
      <w:r>
        <w:t>Jul</w:t>
      </w:r>
      <w:r w:rsidRPr="00BC161D">
        <w:t>. 2018].</w:t>
      </w:r>
    </w:p>
    <w:p w:rsidR="004A117C" w:rsidRDefault="004A117C" w:rsidP="004A117C">
      <w:pPr>
        <w:pStyle w:val="reference"/>
        <w:jc w:val="left"/>
      </w:pPr>
      <w:r>
        <w:t xml:space="preserve">51. A.I. Wiki. (2018). </w:t>
      </w:r>
      <w:r w:rsidRPr="00122622">
        <w:t>Recursive Neural Tensor Network</w:t>
      </w:r>
      <w:r>
        <w:t xml:space="preserve">. [online] </w:t>
      </w:r>
      <w:r w:rsidRPr="00BC161D">
        <w:t>Available at:</w:t>
      </w:r>
      <w:r w:rsidRPr="00122622">
        <w:t xml:space="preserve"> https://skymind.ai/wiki/recursive-neural-tensor-network</w:t>
      </w:r>
      <w:r>
        <w:t xml:space="preserve"> [Accessed 7</w:t>
      </w:r>
      <w:r w:rsidRPr="00BC161D">
        <w:t xml:space="preserve"> </w:t>
      </w:r>
      <w:r>
        <w:t>Jul</w:t>
      </w:r>
      <w:r w:rsidRPr="00BC161D">
        <w:t>. 2018].</w:t>
      </w:r>
    </w:p>
    <w:p w:rsidR="004A117C" w:rsidRDefault="004A117C" w:rsidP="004A117C">
      <w:pPr>
        <w:pStyle w:val="reference"/>
        <w:jc w:val="left"/>
      </w:pPr>
      <w:r>
        <w:t xml:space="preserve">52. </w:t>
      </w:r>
      <w:r w:rsidRPr="00122622">
        <w:t>Lane, D. (</w:t>
      </w:r>
      <w:r>
        <w:t>2018</w:t>
      </w:r>
      <w:r w:rsidRPr="00122622">
        <w:t>)</w:t>
      </w:r>
      <w:r>
        <w:t xml:space="preserve"> </w:t>
      </w:r>
      <w:r w:rsidRPr="00122622">
        <w:t>Values of the Pearson Correlation</w:t>
      </w:r>
      <w:r>
        <w:t xml:space="preserve">. [online] </w:t>
      </w:r>
      <w:r w:rsidRPr="00BC161D">
        <w:t>Available at:</w:t>
      </w:r>
      <w:r>
        <w:t xml:space="preserve"> </w:t>
      </w:r>
      <w:r w:rsidRPr="00122622">
        <w:t>http://onlinestatbook.com/2/describing_bivariate_data/pearson.html</w:t>
      </w:r>
      <w:r>
        <w:t xml:space="preserve"> [Accessed 7</w:t>
      </w:r>
      <w:r w:rsidRPr="00BC161D">
        <w:t xml:space="preserve"> </w:t>
      </w:r>
      <w:r>
        <w:t>Jul</w:t>
      </w:r>
      <w:r w:rsidRPr="00BC161D">
        <w:t>. 2018].</w:t>
      </w:r>
    </w:p>
    <w:p w:rsidR="004A117C" w:rsidRDefault="004A117C" w:rsidP="004A117C">
      <w:pPr>
        <w:pStyle w:val="reference"/>
        <w:jc w:val="left"/>
      </w:pPr>
      <w:r>
        <w:t>53. McDonald, J.</w:t>
      </w:r>
      <w:r w:rsidRPr="00B66A2D">
        <w:t xml:space="preserve"> </w:t>
      </w:r>
      <w:r>
        <w:t>(</w:t>
      </w:r>
      <w:r w:rsidRPr="00B66A2D">
        <w:t>2014</w:t>
      </w:r>
      <w:r>
        <w:t>)</w:t>
      </w:r>
      <w:r w:rsidRPr="00B66A2D">
        <w:t>. Handbook of Biological Statistics (3rd ed.). Sparky House Publishing, Baltimore</w:t>
      </w:r>
      <w:r>
        <w:t>, Maryland.</w:t>
      </w:r>
    </w:p>
    <w:p w:rsidR="004A117C" w:rsidRDefault="004A117C" w:rsidP="004A117C">
      <w:pPr>
        <w:pStyle w:val="reference"/>
        <w:jc w:val="left"/>
      </w:pPr>
      <w:r>
        <w:t>54. CBS This Morning. (2016).</w:t>
      </w:r>
      <w:r w:rsidRPr="00B66A2D">
        <w:t xml:space="preserve"> Yelp CEO on site’s popularity and pitfalls</w:t>
      </w:r>
      <w:r>
        <w:t xml:space="preserve">. [online] </w:t>
      </w:r>
      <w:r w:rsidRPr="00BC161D">
        <w:t>Available at:</w:t>
      </w:r>
      <w:r>
        <w:t xml:space="preserve"> </w:t>
      </w:r>
      <w:r w:rsidRPr="00B66A2D">
        <w:t>https://www.youtube.com/watch?v=1mlzdXwbtZo</w:t>
      </w:r>
      <w:r>
        <w:t xml:space="preserve"> [Accessed 7</w:t>
      </w:r>
      <w:r w:rsidRPr="00BC161D">
        <w:t xml:space="preserve"> </w:t>
      </w:r>
      <w:r>
        <w:t>Jul</w:t>
      </w:r>
      <w:r w:rsidRPr="00BC161D">
        <w:t>. 2018].</w:t>
      </w:r>
    </w:p>
    <w:p w:rsidR="004629FC" w:rsidRDefault="004629FC" w:rsidP="00747388">
      <w:pPr>
        <w:pStyle w:val="reference"/>
      </w:pPr>
    </w:p>
    <w:p w:rsidR="004629FC" w:rsidRPr="009A3755" w:rsidRDefault="004629FC" w:rsidP="004629FC">
      <w:pPr>
        <w:pStyle w:val="heading10"/>
        <w:outlineLvl w:val="0"/>
      </w:pPr>
      <w:r>
        <w:lastRenderedPageBreak/>
        <w:t>Appendix</w:t>
      </w:r>
    </w:p>
    <w:p w:rsidR="004629FC" w:rsidRDefault="004629FC" w:rsidP="004629FC">
      <w:pPr>
        <w:pStyle w:val="tabletitle"/>
        <w:spacing w:after="240"/>
        <w:rPr>
          <w:szCs w:val="18"/>
          <w:lang w:val="en-US"/>
        </w:rPr>
      </w:pPr>
      <w:r w:rsidRPr="009B1D59">
        <w:rPr>
          <w:b/>
          <w:lang w:val="en-GB"/>
        </w:rPr>
        <w:t xml:space="preserve">Table </w:t>
      </w:r>
      <w:r>
        <w:rPr>
          <w:b/>
        </w:rPr>
        <w:t>A</w:t>
      </w:r>
      <w:r w:rsidRPr="009B1D59">
        <w:rPr>
          <w:b/>
          <w:lang w:val="en-GB"/>
        </w:rPr>
        <w:t>.</w:t>
      </w:r>
      <w:r w:rsidRPr="009B1D59">
        <w:rPr>
          <w:lang w:val="en-GB"/>
        </w:rPr>
        <w:t xml:space="preserve"> </w:t>
      </w:r>
      <w:r>
        <w:rPr>
          <w:lang w:val="en-GB"/>
        </w:rPr>
        <w:t xml:space="preserve"> </w:t>
      </w:r>
      <w:r>
        <w:t>Sampling design</w:t>
      </w:r>
      <w:r w:rsidRPr="003F3597">
        <w:rPr>
          <w:szCs w:val="18"/>
          <w:lang w:val="en-US"/>
        </w:rPr>
        <w:t xml:space="preserve"> </w:t>
      </w:r>
      <w:r>
        <w:rPr>
          <w:szCs w:val="18"/>
          <w:lang w:val="en-US"/>
        </w:rPr>
        <w:t>of city clusters with restaurant stratification methods are scraped from the list of featured Yelp cities</w:t>
      </w:r>
      <w:r w:rsidR="00657D37">
        <w:rPr>
          <w:szCs w:val="18"/>
          <w:lang w:val="en-US"/>
        </w:rPr>
        <w:t xml:space="preserve"> [31].</w:t>
      </w:r>
    </w:p>
    <w:tbl>
      <w:tblPr>
        <w:tblW w:w="0" w:type="auto"/>
        <w:jc w:val="center"/>
        <w:tblCellMar>
          <w:left w:w="70" w:type="dxa"/>
          <w:right w:w="70" w:type="dxa"/>
        </w:tblCellMar>
        <w:tblLook w:val="0000" w:firstRow="0" w:lastRow="0" w:firstColumn="0" w:lastColumn="0" w:noHBand="0" w:noVBand="0"/>
      </w:tblPr>
      <w:tblGrid>
        <w:gridCol w:w="380"/>
        <w:gridCol w:w="1616"/>
        <w:gridCol w:w="767"/>
        <w:gridCol w:w="483"/>
        <w:gridCol w:w="620"/>
        <w:gridCol w:w="625"/>
        <w:gridCol w:w="940"/>
        <w:gridCol w:w="909"/>
      </w:tblGrid>
      <w:tr w:rsidR="00002BF6" w:rsidRPr="00371779" w:rsidTr="00002BF6">
        <w:trPr>
          <w:jc w:val="center"/>
        </w:trPr>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p>
        </w:tc>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City Cluster</w:t>
            </w:r>
          </w:p>
        </w:tc>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Tot. Rest.</w:t>
            </w:r>
          </w:p>
        </w:tc>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r>
              <w:rPr>
                <w:rFonts w:ascii="Times New Roman" w:hAnsi="Times New Roman"/>
                <w:sz w:val="16"/>
                <w:szCs w:val="16"/>
              </w:rPr>
              <w:t>Strat.</w:t>
            </w:r>
          </w:p>
        </w:tc>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Rec.</w:t>
            </w:r>
          </w:p>
        </w:tc>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r>
              <w:rPr>
                <w:rFonts w:ascii="Times New Roman" w:hAnsi="Times New Roman"/>
                <w:sz w:val="16"/>
                <w:szCs w:val="16"/>
              </w:rPr>
              <w:t>N. R</w:t>
            </w:r>
            <w:r w:rsidRPr="003B67CF">
              <w:rPr>
                <w:rFonts w:ascii="Times New Roman" w:hAnsi="Times New Roman"/>
                <w:sz w:val="16"/>
                <w:szCs w:val="16"/>
              </w:rPr>
              <w:t>ec.</w:t>
            </w:r>
          </w:p>
        </w:tc>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Est. Rec.</w:t>
            </w:r>
          </w:p>
        </w:tc>
        <w:tc>
          <w:tcPr>
            <w:tcW w:w="0" w:type="auto"/>
            <w:tcBorders>
              <w:top w:val="single" w:sz="12" w:space="0" w:color="000000"/>
              <w:bottom w:val="single" w:sz="6" w:space="0" w:color="000000"/>
            </w:tcBorders>
          </w:tcPr>
          <w:p w:rsidR="00002BF6" w:rsidRPr="003B67CF" w:rsidRDefault="00002BF6" w:rsidP="00BC161D">
            <w:pPr>
              <w:ind w:firstLine="0"/>
              <w:rPr>
                <w:rFonts w:ascii="Times New Roman" w:hAnsi="Times New Roman"/>
                <w:sz w:val="16"/>
                <w:szCs w:val="16"/>
              </w:rPr>
            </w:pPr>
            <w:r>
              <w:rPr>
                <w:rFonts w:ascii="Times New Roman" w:hAnsi="Times New Roman"/>
                <w:sz w:val="16"/>
                <w:szCs w:val="16"/>
              </w:rPr>
              <w:t>Est. N. R</w:t>
            </w:r>
            <w:r w:rsidRPr="003B67CF">
              <w:rPr>
                <w:rFonts w:ascii="Times New Roman" w:hAnsi="Times New Roman"/>
                <w:sz w:val="16"/>
                <w:szCs w:val="16"/>
              </w:rPr>
              <w:t>ec.</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Phoenix, AZ</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1888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830,720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184,800</w:t>
            </w:r>
          </w:p>
        </w:tc>
      </w:tr>
      <w:tr w:rsidR="00002BF6" w:rsidRPr="001513EC" w:rsidTr="00002BF6">
        <w:trPr>
          <w:trHeight w:val="184"/>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Scottsdale, AZ</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792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199,188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27,720</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Tempe, AZ</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4685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1577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1,477,649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166,786</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Tucson, AZ</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201,434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33,824</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Alameda,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287,467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26,366</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Albany,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8,892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865</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Alhambra,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3624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1,501,786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182,650</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Anaheim,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4528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2,463,232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413,859</w:t>
            </w:r>
          </w:p>
        </w:tc>
      </w:tr>
      <w:tr w:rsidR="00002BF6" w:rsidRPr="001513EC"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Belmont,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91,396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8,030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Berkeley,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4669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1,907,753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217,375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Beverly Hills,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2328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2,565,456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368,068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Big Sur,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Burbank,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4056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2,415,754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307,330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Concord,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268,270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32,804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Costa Mesa,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1,087,927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142,006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Culver City,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5060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4936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4,995,232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465,520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Cupertino,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671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221,833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22,150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Daly City,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1285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575,166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85,939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Davis,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946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183,524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25,608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Dublin,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47,915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2,220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Emeryville,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1439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551,137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53,531</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Foster City,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1264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201,608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25,361</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Fremont,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1,009,602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175,324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Glendale,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11942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6,525,109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747,569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Hayward,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3596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802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576,798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44,590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Healdsburg,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16,800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2,016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Huntington Beach,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7567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3,141,818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228,523</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Irvine,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6394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5,897,826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609,988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Livermore,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100,412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9,629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Long Beach,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8395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8,210,310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866,364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Los Altos,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1295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567,210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75,110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Los Angeles,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9494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8086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15,353,697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2,392,488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Los Gatos,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108,968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18,232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Marina del Rey,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350,344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37,141</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Menlo Park,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1221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3906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380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953,845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92,796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Mill Valley,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499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84,830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12,309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Millbrae,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368,160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35,256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Milpitas,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791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230,972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16,060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Monterey,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759,989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101,897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Mountain View,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736,020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41,360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Napa,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193,280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21,600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Newark,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807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75,858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3,712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Newport Beach,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5421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5706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1339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6,186,445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1,451,744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Oakland,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7906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4,296,120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423,762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Orange County,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4603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1,118,529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127,963</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Palo Alto,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1229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283,899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24,948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Pasadena,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2275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585,130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73,255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Pleasanton,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150,818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17,228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Redondo Beach,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1,181,454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138,260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Redwood City,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1,037,472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72,720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Sacramento,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2191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1502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658,176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57,404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lastRenderedPageBreak/>
              <w:t>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Bruno,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36,137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1,367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Carlos,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37,913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3,619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Diego,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3887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13001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10,106,977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2,266,898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Francisco,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4873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7644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7,449,842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920,022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Jose,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661,660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85,879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Leandro,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181,160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21,739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Mateo,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1171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106,561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7,026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Rafael,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1005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977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890,832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196,377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Santa Barbara,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3109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509,876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95,284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Santa Clara,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2727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748,289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91,082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Santa Cruz,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1541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237,828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40,898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Santa Monica,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3566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1,094,049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132,844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Santa Rosa,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64,616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12,792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Sausalito,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281,952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30,816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Sonoma,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344,267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34,034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South Lake Tahoe,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374,223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43,727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Stockton,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396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70,488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11,036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Studio City,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570,216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117,762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Sunnyvale,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370,188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30,576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Torrance,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4,395,674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476,316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Union City,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2964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1,515,790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144,050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Venice,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919,796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125,818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Walnut Creek,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979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410,005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74,546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West Hollywood,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4441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5,510,393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635,290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West Los Angeles,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1666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564,108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53,160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Westwood,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Yountville, CA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29,522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2,610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Boulder, CO</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298,659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55,530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Denver, CO</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3191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1,300,652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234,219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Hartford, CT</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1148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208,936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68,250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New Haven, CT</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25,862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2,316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Washington, DC, DC</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8095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11213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18,153,847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3,522,944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Fort Lauderdale, FL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2,958,500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532,530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Gainesville, FL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13,064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4,600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Miami, FL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3495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2,871,492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1,142,024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Miami Beach, FL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6172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4302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5,310,389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873,955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Orlando, FL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787,106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208,997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Tampa, FL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231,769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37,118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Atlanta, GA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3398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2,000,742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360,188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Savannah, GA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929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401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74,506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10,405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Honolulu, HI</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7337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4,447,689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445,557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Lahaina, HI</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769,108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63,013</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Iowa City, IA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52,390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12,710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Boise, ID</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227,228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86,478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Chicago, IL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6942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7671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10,650,416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2,406,097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Evanston, IL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779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200,826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47,435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Naperville, IL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2173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211,216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36,506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Schaumburg, IL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2548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296,587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47,902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Skokie, IL</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88,720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14,144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Bloomington, IN</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7,632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2,862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Indianapolis, IN</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482,256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70,290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Louisville, KY</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969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316,863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56,571</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New Orleans, LA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2765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1,633,009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168,665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Boston, MA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6078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2,013,034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252,845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Brookline, MA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4188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1,684,414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175,058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Somerville, MA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1223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1,008,975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174,075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Baltimore, MD</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4148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541,729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85,449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Ann Arbor, MI</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36,512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6,834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Detroit, MI</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2294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1470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674,436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222,977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lastRenderedPageBreak/>
              <w:t>116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Minneapolis, MN</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2251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739,679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244,459</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Saint Paul, MN</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1698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184,403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35,318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Kansas City, MO</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81,454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11,564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Saint Louis, MO</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1496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598,400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95,200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Charlotte, NC</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1709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211,916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17,090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Durham, NC</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836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35,614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2,842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Raleigh, NC</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1297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44,357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12,711</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Newark, NJ</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265,482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49,364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Princeton, NJ</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1492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48,042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18,501</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Albuquerque, NM</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899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299,906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43,368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Santa Fe, NM</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1045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151,525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29,870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Las Vegas, NV</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3893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3,728,715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526,334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Reno, NV</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96,533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22,916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Brooklyn, NY</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13063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1,209,634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107,117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New York, NY</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24399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9466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46,192,187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8,837,318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Flushing, NY</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19167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3,668,564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444,674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Cincinnati, OH</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1646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301,547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39,833</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Cleveland, OH</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1839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602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221,416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20,965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Columbus, OH</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2182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229,546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34,912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Portland, OR</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3717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5865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1602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4,360,041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1,190,927</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Salem, OR</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1082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176,366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53,953</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Philadelphia, PA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5604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2248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2,519,558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283,562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Pittsburgh, PA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964,854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205,995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Providence, RI</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1415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407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115,181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20,942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Charleston, SC</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2174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622,199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107,325</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Memphis, TN</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1889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360,421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102,460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Nashville, TN</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1863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2272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846,547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119,232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Austin, TX</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2584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4834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783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2,498,211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404,654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Dallas, TX</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2496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1,621,901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245,624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Houston, TX</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3137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1133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710,844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119,833</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San Antonio, TX</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2623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610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320,006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26,230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Salt Lake City, UT</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1726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2370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528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818,124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182,266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Alexandria, VA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6977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3848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697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5,369,499</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972,594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Arlington, VA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4731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2493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2,358,877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236,550</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Richmond, VA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1397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260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448,158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83,408</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Burlington, VT</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208,488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36,414</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153</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Bellevue, WA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4430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764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676,904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81,512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Redmond, WA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2514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1378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140</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692,858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70,392</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Seattle, WA</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3568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1265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902,704</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119,171</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Madison, WI</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1051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1536</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378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322,867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79,456</w:t>
            </w:r>
          </w:p>
        </w:tc>
      </w:tr>
      <w:tr w:rsidR="00002BF6" w:rsidTr="00002BF6">
        <w:trPr>
          <w:jc w:val="center"/>
        </w:trPr>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157</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Milwaukee, WI</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1745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568</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91</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198,232</w:t>
            </w:r>
          </w:p>
        </w:tc>
        <w:tc>
          <w:tcPr>
            <w:tcW w:w="0" w:type="auto"/>
          </w:tcPr>
          <w:p w:rsidR="00002BF6" w:rsidRPr="003B67CF" w:rsidRDefault="00002BF6" w:rsidP="00BC161D">
            <w:pPr>
              <w:ind w:firstLine="0"/>
              <w:rPr>
                <w:rFonts w:ascii="Times New Roman" w:hAnsi="Times New Roman"/>
                <w:sz w:val="16"/>
                <w:szCs w:val="16"/>
              </w:rPr>
            </w:pPr>
            <w:r w:rsidRPr="003B67CF">
              <w:rPr>
                <w:rFonts w:ascii="Times New Roman" w:hAnsi="Times New Roman"/>
                <w:sz w:val="16"/>
                <w:szCs w:val="16"/>
              </w:rPr>
              <w:t>31,759</w:t>
            </w:r>
          </w:p>
        </w:tc>
      </w:tr>
      <w:tr w:rsidR="00002BF6" w:rsidTr="00002BF6">
        <w:trPr>
          <w:jc w:val="center"/>
        </w:trPr>
        <w:tc>
          <w:tcPr>
            <w:tcW w:w="0" w:type="auto"/>
            <w:tcBorders>
              <w:bottom w:val="single" w:sz="12" w:space="0" w:color="000000"/>
            </w:tcBorders>
          </w:tcPr>
          <w:p w:rsidR="00002BF6" w:rsidRPr="003B67CF" w:rsidRDefault="00002BF6" w:rsidP="00BC161D">
            <w:pPr>
              <w:ind w:firstLine="0"/>
              <w:rPr>
                <w:rFonts w:ascii="Times New Roman" w:hAnsi="Times New Roman"/>
                <w:sz w:val="16"/>
                <w:szCs w:val="16"/>
              </w:rPr>
            </w:pPr>
          </w:p>
        </w:tc>
        <w:tc>
          <w:tcPr>
            <w:tcW w:w="0" w:type="auto"/>
            <w:tcBorders>
              <w:bottom w:val="single" w:sz="12" w:space="0" w:color="000000"/>
            </w:tcBorders>
          </w:tcPr>
          <w:p w:rsidR="00002BF6" w:rsidRPr="003B67CF" w:rsidRDefault="00002BF6" w:rsidP="00BC161D">
            <w:pPr>
              <w:ind w:firstLine="0"/>
              <w:rPr>
                <w:rFonts w:ascii="Times New Roman" w:hAnsi="Times New Roman"/>
                <w:sz w:val="16"/>
                <w:szCs w:val="16"/>
              </w:rPr>
            </w:pPr>
          </w:p>
        </w:tc>
        <w:tc>
          <w:tcPr>
            <w:tcW w:w="0" w:type="auto"/>
            <w:tcBorders>
              <w:bottom w:val="single" w:sz="12" w:space="0" w:color="000000"/>
            </w:tcBorders>
          </w:tcPr>
          <w:p w:rsidR="00002BF6" w:rsidRPr="003B67CF" w:rsidRDefault="00002BF6" w:rsidP="00BC161D">
            <w:pPr>
              <w:ind w:firstLine="0"/>
              <w:rPr>
                <w:rFonts w:ascii="Times New Roman" w:hAnsi="Times New Roman"/>
                <w:b/>
                <w:bCs/>
                <w:sz w:val="16"/>
                <w:szCs w:val="16"/>
              </w:rPr>
            </w:pPr>
            <w:r w:rsidRPr="003B67CF">
              <w:rPr>
                <w:rFonts w:ascii="Times New Roman" w:hAnsi="Times New Roman"/>
                <w:b/>
                <w:bCs/>
                <w:sz w:val="16"/>
                <w:szCs w:val="16"/>
              </w:rPr>
              <w:t>Total</w:t>
            </w:r>
          </w:p>
        </w:tc>
        <w:tc>
          <w:tcPr>
            <w:tcW w:w="0" w:type="auto"/>
            <w:tcBorders>
              <w:bottom w:val="single" w:sz="12" w:space="0" w:color="000000"/>
            </w:tcBorders>
          </w:tcPr>
          <w:p w:rsidR="00002BF6" w:rsidRPr="003B67CF" w:rsidRDefault="00002BF6" w:rsidP="00BC161D">
            <w:pPr>
              <w:ind w:firstLine="0"/>
              <w:rPr>
                <w:rFonts w:ascii="Times New Roman" w:hAnsi="Times New Roman"/>
                <w:b/>
                <w:bCs/>
                <w:sz w:val="16"/>
                <w:szCs w:val="16"/>
              </w:rPr>
            </w:pPr>
            <w:r w:rsidRPr="003B67CF">
              <w:rPr>
                <w:rFonts w:ascii="Times New Roman" w:hAnsi="Times New Roman"/>
                <w:b/>
                <w:bCs/>
                <w:sz w:val="16"/>
                <w:szCs w:val="16"/>
              </w:rPr>
              <w:t>676</w:t>
            </w:r>
          </w:p>
        </w:tc>
        <w:tc>
          <w:tcPr>
            <w:tcW w:w="0" w:type="auto"/>
            <w:tcBorders>
              <w:bottom w:val="single" w:sz="12" w:space="0" w:color="000000"/>
            </w:tcBorders>
          </w:tcPr>
          <w:p w:rsidR="00002BF6" w:rsidRPr="003B67CF" w:rsidRDefault="00002BF6" w:rsidP="00BC161D">
            <w:pPr>
              <w:ind w:firstLine="0"/>
              <w:rPr>
                <w:rFonts w:ascii="Times New Roman" w:hAnsi="Times New Roman"/>
                <w:b/>
                <w:bCs/>
                <w:sz w:val="16"/>
                <w:szCs w:val="16"/>
              </w:rPr>
            </w:pPr>
            <w:r w:rsidRPr="003B67CF">
              <w:rPr>
                <w:rFonts w:ascii="Times New Roman" w:hAnsi="Times New Roman"/>
                <w:b/>
                <w:bCs/>
                <w:sz w:val="16"/>
                <w:szCs w:val="16"/>
              </w:rPr>
              <w:t>300428</w:t>
            </w:r>
          </w:p>
        </w:tc>
        <w:tc>
          <w:tcPr>
            <w:tcW w:w="0" w:type="auto"/>
            <w:tcBorders>
              <w:bottom w:val="single" w:sz="12" w:space="0" w:color="000000"/>
            </w:tcBorders>
          </w:tcPr>
          <w:p w:rsidR="00002BF6" w:rsidRPr="003B67CF" w:rsidRDefault="00002BF6" w:rsidP="00BC161D">
            <w:pPr>
              <w:ind w:firstLine="0"/>
              <w:rPr>
                <w:rFonts w:ascii="Times New Roman" w:hAnsi="Times New Roman"/>
                <w:b/>
                <w:bCs/>
                <w:sz w:val="16"/>
                <w:szCs w:val="16"/>
              </w:rPr>
            </w:pPr>
            <w:r w:rsidRPr="003B67CF">
              <w:rPr>
                <w:rFonts w:ascii="Times New Roman" w:hAnsi="Times New Roman"/>
                <w:b/>
                <w:bCs/>
                <w:sz w:val="16"/>
                <w:szCs w:val="16"/>
              </w:rPr>
              <w:t>47389</w:t>
            </w:r>
          </w:p>
        </w:tc>
        <w:tc>
          <w:tcPr>
            <w:tcW w:w="0" w:type="auto"/>
            <w:tcBorders>
              <w:bottom w:val="single" w:sz="12" w:space="0" w:color="000000"/>
            </w:tcBorders>
          </w:tcPr>
          <w:p w:rsidR="00002BF6" w:rsidRPr="003B67CF" w:rsidRDefault="00002BF6" w:rsidP="00BC161D">
            <w:pPr>
              <w:ind w:firstLine="0"/>
              <w:rPr>
                <w:rFonts w:ascii="Times New Roman" w:hAnsi="Times New Roman"/>
                <w:b/>
                <w:bCs/>
                <w:sz w:val="16"/>
                <w:szCs w:val="16"/>
              </w:rPr>
            </w:pPr>
            <w:r w:rsidRPr="003B67CF">
              <w:rPr>
                <w:rFonts w:ascii="Times New Roman" w:hAnsi="Times New Roman"/>
                <w:b/>
                <w:bCs/>
                <w:sz w:val="16"/>
                <w:szCs w:val="16"/>
              </w:rPr>
              <w:t>265,329,274</w:t>
            </w:r>
          </w:p>
        </w:tc>
        <w:tc>
          <w:tcPr>
            <w:tcW w:w="0" w:type="auto"/>
            <w:tcBorders>
              <w:bottom w:val="single" w:sz="12" w:space="0" w:color="000000"/>
            </w:tcBorders>
          </w:tcPr>
          <w:p w:rsidR="00002BF6" w:rsidRPr="003B67CF" w:rsidRDefault="00002BF6" w:rsidP="00BC161D">
            <w:pPr>
              <w:ind w:firstLine="0"/>
              <w:rPr>
                <w:rFonts w:ascii="Times New Roman" w:hAnsi="Times New Roman"/>
                <w:b/>
                <w:bCs/>
                <w:sz w:val="16"/>
                <w:szCs w:val="16"/>
              </w:rPr>
            </w:pPr>
            <w:r w:rsidRPr="003B67CF">
              <w:rPr>
                <w:rFonts w:ascii="Times New Roman" w:hAnsi="Times New Roman"/>
                <w:b/>
                <w:bCs/>
                <w:sz w:val="16"/>
                <w:szCs w:val="16"/>
              </w:rPr>
              <w:t>43,165,092</w:t>
            </w:r>
          </w:p>
        </w:tc>
      </w:tr>
    </w:tbl>
    <w:p w:rsidR="004629FC" w:rsidRDefault="004629FC" w:rsidP="004629FC">
      <w:pPr>
        <w:ind w:firstLine="0"/>
      </w:pPr>
    </w:p>
    <w:p w:rsidR="004629FC" w:rsidRDefault="004629FC" w:rsidP="00747388">
      <w:pPr>
        <w:pStyle w:val="reference"/>
      </w:pPr>
    </w:p>
    <w:sectPr w:rsidR="004629FC" w:rsidSect="00412DC0">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41A" w:rsidRDefault="002B341A">
      <w:r>
        <w:separator/>
      </w:r>
    </w:p>
  </w:endnote>
  <w:endnote w:type="continuationSeparator" w:id="0">
    <w:p w:rsidR="002B341A" w:rsidRDefault="002B3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ms Rm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41A" w:rsidRDefault="002B341A">
      <w:r>
        <w:separator/>
      </w:r>
    </w:p>
  </w:footnote>
  <w:footnote w:type="continuationSeparator" w:id="0">
    <w:p w:rsidR="002B341A" w:rsidRDefault="002B3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2"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DC"/>
    <w:rsid w:val="000026D5"/>
    <w:rsid w:val="00002BF6"/>
    <w:rsid w:val="00017269"/>
    <w:rsid w:val="00025E6D"/>
    <w:rsid w:val="00027FD0"/>
    <w:rsid w:val="00030513"/>
    <w:rsid w:val="00034E51"/>
    <w:rsid w:val="00034FBF"/>
    <w:rsid w:val="00036E9A"/>
    <w:rsid w:val="00040D46"/>
    <w:rsid w:val="00050DFE"/>
    <w:rsid w:val="00051FCA"/>
    <w:rsid w:val="00062A36"/>
    <w:rsid w:val="00072760"/>
    <w:rsid w:val="0007659F"/>
    <w:rsid w:val="000846C0"/>
    <w:rsid w:val="000855AE"/>
    <w:rsid w:val="000868C9"/>
    <w:rsid w:val="00086E6A"/>
    <w:rsid w:val="0009070D"/>
    <w:rsid w:val="0009382D"/>
    <w:rsid w:val="00094440"/>
    <w:rsid w:val="000A1DFF"/>
    <w:rsid w:val="000C60F8"/>
    <w:rsid w:val="000C733E"/>
    <w:rsid w:val="000D6728"/>
    <w:rsid w:val="000F2B24"/>
    <w:rsid w:val="000F300F"/>
    <w:rsid w:val="000F4861"/>
    <w:rsid w:val="00117465"/>
    <w:rsid w:val="00120B44"/>
    <w:rsid w:val="00131C9D"/>
    <w:rsid w:val="0013346B"/>
    <w:rsid w:val="00135E6D"/>
    <w:rsid w:val="00136A7F"/>
    <w:rsid w:val="00156134"/>
    <w:rsid w:val="00157BC4"/>
    <w:rsid w:val="00160847"/>
    <w:rsid w:val="00163C2B"/>
    <w:rsid w:val="00165C6D"/>
    <w:rsid w:val="00171C86"/>
    <w:rsid w:val="00176015"/>
    <w:rsid w:val="00182F6E"/>
    <w:rsid w:val="00183CE9"/>
    <w:rsid w:val="00187D63"/>
    <w:rsid w:val="001A0D87"/>
    <w:rsid w:val="001B5432"/>
    <w:rsid w:val="001B60BC"/>
    <w:rsid w:val="001B641B"/>
    <w:rsid w:val="001D3036"/>
    <w:rsid w:val="001E2B8E"/>
    <w:rsid w:val="001E37EC"/>
    <w:rsid w:val="001E6F46"/>
    <w:rsid w:val="001F0E51"/>
    <w:rsid w:val="001F3F20"/>
    <w:rsid w:val="002020A8"/>
    <w:rsid w:val="00203798"/>
    <w:rsid w:val="00206C0B"/>
    <w:rsid w:val="002200AD"/>
    <w:rsid w:val="00223810"/>
    <w:rsid w:val="00225C9E"/>
    <w:rsid w:val="002272C2"/>
    <w:rsid w:val="002319B6"/>
    <w:rsid w:val="00233A70"/>
    <w:rsid w:val="0025288C"/>
    <w:rsid w:val="00252BAB"/>
    <w:rsid w:val="00255207"/>
    <w:rsid w:val="00264CFC"/>
    <w:rsid w:val="0027165E"/>
    <w:rsid w:val="00276AB4"/>
    <w:rsid w:val="002864B9"/>
    <w:rsid w:val="0029208D"/>
    <w:rsid w:val="002A08F3"/>
    <w:rsid w:val="002A3EE9"/>
    <w:rsid w:val="002A4816"/>
    <w:rsid w:val="002B341A"/>
    <w:rsid w:val="002B78E0"/>
    <w:rsid w:val="002C683F"/>
    <w:rsid w:val="002D344C"/>
    <w:rsid w:val="002D598A"/>
    <w:rsid w:val="002E3A4C"/>
    <w:rsid w:val="002E64D5"/>
    <w:rsid w:val="002F4955"/>
    <w:rsid w:val="00306D19"/>
    <w:rsid w:val="00315DAB"/>
    <w:rsid w:val="00317373"/>
    <w:rsid w:val="003202A0"/>
    <w:rsid w:val="0034316A"/>
    <w:rsid w:val="00350696"/>
    <w:rsid w:val="00371779"/>
    <w:rsid w:val="00372038"/>
    <w:rsid w:val="003764B7"/>
    <w:rsid w:val="00377531"/>
    <w:rsid w:val="00384A65"/>
    <w:rsid w:val="003878A0"/>
    <w:rsid w:val="00387967"/>
    <w:rsid w:val="003906BE"/>
    <w:rsid w:val="00391AC3"/>
    <w:rsid w:val="00392F6E"/>
    <w:rsid w:val="003957DA"/>
    <w:rsid w:val="003A2F6C"/>
    <w:rsid w:val="003A337D"/>
    <w:rsid w:val="003A4694"/>
    <w:rsid w:val="003A5CDB"/>
    <w:rsid w:val="003A5E7E"/>
    <w:rsid w:val="003B4D88"/>
    <w:rsid w:val="003B67CF"/>
    <w:rsid w:val="003B69D3"/>
    <w:rsid w:val="003B70F0"/>
    <w:rsid w:val="003B79A2"/>
    <w:rsid w:val="003C1525"/>
    <w:rsid w:val="003C5FA0"/>
    <w:rsid w:val="003D3C40"/>
    <w:rsid w:val="003F3597"/>
    <w:rsid w:val="003F4CAD"/>
    <w:rsid w:val="00400069"/>
    <w:rsid w:val="00401B42"/>
    <w:rsid w:val="00402FE4"/>
    <w:rsid w:val="00403689"/>
    <w:rsid w:val="00410936"/>
    <w:rsid w:val="00412DC0"/>
    <w:rsid w:val="00413FE2"/>
    <w:rsid w:val="00437B43"/>
    <w:rsid w:val="00447311"/>
    <w:rsid w:val="004545BF"/>
    <w:rsid w:val="0046265D"/>
    <w:rsid w:val="004629FC"/>
    <w:rsid w:val="004656F0"/>
    <w:rsid w:val="00472AD7"/>
    <w:rsid w:val="004856E6"/>
    <w:rsid w:val="00485C74"/>
    <w:rsid w:val="004957AE"/>
    <w:rsid w:val="00496B7A"/>
    <w:rsid w:val="004A117C"/>
    <w:rsid w:val="004A24DE"/>
    <w:rsid w:val="004A4068"/>
    <w:rsid w:val="004C2B70"/>
    <w:rsid w:val="004D665E"/>
    <w:rsid w:val="004E040A"/>
    <w:rsid w:val="004E1625"/>
    <w:rsid w:val="004E4598"/>
    <w:rsid w:val="004F5ABE"/>
    <w:rsid w:val="00503757"/>
    <w:rsid w:val="005038CB"/>
    <w:rsid w:val="00506960"/>
    <w:rsid w:val="00513901"/>
    <w:rsid w:val="0052153C"/>
    <w:rsid w:val="00526821"/>
    <w:rsid w:val="005365B6"/>
    <w:rsid w:val="0054182E"/>
    <w:rsid w:val="00544FE8"/>
    <w:rsid w:val="00556BF0"/>
    <w:rsid w:val="0056663A"/>
    <w:rsid w:val="00570FF5"/>
    <w:rsid w:val="00576DAA"/>
    <w:rsid w:val="005808CF"/>
    <w:rsid w:val="005811AA"/>
    <w:rsid w:val="005843AC"/>
    <w:rsid w:val="00586CFF"/>
    <w:rsid w:val="00587FDD"/>
    <w:rsid w:val="005A2B06"/>
    <w:rsid w:val="005A33A9"/>
    <w:rsid w:val="005B29D5"/>
    <w:rsid w:val="005B595B"/>
    <w:rsid w:val="005B7A91"/>
    <w:rsid w:val="005C2C28"/>
    <w:rsid w:val="005C52B1"/>
    <w:rsid w:val="005C5DB2"/>
    <w:rsid w:val="005E66C9"/>
    <w:rsid w:val="005F0A2A"/>
    <w:rsid w:val="005F2EA9"/>
    <w:rsid w:val="005F5AC5"/>
    <w:rsid w:val="00611641"/>
    <w:rsid w:val="006225EA"/>
    <w:rsid w:val="00623883"/>
    <w:rsid w:val="006326DE"/>
    <w:rsid w:val="006338C0"/>
    <w:rsid w:val="00650A9C"/>
    <w:rsid w:val="00652234"/>
    <w:rsid w:val="00652688"/>
    <w:rsid w:val="00655781"/>
    <w:rsid w:val="00657488"/>
    <w:rsid w:val="00657D37"/>
    <w:rsid w:val="006603C1"/>
    <w:rsid w:val="0066255E"/>
    <w:rsid w:val="00663895"/>
    <w:rsid w:val="00663E30"/>
    <w:rsid w:val="0066632E"/>
    <w:rsid w:val="00666E6F"/>
    <w:rsid w:val="0067477F"/>
    <w:rsid w:val="00686CB1"/>
    <w:rsid w:val="00693830"/>
    <w:rsid w:val="006953CF"/>
    <w:rsid w:val="006A1BD8"/>
    <w:rsid w:val="006B113F"/>
    <w:rsid w:val="006B1B7A"/>
    <w:rsid w:val="006B2CAF"/>
    <w:rsid w:val="006B3CBE"/>
    <w:rsid w:val="006B5808"/>
    <w:rsid w:val="006B7149"/>
    <w:rsid w:val="006B745E"/>
    <w:rsid w:val="006D56B3"/>
    <w:rsid w:val="006D63D7"/>
    <w:rsid w:val="006D6D66"/>
    <w:rsid w:val="006E692E"/>
    <w:rsid w:val="006F0DFB"/>
    <w:rsid w:val="00710C5C"/>
    <w:rsid w:val="007125A3"/>
    <w:rsid w:val="007131A7"/>
    <w:rsid w:val="00716ED1"/>
    <w:rsid w:val="007309D0"/>
    <w:rsid w:val="00736E6A"/>
    <w:rsid w:val="00736E92"/>
    <w:rsid w:val="00747388"/>
    <w:rsid w:val="0075251B"/>
    <w:rsid w:val="00755B5E"/>
    <w:rsid w:val="00756754"/>
    <w:rsid w:val="007638A5"/>
    <w:rsid w:val="00765AE4"/>
    <w:rsid w:val="00780166"/>
    <w:rsid w:val="00784E99"/>
    <w:rsid w:val="0078755B"/>
    <w:rsid w:val="007912CA"/>
    <w:rsid w:val="007A4B11"/>
    <w:rsid w:val="007A52FC"/>
    <w:rsid w:val="007B61CB"/>
    <w:rsid w:val="007C1589"/>
    <w:rsid w:val="007D1FB2"/>
    <w:rsid w:val="007D410F"/>
    <w:rsid w:val="007D46A9"/>
    <w:rsid w:val="007D77C3"/>
    <w:rsid w:val="007F39CA"/>
    <w:rsid w:val="007F4B4E"/>
    <w:rsid w:val="007F579E"/>
    <w:rsid w:val="008040B8"/>
    <w:rsid w:val="008071F6"/>
    <w:rsid w:val="008158BD"/>
    <w:rsid w:val="00816C69"/>
    <w:rsid w:val="00857E13"/>
    <w:rsid w:val="0086542A"/>
    <w:rsid w:val="0088639B"/>
    <w:rsid w:val="00887094"/>
    <w:rsid w:val="008918CE"/>
    <w:rsid w:val="00892572"/>
    <w:rsid w:val="00892782"/>
    <w:rsid w:val="00897F7E"/>
    <w:rsid w:val="008A00B3"/>
    <w:rsid w:val="008A0799"/>
    <w:rsid w:val="008B1625"/>
    <w:rsid w:val="008B5F1C"/>
    <w:rsid w:val="008B5F88"/>
    <w:rsid w:val="008B6CB3"/>
    <w:rsid w:val="008B78C1"/>
    <w:rsid w:val="008C2707"/>
    <w:rsid w:val="008C5DAE"/>
    <w:rsid w:val="008D3D34"/>
    <w:rsid w:val="008D4100"/>
    <w:rsid w:val="008E18AC"/>
    <w:rsid w:val="008E27BF"/>
    <w:rsid w:val="008F16EA"/>
    <w:rsid w:val="008F6862"/>
    <w:rsid w:val="009013AA"/>
    <w:rsid w:val="009022E1"/>
    <w:rsid w:val="00904622"/>
    <w:rsid w:val="00910EA2"/>
    <w:rsid w:val="00914605"/>
    <w:rsid w:val="009257B2"/>
    <w:rsid w:val="00927E31"/>
    <w:rsid w:val="0093324D"/>
    <w:rsid w:val="00933D2C"/>
    <w:rsid w:val="00940188"/>
    <w:rsid w:val="00946CF9"/>
    <w:rsid w:val="00951B8D"/>
    <w:rsid w:val="00964574"/>
    <w:rsid w:val="00972C67"/>
    <w:rsid w:val="00972E7F"/>
    <w:rsid w:val="00974F8F"/>
    <w:rsid w:val="00981D2F"/>
    <w:rsid w:val="009942DC"/>
    <w:rsid w:val="009A17A6"/>
    <w:rsid w:val="009A57AA"/>
    <w:rsid w:val="009B1D59"/>
    <w:rsid w:val="009B26F3"/>
    <w:rsid w:val="009B409E"/>
    <w:rsid w:val="009B6C48"/>
    <w:rsid w:val="009C1C2A"/>
    <w:rsid w:val="009C47B8"/>
    <w:rsid w:val="009C758D"/>
    <w:rsid w:val="009D0437"/>
    <w:rsid w:val="009D08BA"/>
    <w:rsid w:val="009D5CB3"/>
    <w:rsid w:val="009D5E4C"/>
    <w:rsid w:val="009E4844"/>
    <w:rsid w:val="009F3523"/>
    <w:rsid w:val="009F4136"/>
    <w:rsid w:val="00A02F42"/>
    <w:rsid w:val="00A04EAA"/>
    <w:rsid w:val="00A04F33"/>
    <w:rsid w:val="00A15E78"/>
    <w:rsid w:val="00A303BD"/>
    <w:rsid w:val="00A331A1"/>
    <w:rsid w:val="00A36BEC"/>
    <w:rsid w:val="00A4578D"/>
    <w:rsid w:val="00A47F09"/>
    <w:rsid w:val="00A54EBC"/>
    <w:rsid w:val="00A56E66"/>
    <w:rsid w:val="00A57366"/>
    <w:rsid w:val="00A61B46"/>
    <w:rsid w:val="00A62AD6"/>
    <w:rsid w:val="00A72BD4"/>
    <w:rsid w:val="00A8258F"/>
    <w:rsid w:val="00A82AC2"/>
    <w:rsid w:val="00A8394B"/>
    <w:rsid w:val="00A94EAF"/>
    <w:rsid w:val="00A959E2"/>
    <w:rsid w:val="00AA233C"/>
    <w:rsid w:val="00AA7E20"/>
    <w:rsid w:val="00AB249C"/>
    <w:rsid w:val="00AC2DB2"/>
    <w:rsid w:val="00AD0FF5"/>
    <w:rsid w:val="00AD5672"/>
    <w:rsid w:val="00AD5991"/>
    <w:rsid w:val="00AE22E3"/>
    <w:rsid w:val="00AE2364"/>
    <w:rsid w:val="00AE2B5A"/>
    <w:rsid w:val="00AF1E90"/>
    <w:rsid w:val="00AF2BED"/>
    <w:rsid w:val="00AF4746"/>
    <w:rsid w:val="00B019FB"/>
    <w:rsid w:val="00B06824"/>
    <w:rsid w:val="00B069EE"/>
    <w:rsid w:val="00B258F5"/>
    <w:rsid w:val="00B31007"/>
    <w:rsid w:val="00B33CFD"/>
    <w:rsid w:val="00B349C5"/>
    <w:rsid w:val="00B36087"/>
    <w:rsid w:val="00B37B56"/>
    <w:rsid w:val="00B40094"/>
    <w:rsid w:val="00B47F2E"/>
    <w:rsid w:val="00B55F71"/>
    <w:rsid w:val="00B6406B"/>
    <w:rsid w:val="00B658F5"/>
    <w:rsid w:val="00B81EAC"/>
    <w:rsid w:val="00B974D0"/>
    <w:rsid w:val="00BA1B65"/>
    <w:rsid w:val="00BA653C"/>
    <w:rsid w:val="00BA6FF8"/>
    <w:rsid w:val="00BB5947"/>
    <w:rsid w:val="00BC008B"/>
    <w:rsid w:val="00BC161D"/>
    <w:rsid w:val="00BC237B"/>
    <w:rsid w:val="00BC6036"/>
    <w:rsid w:val="00BC6D05"/>
    <w:rsid w:val="00BD4ADC"/>
    <w:rsid w:val="00BE0E9A"/>
    <w:rsid w:val="00BE1DA7"/>
    <w:rsid w:val="00BE7C61"/>
    <w:rsid w:val="00BF19CD"/>
    <w:rsid w:val="00BF476A"/>
    <w:rsid w:val="00C03FB1"/>
    <w:rsid w:val="00C0434A"/>
    <w:rsid w:val="00C0598C"/>
    <w:rsid w:val="00C0676A"/>
    <w:rsid w:val="00C14607"/>
    <w:rsid w:val="00C162C6"/>
    <w:rsid w:val="00C166F0"/>
    <w:rsid w:val="00C21DCE"/>
    <w:rsid w:val="00C313A2"/>
    <w:rsid w:val="00C316B8"/>
    <w:rsid w:val="00C32313"/>
    <w:rsid w:val="00C33308"/>
    <w:rsid w:val="00C34E03"/>
    <w:rsid w:val="00C36923"/>
    <w:rsid w:val="00C45252"/>
    <w:rsid w:val="00C620EB"/>
    <w:rsid w:val="00C648A7"/>
    <w:rsid w:val="00C70166"/>
    <w:rsid w:val="00C707FB"/>
    <w:rsid w:val="00C73AA5"/>
    <w:rsid w:val="00C7597C"/>
    <w:rsid w:val="00C816C7"/>
    <w:rsid w:val="00C83715"/>
    <w:rsid w:val="00C8593E"/>
    <w:rsid w:val="00C951AE"/>
    <w:rsid w:val="00C961E8"/>
    <w:rsid w:val="00C9768E"/>
    <w:rsid w:val="00CA06D6"/>
    <w:rsid w:val="00CA27F7"/>
    <w:rsid w:val="00CB7522"/>
    <w:rsid w:val="00CC18CF"/>
    <w:rsid w:val="00CC366A"/>
    <w:rsid w:val="00CC639B"/>
    <w:rsid w:val="00CE1745"/>
    <w:rsid w:val="00CE35BD"/>
    <w:rsid w:val="00CE4846"/>
    <w:rsid w:val="00CE4948"/>
    <w:rsid w:val="00CE4FCB"/>
    <w:rsid w:val="00CE7304"/>
    <w:rsid w:val="00CF0521"/>
    <w:rsid w:val="00CF3E99"/>
    <w:rsid w:val="00D04D06"/>
    <w:rsid w:val="00D1029D"/>
    <w:rsid w:val="00D13B25"/>
    <w:rsid w:val="00D13B86"/>
    <w:rsid w:val="00D15D54"/>
    <w:rsid w:val="00D22C78"/>
    <w:rsid w:val="00D25733"/>
    <w:rsid w:val="00D25D8B"/>
    <w:rsid w:val="00D275C3"/>
    <w:rsid w:val="00D31C7E"/>
    <w:rsid w:val="00D322C6"/>
    <w:rsid w:val="00D34616"/>
    <w:rsid w:val="00D359C7"/>
    <w:rsid w:val="00D36FFB"/>
    <w:rsid w:val="00D427E1"/>
    <w:rsid w:val="00D46E59"/>
    <w:rsid w:val="00D47C08"/>
    <w:rsid w:val="00D51FBA"/>
    <w:rsid w:val="00D61A9E"/>
    <w:rsid w:val="00D628BE"/>
    <w:rsid w:val="00D66754"/>
    <w:rsid w:val="00D7227B"/>
    <w:rsid w:val="00D82683"/>
    <w:rsid w:val="00D90B3D"/>
    <w:rsid w:val="00D9143A"/>
    <w:rsid w:val="00D9355E"/>
    <w:rsid w:val="00DA072B"/>
    <w:rsid w:val="00DA0C08"/>
    <w:rsid w:val="00DA1304"/>
    <w:rsid w:val="00DC2926"/>
    <w:rsid w:val="00DC6FE7"/>
    <w:rsid w:val="00DD7452"/>
    <w:rsid w:val="00DE6E1F"/>
    <w:rsid w:val="00DF0F5B"/>
    <w:rsid w:val="00DF1FF8"/>
    <w:rsid w:val="00DF4260"/>
    <w:rsid w:val="00DF4C69"/>
    <w:rsid w:val="00DF74FA"/>
    <w:rsid w:val="00E00E80"/>
    <w:rsid w:val="00E02456"/>
    <w:rsid w:val="00E04A1F"/>
    <w:rsid w:val="00E069FC"/>
    <w:rsid w:val="00E12D04"/>
    <w:rsid w:val="00E172A0"/>
    <w:rsid w:val="00E21376"/>
    <w:rsid w:val="00E23B9C"/>
    <w:rsid w:val="00E23C69"/>
    <w:rsid w:val="00E24EA1"/>
    <w:rsid w:val="00E30105"/>
    <w:rsid w:val="00E312F0"/>
    <w:rsid w:val="00E3194C"/>
    <w:rsid w:val="00E3380D"/>
    <w:rsid w:val="00E33BDC"/>
    <w:rsid w:val="00E44C98"/>
    <w:rsid w:val="00E5604A"/>
    <w:rsid w:val="00E6118C"/>
    <w:rsid w:val="00E63985"/>
    <w:rsid w:val="00E71CBC"/>
    <w:rsid w:val="00E95175"/>
    <w:rsid w:val="00E96D8A"/>
    <w:rsid w:val="00EA1D86"/>
    <w:rsid w:val="00EA3C1C"/>
    <w:rsid w:val="00EA3C57"/>
    <w:rsid w:val="00EB12A2"/>
    <w:rsid w:val="00EB5B56"/>
    <w:rsid w:val="00EB73A0"/>
    <w:rsid w:val="00EC04EB"/>
    <w:rsid w:val="00EC1E9F"/>
    <w:rsid w:val="00EC3DEE"/>
    <w:rsid w:val="00EC4ABF"/>
    <w:rsid w:val="00EC7B16"/>
    <w:rsid w:val="00ED0A7F"/>
    <w:rsid w:val="00EF239D"/>
    <w:rsid w:val="00EF60CC"/>
    <w:rsid w:val="00EF69DD"/>
    <w:rsid w:val="00F15111"/>
    <w:rsid w:val="00F26B72"/>
    <w:rsid w:val="00F35037"/>
    <w:rsid w:val="00F412F7"/>
    <w:rsid w:val="00F448E4"/>
    <w:rsid w:val="00F579A5"/>
    <w:rsid w:val="00F57F63"/>
    <w:rsid w:val="00F844B8"/>
    <w:rsid w:val="00F84D9D"/>
    <w:rsid w:val="00F85AB3"/>
    <w:rsid w:val="00F90A98"/>
    <w:rsid w:val="00F917DD"/>
    <w:rsid w:val="00F94B0C"/>
    <w:rsid w:val="00F956C3"/>
    <w:rsid w:val="00FA3316"/>
    <w:rsid w:val="00FB24CC"/>
    <w:rsid w:val="00FB65B1"/>
    <w:rsid w:val="00FC0456"/>
    <w:rsid w:val="00FD04F2"/>
    <w:rsid w:val="00FD69ED"/>
    <w:rsid w:val="00FE51F8"/>
    <w:rsid w:val="00FE690A"/>
    <w:rsid w:val="00FF4EDB"/>
    <w:rsid w:val="00FF73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42F069"/>
  <w15:docId w15:val="{DDDB5E45-1110-4533-A28F-4CE8FD48C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D59"/>
    <w:pPr>
      <w:ind w:firstLine="227"/>
      <w:jc w:val="both"/>
    </w:pPr>
    <w:rPr>
      <w:rFonts w:ascii="Times" w:hAnsi="Times"/>
      <w:lang w:eastAsia="de-DE"/>
    </w:rPr>
  </w:style>
  <w:style w:type="paragraph" w:styleId="Heading1">
    <w:name w:val="heading 1"/>
    <w:basedOn w:val="Normal"/>
    <w:next w:val="Normal"/>
    <w:qFormat/>
    <w:rsid w:val="00412DC0"/>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rsid w:val="00412DC0"/>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rsid w:val="00412DC0"/>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rsid w:val="00412DC0"/>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rsid w:val="00412DC0"/>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rsid w:val="00412DC0"/>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rsid w:val="00412DC0"/>
    <w:pPr>
      <w:numPr>
        <w:ilvl w:val="6"/>
        <w:numId w:val="1"/>
      </w:numPr>
      <w:spacing w:before="240" w:after="60"/>
      <w:ind w:firstLine="0"/>
      <w:outlineLvl w:val="6"/>
    </w:pPr>
    <w:rPr>
      <w:rFonts w:ascii="Arial" w:hAnsi="Arial"/>
    </w:rPr>
  </w:style>
  <w:style w:type="paragraph" w:styleId="Heading8">
    <w:name w:val="heading 8"/>
    <w:basedOn w:val="Normal"/>
    <w:next w:val="Normal"/>
    <w:qFormat/>
    <w:rsid w:val="00412DC0"/>
    <w:pPr>
      <w:numPr>
        <w:ilvl w:val="7"/>
        <w:numId w:val="1"/>
      </w:numPr>
      <w:spacing w:before="240" w:after="60"/>
      <w:ind w:firstLine="0"/>
      <w:outlineLvl w:val="7"/>
    </w:pPr>
    <w:rPr>
      <w:rFonts w:ascii="Arial" w:hAnsi="Arial"/>
      <w:i/>
    </w:rPr>
  </w:style>
  <w:style w:type="paragraph" w:styleId="Heading9">
    <w:name w:val="heading 9"/>
    <w:basedOn w:val="Normal"/>
    <w:next w:val="Normal"/>
    <w:qFormat/>
    <w:rsid w:val="00412DC0"/>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2DC0"/>
    <w:pPr>
      <w:tabs>
        <w:tab w:val="center" w:pos="4536"/>
        <w:tab w:val="right" w:pos="9072"/>
      </w:tabs>
    </w:pPr>
  </w:style>
  <w:style w:type="paragraph" w:styleId="Footer">
    <w:name w:val="footer"/>
    <w:basedOn w:val="Normal"/>
    <w:rsid w:val="00412DC0"/>
    <w:pPr>
      <w:tabs>
        <w:tab w:val="center" w:pos="4536"/>
        <w:tab w:val="right" w:pos="9072"/>
      </w:tabs>
    </w:pPr>
  </w:style>
  <w:style w:type="character" w:styleId="PageNumber">
    <w:name w:val="page number"/>
    <w:basedOn w:val="DefaultParagraphFont"/>
    <w:rsid w:val="00412DC0"/>
  </w:style>
  <w:style w:type="paragraph" w:customStyle="1" w:styleId="Title1">
    <w:name w:val="Title1"/>
    <w:basedOn w:val="Normal"/>
    <w:next w:val="author"/>
    <w:rsid w:val="00412DC0"/>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412DC0"/>
    <w:pPr>
      <w:spacing w:after="220"/>
      <w:jc w:val="center"/>
    </w:pPr>
  </w:style>
  <w:style w:type="paragraph" w:customStyle="1" w:styleId="authorinfo">
    <w:name w:val="authorinfo"/>
    <w:basedOn w:val="Normal"/>
    <w:next w:val="email"/>
    <w:rsid w:val="00412DC0"/>
    <w:pPr>
      <w:jc w:val="center"/>
    </w:pPr>
    <w:rPr>
      <w:sz w:val="18"/>
    </w:rPr>
  </w:style>
  <w:style w:type="paragraph" w:customStyle="1" w:styleId="email">
    <w:name w:val="email"/>
    <w:basedOn w:val="Normal"/>
    <w:next w:val="abstract"/>
    <w:rsid w:val="00412DC0"/>
    <w:pPr>
      <w:jc w:val="center"/>
    </w:pPr>
    <w:rPr>
      <w:sz w:val="18"/>
    </w:rPr>
  </w:style>
  <w:style w:type="paragraph" w:customStyle="1" w:styleId="heading10">
    <w:name w:val="heading1"/>
    <w:basedOn w:val="Normal"/>
    <w:next w:val="p1a"/>
    <w:rsid w:val="00412DC0"/>
    <w:pPr>
      <w:keepNext/>
      <w:keepLines/>
      <w:tabs>
        <w:tab w:val="left" w:pos="454"/>
      </w:tabs>
      <w:suppressAutoHyphens/>
      <w:spacing w:before="520" w:after="280"/>
      <w:ind w:firstLine="0"/>
    </w:pPr>
    <w:rPr>
      <w:b/>
      <w:sz w:val="24"/>
    </w:rPr>
  </w:style>
  <w:style w:type="paragraph" w:customStyle="1" w:styleId="heading20">
    <w:name w:val="heading2"/>
    <w:basedOn w:val="Normal"/>
    <w:next w:val="p1a"/>
    <w:rsid w:val="00412DC0"/>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rsid w:val="00412DC0"/>
    <w:pPr>
      <w:keepNext/>
      <w:keepLines/>
      <w:tabs>
        <w:tab w:val="left" w:pos="284"/>
      </w:tabs>
      <w:suppressAutoHyphens/>
      <w:spacing w:before="320"/>
      <w:ind w:firstLine="0"/>
    </w:pPr>
    <w:rPr>
      <w:b/>
    </w:rPr>
  </w:style>
  <w:style w:type="paragraph" w:customStyle="1" w:styleId="equation">
    <w:name w:val="equation"/>
    <w:basedOn w:val="Normal"/>
    <w:next w:val="Normal"/>
    <w:rsid w:val="00412DC0"/>
    <w:pPr>
      <w:tabs>
        <w:tab w:val="left" w:pos="6237"/>
      </w:tabs>
      <w:spacing w:before="120" w:after="120"/>
      <w:ind w:left="227"/>
      <w:jc w:val="center"/>
    </w:pPr>
  </w:style>
  <w:style w:type="paragraph" w:customStyle="1" w:styleId="figlegend">
    <w:name w:val="figlegend"/>
    <w:basedOn w:val="Normal"/>
    <w:next w:val="Normal"/>
    <w:rsid w:val="00412DC0"/>
    <w:pPr>
      <w:keepNext/>
      <w:keepLines/>
      <w:spacing w:before="120" w:after="240"/>
      <w:ind w:firstLine="0"/>
    </w:pPr>
    <w:rPr>
      <w:sz w:val="18"/>
    </w:rPr>
  </w:style>
  <w:style w:type="paragraph" w:customStyle="1" w:styleId="tablelegend">
    <w:name w:val="tablelegend"/>
    <w:basedOn w:val="Normal"/>
    <w:next w:val="Normal"/>
    <w:rsid w:val="00412DC0"/>
    <w:pPr>
      <w:keepNext/>
      <w:keepLines/>
      <w:spacing w:before="240" w:after="120"/>
      <w:ind w:firstLine="0"/>
    </w:pPr>
    <w:rPr>
      <w:sz w:val="18"/>
      <w:lang w:val="de-DE"/>
    </w:rPr>
  </w:style>
  <w:style w:type="paragraph" w:customStyle="1" w:styleId="abstract">
    <w:name w:val="abstract"/>
    <w:basedOn w:val="p1a"/>
    <w:next w:val="heading10"/>
    <w:rsid w:val="00412DC0"/>
    <w:pPr>
      <w:spacing w:before="600" w:after="120"/>
      <w:ind w:left="567" w:right="567"/>
    </w:pPr>
    <w:rPr>
      <w:sz w:val="18"/>
    </w:rPr>
  </w:style>
  <w:style w:type="paragraph" w:customStyle="1" w:styleId="p1a">
    <w:name w:val="p1a"/>
    <w:basedOn w:val="Normal"/>
    <w:next w:val="Normal"/>
    <w:link w:val="p1aZchn"/>
    <w:rsid w:val="00412DC0"/>
    <w:pPr>
      <w:ind w:firstLine="0"/>
    </w:pPr>
  </w:style>
  <w:style w:type="paragraph" w:customStyle="1" w:styleId="reference">
    <w:name w:val="reference"/>
    <w:basedOn w:val="Normal"/>
    <w:rsid w:val="00412DC0"/>
    <w:pPr>
      <w:ind w:left="227" w:hanging="227"/>
    </w:pPr>
    <w:rPr>
      <w:sz w:val="18"/>
    </w:rPr>
  </w:style>
  <w:style w:type="character" w:styleId="FootnoteReference">
    <w:name w:val="footnote reference"/>
    <w:semiHidden/>
    <w:rsid w:val="00412DC0"/>
    <w:rPr>
      <w:position w:val="6"/>
      <w:sz w:val="12"/>
      <w:vertAlign w:val="baseline"/>
    </w:rPr>
  </w:style>
  <w:style w:type="paragraph" w:customStyle="1" w:styleId="Runninghead-left">
    <w:name w:val="Running head - left"/>
    <w:basedOn w:val="Normal"/>
    <w:rsid w:val="00412DC0"/>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412DC0"/>
    <w:pPr>
      <w:jc w:val="right"/>
    </w:pPr>
  </w:style>
  <w:style w:type="paragraph" w:customStyle="1" w:styleId="BulletItem">
    <w:name w:val="Bullet Item"/>
    <w:basedOn w:val="Item"/>
    <w:rsid w:val="00412DC0"/>
  </w:style>
  <w:style w:type="paragraph" w:customStyle="1" w:styleId="Item">
    <w:name w:val="Item"/>
    <w:basedOn w:val="Normal"/>
    <w:next w:val="Normal"/>
    <w:rsid w:val="00412DC0"/>
    <w:pPr>
      <w:tabs>
        <w:tab w:val="left" w:pos="227"/>
        <w:tab w:val="left" w:pos="454"/>
      </w:tabs>
      <w:ind w:left="227" w:hanging="227"/>
    </w:pPr>
  </w:style>
  <w:style w:type="paragraph" w:customStyle="1" w:styleId="NumberedItem">
    <w:name w:val="Numbered Item"/>
    <w:basedOn w:val="Item"/>
    <w:rsid w:val="00412DC0"/>
  </w:style>
  <w:style w:type="paragraph" w:styleId="FootnoteText">
    <w:name w:val="footnote text"/>
    <w:basedOn w:val="Normal"/>
    <w:semiHidden/>
    <w:rsid w:val="00412DC0"/>
    <w:pPr>
      <w:tabs>
        <w:tab w:val="left" w:pos="170"/>
      </w:tabs>
      <w:ind w:left="170" w:hanging="170"/>
    </w:pPr>
    <w:rPr>
      <w:sz w:val="18"/>
    </w:rPr>
  </w:style>
  <w:style w:type="paragraph" w:customStyle="1" w:styleId="programcode">
    <w:name w:val="programcode"/>
    <w:basedOn w:val="Normal"/>
    <w:rsid w:val="00412DC0"/>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412DC0"/>
    <w:pPr>
      <w:tabs>
        <w:tab w:val="left" w:pos="170"/>
      </w:tabs>
      <w:ind w:left="170" w:hanging="170"/>
    </w:pPr>
    <w:rPr>
      <w:sz w:val="18"/>
    </w:rPr>
  </w:style>
  <w:style w:type="paragraph" w:styleId="Caption">
    <w:name w:val="caption"/>
    <w:basedOn w:val="Normal"/>
    <w:next w:val="Normal"/>
    <w:qFormat/>
    <w:rsid w:val="00412DC0"/>
    <w:pPr>
      <w:spacing w:before="120" w:after="120"/>
    </w:pPr>
    <w:rPr>
      <w:b/>
    </w:rPr>
  </w:style>
  <w:style w:type="paragraph" w:customStyle="1" w:styleId="heading40">
    <w:name w:val="heading4"/>
    <w:basedOn w:val="Normal"/>
    <w:next w:val="p1a"/>
    <w:rsid w:val="00412DC0"/>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uiPriority w:val="99"/>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paragraph" w:styleId="BalloonText">
    <w:name w:val="Balloon Text"/>
    <w:basedOn w:val="Normal"/>
    <w:link w:val="BalloonTextChar"/>
    <w:uiPriority w:val="99"/>
    <w:semiHidden/>
    <w:unhideWhenUsed/>
    <w:rsid w:val="00FF4EDB"/>
    <w:rPr>
      <w:rFonts w:ascii="Times New Roman" w:hAnsi="Times New Roman"/>
      <w:sz w:val="18"/>
      <w:szCs w:val="18"/>
    </w:rPr>
  </w:style>
  <w:style w:type="character" w:customStyle="1" w:styleId="BalloonTextChar">
    <w:name w:val="Balloon Text Char"/>
    <w:link w:val="BalloonText"/>
    <w:uiPriority w:val="99"/>
    <w:semiHidden/>
    <w:rsid w:val="00FF4EDB"/>
    <w:rPr>
      <w:sz w:val="18"/>
      <w:szCs w:val="18"/>
      <w:lang w:eastAsia="de-DE"/>
    </w:rPr>
  </w:style>
  <w:style w:type="character" w:styleId="CommentReference">
    <w:name w:val="annotation reference"/>
    <w:uiPriority w:val="99"/>
    <w:semiHidden/>
    <w:unhideWhenUsed/>
    <w:rsid w:val="00FF4EDB"/>
    <w:rPr>
      <w:sz w:val="16"/>
      <w:szCs w:val="16"/>
    </w:rPr>
  </w:style>
  <w:style w:type="paragraph" w:styleId="CommentText">
    <w:name w:val="annotation text"/>
    <w:basedOn w:val="Normal"/>
    <w:link w:val="CommentTextChar"/>
    <w:uiPriority w:val="99"/>
    <w:semiHidden/>
    <w:unhideWhenUsed/>
    <w:rsid w:val="00FF4EDB"/>
  </w:style>
  <w:style w:type="character" w:customStyle="1" w:styleId="CommentTextChar">
    <w:name w:val="Comment Text Char"/>
    <w:link w:val="CommentText"/>
    <w:uiPriority w:val="99"/>
    <w:semiHidden/>
    <w:rsid w:val="00FF4EDB"/>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F4EDB"/>
    <w:rPr>
      <w:b/>
      <w:bCs/>
    </w:rPr>
  </w:style>
  <w:style w:type="character" w:customStyle="1" w:styleId="CommentSubjectChar">
    <w:name w:val="Comment Subject Char"/>
    <w:link w:val="CommentSubject"/>
    <w:uiPriority w:val="99"/>
    <w:semiHidden/>
    <w:rsid w:val="00FF4EDB"/>
    <w:rPr>
      <w:rFonts w:ascii="Times" w:hAnsi="Times"/>
      <w:b/>
      <w:bCs/>
      <w:lang w:eastAsia="de-DE"/>
    </w:rPr>
  </w:style>
  <w:style w:type="character" w:styleId="FollowedHyperlink">
    <w:name w:val="FollowedHyperlink"/>
    <w:uiPriority w:val="99"/>
    <w:semiHidden/>
    <w:unhideWhenUsed/>
    <w:rsid w:val="00187D63"/>
    <w:rPr>
      <w:color w:val="800080"/>
      <w:u w:val="single"/>
    </w:rPr>
  </w:style>
  <w:style w:type="paragraph" w:customStyle="1" w:styleId="xl66">
    <w:name w:val="xl66"/>
    <w:basedOn w:val="Normal"/>
    <w:rsid w:val="00187D63"/>
    <w:pPr>
      <w:spacing w:before="100" w:beforeAutospacing="1" w:after="100" w:afterAutospacing="1"/>
      <w:ind w:firstLine="0"/>
      <w:jc w:val="left"/>
    </w:pPr>
    <w:rPr>
      <w:rFonts w:ascii="Times New Roman" w:eastAsia="Times New Roman" w:hAnsi="Times New Roman"/>
      <w:b/>
      <w:bCs/>
      <w:sz w:val="24"/>
      <w:szCs w:val="24"/>
      <w:lang w:eastAsia="en-US"/>
    </w:rPr>
  </w:style>
  <w:style w:type="paragraph" w:customStyle="1" w:styleId="xl67">
    <w:name w:val="xl67"/>
    <w:basedOn w:val="Normal"/>
    <w:rsid w:val="00187D63"/>
    <w:pPr>
      <w:spacing w:before="100" w:beforeAutospacing="1" w:after="100" w:afterAutospacing="1"/>
      <w:ind w:firstLine="0"/>
      <w:jc w:val="left"/>
    </w:pPr>
    <w:rPr>
      <w:rFonts w:ascii="Times New Roman" w:eastAsia="Times New Roman" w:hAnsi="Times New Roman"/>
      <w:b/>
      <w:bCs/>
      <w:sz w:val="24"/>
      <w:szCs w:val="24"/>
      <w:lang w:eastAsia="en-US"/>
    </w:rPr>
  </w:style>
  <w:style w:type="table" w:styleId="TableGrid">
    <w:name w:val="Table Grid"/>
    <w:basedOn w:val="TableNormal"/>
    <w:uiPriority w:val="59"/>
    <w:rsid w:val="00187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D82683"/>
    <w:rPr>
      <w:rFonts w:ascii="Times" w:hAnsi="Times"/>
      <w:lang w:eastAsia="de-DE"/>
    </w:rPr>
  </w:style>
  <w:style w:type="character" w:styleId="PlaceholderText">
    <w:name w:val="Placeholder Text"/>
    <w:basedOn w:val="DefaultParagraphFont"/>
    <w:uiPriority w:val="99"/>
    <w:unhideWhenUsed/>
    <w:rsid w:val="00A573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2766">
      <w:bodyDiv w:val="1"/>
      <w:marLeft w:val="0"/>
      <w:marRight w:val="0"/>
      <w:marTop w:val="0"/>
      <w:marBottom w:val="0"/>
      <w:divBdr>
        <w:top w:val="none" w:sz="0" w:space="0" w:color="auto"/>
        <w:left w:val="none" w:sz="0" w:space="0" w:color="auto"/>
        <w:bottom w:val="none" w:sz="0" w:space="0" w:color="auto"/>
        <w:right w:val="none" w:sz="0" w:space="0" w:color="auto"/>
      </w:divBdr>
    </w:div>
    <w:div w:id="59403079">
      <w:bodyDiv w:val="1"/>
      <w:marLeft w:val="0"/>
      <w:marRight w:val="0"/>
      <w:marTop w:val="0"/>
      <w:marBottom w:val="0"/>
      <w:divBdr>
        <w:top w:val="none" w:sz="0" w:space="0" w:color="auto"/>
        <w:left w:val="none" w:sz="0" w:space="0" w:color="auto"/>
        <w:bottom w:val="none" w:sz="0" w:space="0" w:color="auto"/>
        <w:right w:val="none" w:sz="0" w:space="0" w:color="auto"/>
      </w:divBdr>
    </w:div>
    <w:div w:id="72288034">
      <w:bodyDiv w:val="1"/>
      <w:marLeft w:val="0"/>
      <w:marRight w:val="0"/>
      <w:marTop w:val="0"/>
      <w:marBottom w:val="0"/>
      <w:divBdr>
        <w:top w:val="none" w:sz="0" w:space="0" w:color="auto"/>
        <w:left w:val="none" w:sz="0" w:space="0" w:color="auto"/>
        <w:bottom w:val="none" w:sz="0" w:space="0" w:color="auto"/>
        <w:right w:val="none" w:sz="0" w:space="0" w:color="auto"/>
      </w:divBdr>
    </w:div>
    <w:div w:id="79983592">
      <w:bodyDiv w:val="1"/>
      <w:marLeft w:val="0"/>
      <w:marRight w:val="0"/>
      <w:marTop w:val="0"/>
      <w:marBottom w:val="0"/>
      <w:divBdr>
        <w:top w:val="none" w:sz="0" w:space="0" w:color="auto"/>
        <w:left w:val="none" w:sz="0" w:space="0" w:color="auto"/>
        <w:bottom w:val="none" w:sz="0" w:space="0" w:color="auto"/>
        <w:right w:val="none" w:sz="0" w:space="0" w:color="auto"/>
      </w:divBdr>
    </w:div>
    <w:div w:id="84695596">
      <w:bodyDiv w:val="1"/>
      <w:marLeft w:val="0"/>
      <w:marRight w:val="0"/>
      <w:marTop w:val="0"/>
      <w:marBottom w:val="0"/>
      <w:divBdr>
        <w:top w:val="none" w:sz="0" w:space="0" w:color="auto"/>
        <w:left w:val="none" w:sz="0" w:space="0" w:color="auto"/>
        <w:bottom w:val="none" w:sz="0" w:space="0" w:color="auto"/>
        <w:right w:val="none" w:sz="0" w:space="0" w:color="auto"/>
      </w:divBdr>
    </w:div>
    <w:div w:id="172259348">
      <w:bodyDiv w:val="1"/>
      <w:marLeft w:val="0"/>
      <w:marRight w:val="0"/>
      <w:marTop w:val="0"/>
      <w:marBottom w:val="0"/>
      <w:divBdr>
        <w:top w:val="none" w:sz="0" w:space="0" w:color="auto"/>
        <w:left w:val="none" w:sz="0" w:space="0" w:color="auto"/>
        <w:bottom w:val="none" w:sz="0" w:space="0" w:color="auto"/>
        <w:right w:val="none" w:sz="0" w:space="0" w:color="auto"/>
      </w:divBdr>
    </w:div>
    <w:div w:id="207685410">
      <w:bodyDiv w:val="1"/>
      <w:marLeft w:val="0"/>
      <w:marRight w:val="0"/>
      <w:marTop w:val="0"/>
      <w:marBottom w:val="0"/>
      <w:divBdr>
        <w:top w:val="none" w:sz="0" w:space="0" w:color="auto"/>
        <w:left w:val="none" w:sz="0" w:space="0" w:color="auto"/>
        <w:bottom w:val="none" w:sz="0" w:space="0" w:color="auto"/>
        <w:right w:val="none" w:sz="0" w:space="0" w:color="auto"/>
      </w:divBdr>
    </w:div>
    <w:div w:id="334117656">
      <w:bodyDiv w:val="1"/>
      <w:marLeft w:val="0"/>
      <w:marRight w:val="0"/>
      <w:marTop w:val="0"/>
      <w:marBottom w:val="0"/>
      <w:divBdr>
        <w:top w:val="none" w:sz="0" w:space="0" w:color="auto"/>
        <w:left w:val="none" w:sz="0" w:space="0" w:color="auto"/>
        <w:bottom w:val="none" w:sz="0" w:space="0" w:color="auto"/>
        <w:right w:val="none" w:sz="0" w:space="0" w:color="auto"/>
      </w:divBdr>
    </w:div>
    <w:div w:id="392168088">
      <w:bodyDiv w:val="1"/>
      <w:marLeft w:val="0"/>
      <w:marRight w:val="0"/>
      <w:marTop w:val="0"/>
      <w:marBottom w:val="0"/>
      <w:divBdr>
        <w:top w:val="none" w:sz="0" w:space="0" w:color="auto"/>
        <w:left w:val="none" w:sz="0" w:space="0" w:color="auto"/>
        <w:bottom w:val="none" w:sz="0" w:space="0" w:color="auto"/>
        <w:right w:val="none" w:sz="0" w:space="0" w:color="auto"/>
      </w:divBdr>
    </w:div>
    <w:div w:id="437725197">
      <w:bodyDiv w:val="1"/>
      <w:marLeft w:val="0"/>
      <w:marRight w:val="0"/>
      <w:marTop w:val="0"/>
      <w:marBottom w:val="0"/>
      <w:divBdr>
        <w:top w:val="none" w:sz="0" w:space="0" w:color="auto"/>
        <w:left w:val="none" w:sz="0" w:space="0" w:color="auto"/>
        <w:bottom w:val="none" w:sz="0" w:space="0" w:color="auto"/>
        <w:right w:val="none" w:sz="0" w:space="0" w:color="auto"/>
      </w:divBdr>
    </w:div>
    <w:div w:id="451556570">
      <w:bodyDiv w:val="1"/>
      <w:marLeft w:val="0"/>
      <w:marRight w:val="0"/>
      <w:marTop w:val="0"/>
      <w:marBottom w:val="0"/>
      <w:divBdr>
        <w:top w:val="none" w:sz="0" w:space="0" w:color="auto"/>
        <w:left w:val="none" w:sz="0" w:space="0" w:color="auto"/>
        <w:bottom w:val="none" w:sz="0" w:space="0" w:color="auto"/>
        <w:right w:val="none" w:sz="0" w:space="0" w:color="auto"/>
      </w:divBdr>
    </w:div>
    <w:div w:id="484276324">
      <w:bodyDiv w:val="1"/>
      <w:marLeft w:val="0"/>
      <w:marRight w:val="0"/>
      <w:marTop w:val="0"/>
      <w:marBottom w:val="0"/>
      <w:divBdr>
        <w:top w:val="none" w:sz="0" w:space="0" w:color="auto"/>
        <w:left w:val="none" w:sz="0" w:space="0" w:color="auto"/>
        <w:bottom w:val="none" w:sz="0" w:space="0" w:color="auto"/>
        <w:right w:val="none" w:sz="0" w:space="0" w:color="auto"/>
      </w:divBdr>
    </w:div>
    <w:div w:id="511992094">
      <w:bodyDiv w:val="1"/>
      <w:marLeft w:val="0"/>
      <w:marRight w:val="0"/>
      <w:marTop w:val="0"/>
      <w:marBottom w:val="0"/>
      <w:divBdr>
        <w:top w:val="none" w:sz="0" w:space="0" w:color="auto"/>
        <w:left w:val="none" w:sz="0" w:space="0" w:color="auto"/>
        <w:bottom w:val="none" w:sz="0" w:space="0" w:color="auto"/>
        <w:right w:val="none" w:sz="0" w:space="0" w:color="auto"/>
      </w:divBdr>
    </w:div>
    <w:div w:id="535890596">
      <w:bodyDiv w:val="1"/>
      <w:marLeft w:val="0"/>
      <w:marRight w:val="0"/>
      <w:marTop w:val="0"/>
      <w:marBottom w:val="0"/>
      <w:divBdr>
        <w:top w:val="none" w:sz="0" w:space="0" w:color="auto"/>
        <w:left w:val="none" w:sz="0" w:space="0" w:color="auto"/>
        <w:bottom w:val="none" w:sz="0" w:space="0" w:color="auto"/>
        <w:right w:val="none" w:sz="0" w:space="0" w:color="auto"/>
      </w:divBdr>
    </w:div>
    <w:div w:id="572352848">
      <w:bodyDiv w:val="1"/>
      <w:marLeft w:val="0"/>
      <w:marRight w:val="0"/>
      <w:marTop w:val="0"/>
      <w:marBottom w:val="0"/>
      <w:divBdr>
        <w:top w:val="none" w:sz="0" w:space="0" w:color="auto"/>
        <w:left w:val="none" w:sz="0" w:space="0" w:color="auto"/>
        <w:bottom w:val="none" w:sz="0" w:space="0" w:color="auto"/>
        <w:right w:val="none" w:sz="0" w:space="0" w:color="auto"/>
      </w:divBdr>
    </w:div>
    <w:div w:id="631788862">
      <w:bodyDiv w:val="1"/>
      <w:marLeft w:val="0"/>
      <w:marRight w:val="0"/>
      <w:marTop w:val="0"/>
      <w:marBottom w:val="0"/>
      <w:divBdr>
        <w:top w:val="none" w:sz="0" w:space="0" w:color="auto"/>
        <w:left w:val="none" w:sz="0" w:space="0" w:color="auto"/>
        <w:bottom w:val="none" w:sz="0" w:space="0" w:color="auto"/>
        <w:right w:val="none" w:sz="0" w:space="0" w:color="auto"/>
      </w:divBdr>
    </w:div>
    <w:div w:id="659040411">
      <w:bodyDiv w:val="1"/>
      <w:marLeft w:val="0"/>
      <w:marRight w:val="0"/>
      <w:marTop w:val="0"/>
      <w:marBottom w:val="0"/>
      <w:divBdr>
        <w:top w:val="none" w:sz="0" w:space="0" w:color="auto"/>
        <w:left w:val="none" w:sz="0" w:space="0" w:color="auto"/>
        <w:bottom w:val="none" w:sz="0" w:space="0" w:color="auto"/>
        <w:right w:val="none" w:sz="0" w:space="0" w:color="auto"/>
      </w:divBdr>
    </w:div>
    <w:div w:id="700592567">
      <w:bodyDiv w:val="1"/>
      <w:marLeft w:val="0"/>
      <w:marRight w:val="0"/>
      <w:marTop w:val="0"/>
      <w:marBottom w:val="0"/>
      <w:divBdr>
        <w:top w:val="none" w:sz="0" w:space="0" w:color="auto"/>
        <w:left w:val="none" w:sz="0" w:space="0" w:color="auto"/>
        <w:bottom w:val="none" w:sz="0" w:space="0" w:color="auto"/>
        <w:right w:val="none" w:sz="0" w:space="0" w:color="auto"/>
      </w:divBdr>
    </w:div>
    <w:div w:id="758789687">
      <w:bodyDiv w:val="1"/>
      <w:marLeft w:val="0"/>
      <w:marRight w:val="0"/>
      <w:marTop w:val="0"/>
      <w:marBottom w:val="0"/>
      <w:divBdr>
        <w:top w:val="none" w:sz="0" w:space="0" w:color="auto"/>
        <w:left w:val="none" w:sz="0" w:space="0" w:color="auto"/>
        <w:bottom w:val="none" w:sz="0" w:space="0" w:color="auto"/>
        <w:right w:val="none" w:sz="0" w:space="0" w:color="auto"/>
      </w:divBdr>
    </w:div>
    <w:div w:id="801725904">
      <w:bodyDiv w:val="1"/>
      <w:marLeft w:val="0"/>
      <w:marRight w:val="0"/>
      <w:marTop w:val="0"/>
      <w:marBottom w:val="0"/>
      <w:divBdr>
        <w:top w:val="none" w:sz="0" w:space="0" w:color="auto"/>
        <w:left w:val="none" w:sz="0" w:space="0" w:color="auto"/>
        <w:bottom w:val="none" w:sz="0" w:space="0" w:color="auto"/>
        <w:right w:val="none" w:sz="0" w:space="0" w:color="auto"/>
      </w:divBdr>
    </w:div>
    <w:div w:id="865949814">
      <w:bodyDiv w:val="1"/>
      <w:marLeft w:val="0"/>
      <w:marRight w:val="0"/>
      <w:marTop w:val="0"/>
      <w:marBottom w:val="0"/>
      <w:divBdr>
        <w:top w:val="none" w:sz="0" w:space="0" w:color="auto"/>
        <w:left w:val="none" w:sz="0" w:space="0" w:color="auto"/>
        <w:bottom w:val="none" w:sz="0" w:space="0" w:color="auto"/>
        <w:right w:val="none" w:sz="0" w:space="0" w:color="auto"/>
      </w:divBdr>
    </w:div>
    <w:div w:id="927886808">
      <w:bodyDiv w:val="1"/>
      <w:marLeft w:val="0"/>
      <w:marRight w:val="0"/>
      <w:marTop w:val="0"/>
      <w:marBottom w:val="0"/>
      <w:divBdr>
        <w:top w:val="none" w:sz="0" w:space="0" w:color="auto"/>
        <w:left w:val="none" w:sz="0" w:space="0" w:color="auto"/>
        <w:bottom w:val="none" w:sz="0" w:space="0" w:color="auto"/>
        <w:right w:val="none" w:sz="0" w:space="0" w:color="auto"/>
      </w:divBdr>
    </w:div>
    <w:div w:id="1045912406">
      <w:bodyDiv w:val="1"/>
      <w:marLeft w:val="0"/>
      <w:marRight w:val="0"/>
      <w:marTop w:val="0"/>
      <w:marBottom w:val="0"/>
      <w:divBdr>
        <w:top w:val="none" w:sz="0" w:space="0" w:color="auto"/>
        <w:left w:val="none" w:sz="0" w:space="0" w:color="auto"/>
        <w:bottom w:val="none" w:sz="0" w:space="0" w:color="auto"/>
        <w:right w:val="none" w:sz="0" w:space="0" w:color="auto"/>
      </w:divBdr>
    </w:div>
    <w:div w:id="1166940861">
      <w:bodyDiv w:val="1"/>
      <w:marLeft w:val="0"/>
      <w:marRight w:val="0"/>
      <w:marTop w:val="0"/>
      <w:marBottom w:val="0"/>
      <w:divBdr>
        <w:top w:val="none" w:sz="0" w:space="0" w:color="auto"/>
        <w:left w:val="none" w:sz="0" w:space="0" w:color="auto"/>
        <w:bottom w:val="none" w:sz="0" w:space="0" w:color="auto"/>
        <w:right w:val="none" w:sz="0" w:space="0" w:color="auto"/>
      </w:divBdr>
    </w:div>
    <w:div w:id="1235168660">
      <w:bodyDiv w:val="1"/>
      <w:marLeft w:val="0"/>
      <w:marRight w:val="0"/>
      <w:marTop w:val="0"/>
      <w:marBottom w:val="0"/>
      <w:divBdr>
        <w:top w:val="none" w:sz="0" w:space="0" w:color="auto"/>
        <w:left w:val="none" w:sz="0" w:space="0" w:color="auto"/>
        <w:bottom w:val="none" w:sz="0" w:space="0" w:color="auto"/>
        <w:right w:val="none" w:sz="0" w:space="0" w:color="auto"/>
      </w:divBdr>
    </w:div>
    <w:div w:id="1240750329">
      <w:bodyDiv w:val="1"/>
      <w:marLeft w:val="0"/>
      <w:marRight w:val="0"/>
      <w:marTop w:val="0"/>
      <w:marBottom w:val="0"/>
      <w:divBdr>
        <w:top w:val="none" w:sz="0" w:space="0" w:color="auto"/>
        <w:left w:val="none" w:sz="0" w:space="0" w:color="auto"/>
        <w:bottom w:val="none" w:sz="0" w:space="0" w:color="auto"/>
        <w:right w:val="none" w:sz="0" w:space="0" w:color="auto"/>
      </w:divBdr>
    </w:div>
    <w:div w:id="1243301089">
      <w:bodyDiv w:val="1"/>
      <w:marLeft w:val="0"/>
      <w:marRight w:val="0"/>
      <w:marTop w:val="0"/>
      <w:marBottom w:val="0"/>
      <w:divBdr>
        <w:top w:val="none" w:sz="0" w:space="0" w:color="auto"/>
        <w:left w:val="none" w:sz="0" w:space="0" w:color="auto"/>
        <w:bottom w:val="none" w:sz="0" w:space="0" w:color="auto"/>
        <w:right w:val="none" w:sz="0" w:space="0" w:color="auto"/>
      </w:divBdr>
    </w:div>
    <w:div w:id="1283540362">
      <w:bodyDiv w:val="1"/>
      <w:marLeft w:val="0"/>
      <w:marRight w:val="0"/>
      <w:marTop w:val="0"/>
      <w:marBottom w:val="0"/>
      <w:divBdr>
        <w:top w:val="none" w:sz="0" w:space="0" w:color="auto"/>
        <w:left w:val="none" w:sz="0" w:space="0" w:color="auto"/>
        <w:bottom w:val="none" w:sz="0" w:space="0" w:color="auto"/>
        <w:right w:val="none" w:sz="0" w:space="0" w:color="auto"/>
      </w:divBdr>
    </w:div>
    <w:div w:id="1288968478">
      <w:bodyDiv w:val="1"/>
      <w:marLeft w:val="0"/>
      <w:marRight w:val="0"/>
      <w:marTop w:val="0"/>
      <w:marBottom w:val="0"/>
      <w:divBdr>
        <w:top w:val="none" w:sz="0" w:space="0" w:color="auto"/>
        <w:left w:val="none" w:sz="0" w:space="0" w:color="auto"/>
        <w:bottom w:val="none" w:sz="0" w:space="0" w:color="auto"/>
        <w:right w:val="none" w:sz="0" w:space="0" w:color="auto"/>
      </w:divBdr>
    </w:div>
    <w:div w:id="1330719551">
      <w:bodyDiv w:val="1"/>
      <w:marLeft w:val="0"/>
      <w:marRight w:val="0"/>
      <w:marTop w:val="0"/>
      <w:marBottom w:val="0"/>
      <w:divBdr>
        <w:top w:val="none" w:sz="0" w:space="0" w:color="auto"/>
        <w:left w:val="none" w:sz="0" w:space="0" w:color="auto"/>
        <w:bottom w:val="none" w:sz="0" w:space="0" w:color="auto"/>
        <w:right w:val="none" w:sz="0" w:space="0" w:color="auto"/>
      </w:divBdr>
    </w:div>
    <w:div w:id="1459952003">
      <w:bodyDiv w:val="1"/>
      <w:marLeft w:val="0"/>
      <w:marRight w:val="0"/>
      <w:marTop w:val="0"/>
      <w:marBottom w:val="0"/>
      <w:divBdr>
        <w:top w:val="none" w:sz="0" w:space="0" w:color="auto"/>
        <w:left w:val="none" w:sz="0" w:space="0" w:color="auto"/>
        <w:bottom w:val="none" w:sz="0" w:space="0" w:color="auto"/>
        <w:right w:val="none" w:sz="0" w:space="0" w:color="auto"/>
      </w:divBdr>
    </w:div>
    <w:div w:id="1496870894">
      <w:bodyDiv w:val="1"/>
      <w:marLeft w:val="0"/>
      <w:marRight w:val="0"/>
      <w:marTop w:val="0"/>
      <w:marBottom w:val="0"/>
      <w:divBdr>
        <w:top w:val="none" w:sz="0" w:space="0" w:color="auto"/>
        <w:left w:val="none" w:sz="0" w:space="0" w:color="auto"/>
        <w:bottom w:val="none" w:sz="0" w:space="0" w:color="auto"/>
        <w:right w:val="none" w:sz="0" w:space="0" w:color="auto"/>
      </w:divBdr>
    </w:div>
    <w:div w:id="1622492566">
      <w:bodyDiv w:val="1"/>
      <w:marLeft w:val="0"/>
      <w:marRight w:val="0"/>
      <w:marTop w:val="0"/>
      <w:marBottom w:val="0"/>
      <w:divBdr>
        <w:top w:val="none" w:sz="0" w:space="0" w:color="auto"/>
        <w:left w:val="none" w:sz="0" w:space="0" w:color="auto"/>
        <w:bottom w:val="none" w:sz="0" w:space="0" w:color="auto"/>
        <w:right w:val="none" w:sz="0" w:space="0" w:color="auto"/>
      </w:divBdr>
    </w:div>
    <w:div w:id="1688291774">
      <w:bodyDiv w:val="1"/>
      <w:marLeft w:val="0"/>
      <w:marRight w:val="0"/>
      <w:marTop w:val="0"/>
      <w:marBottom w:val="0"/>
      <w:divBdr>
        <w:top w:val="none" w:sz="0" w:space="0" w:color="auto"/>
        <w:left w:val="none" w:sz="0" w:space="0" w:color="auto"/>
        <w:bottom w:val="none" w:sz="0" w:space="0" w:color="auto"/>
        <w:right w:val="none" w:sz="0" w:space="0" w:color="auto"/>
      </w:divBdr>
    </w:div>
    <w:div w:id="1710297491">
      <w:bodyDiv w:val="1"/>
      <w:marLeft w:val="0"/>
      <w:marRight w:val="0"/>
      <w:marTop w:val="0"/>
      <w:marBottom w:val="0"/>
      <w:divBdr>
        <w:top w:val="none" w:sz="0" w:space="0" w:color="auto"/>
        <w:left w:val="none" w:sz="0" w:space="0" w:color="auto"/>
        <w:bottom w:val="none" w:sz="0" w:space="0" w:color="auto"/>
        <w:right w:val="none" w:sz="0" w:space="0" w:color="auto"/>
      </w:divBdr>
    </w:div>
    <w:div w:id="1711688608">
      <w:bodyDiv w:val="1"/>
      <w:marLeft w:val="0"/>
      <w:marRight w:val="0"/>
      <w:marTop w:val="0"/>
      <w:marBottom w:val="0"/>
      <w:divBdr>
        <w:top w:val="none" w:sz="0" w:space="0" w:color="auto"/>
        <w:left w:val="none" w:sz="0" w:space="0" w:color="auto"/>
        <w:bottom w:val="none" w:sz="0" w:space="0" w:color="auto"/>
        <w:right w:val="none" w:sz="0" w:space="0" w:color="auto"/>
      </w:divBdr>
      <w:divsChild>
        <w:div w:id="854198459">
          <w:marLeft w:val="0"/>
          <w:marRight w:val="0"/>
          <w:marTop w:val="0"/>
          <w:marBottom w:val="0"/>
          <w:divBdr>
            <w:top w:val="none" w:sz="0" w:space="0" w:color="auto"/>
            <w:left w:val="none" w:sz="0" w:space="0" w:color="auto"/>
            <w:bottom w:val="none" w:sz="0" w:space="0" w:color="auto"/>
            <w:right w:val="none" w:sz="0" w:space="0" w:color="auto"/>
          </w:divBdr>
        </w:div>
      </w:divsChild>
    </w:div>
    <w:div w:id="1724283374">
      <w:bodyDiv w:val="1"/>
      <w:marLeft w:val="0"/>
      <w:marRight w:val="0"/>
      <w:marTop w:val="0"/>
      <w:marBottom w:val="0"/>
      <w:divBdr>
        <w:top w:val="none" w:sz="0" w:space="0" w:color="auto"/>
        <w:left w:val="none" w:sz="0" w:space="0" w:color="auto"/>
        <w:bottom w:val="none" w:sz="0" w:space="0" w:color="auto"/>
        <w:right w:val="none" w:sz="0" w:space="0" w:color="auto"/>
      </w:divBdr>
    </w:div>
    <w:div w:id="1791585772">
      <w:bodyDiv w:val="1"/>
      <w:marLeft w:val="0"/>
      <w:marRight w:val="0"/>
      <w:marTop w:val="0"/>
      <w:marBottom w:val="0"/>
      <w:divBdr>
        <w:top w:val="none" w:sz="0" w:space="0" w:color="auto"/>
        <w:left w:val="none" w:sz="0" w:space="0" w:color="auto"/>
        <w:bottom w:val="none" w:sz="0" w:space="0" w:color="auto"/>
        <w:right w:val="none" w:sz="0" w:space="0" w:color="auto"/>
      </w:divBdr>
    </w:div>
    <w:div w:id="1795439143">
      <w:bodyDiv w:val="1"/>
      <w:marLeft w:val="0"/>
      <w:marRight w:val="0"/>
      <w:marTop w:val="0"/>
      <w:marBottom w:val="0"/>
      <w:divBdr>
        <w:top w:val="none" w:sz="0" w:space="0" w:color="auto"/>
        <w:left w:val="none" w:sz="0" w:space="0" w:color="auto"/>
        <w:bottom w:val="none" w:sz="0" w:space="0" w:color="auto"/>
        <w:right w:val="none" w:sz="0" w:space="0" w:color="auto"/>
      </w:divBdr>
    </w:div>
    <w:div w:id="1902519915">
      <w:bodyDiv w:val="1"/>
      <w:marLeft w:val="0"/>
      <w:marRight w:val="0"/>
      <w:marTop w:val="0"/>
      <w:marBottom w:val="0"/>
      <w:divBdr>
        <w:top w:val="none" w:sz="0" w:space="0" w:color="auto"/>
        <w:left w:val="none" w:sz="0" w:space="0" w:color="auto"/>
        <w:bottom w:val="none" w:sz="0" w:space="0" w:color="auto"/>
        <w:right w:val="none" w:sz="0" w:space="0" w:color="auto"/>
      </w:divBdr>
    </w:div>
    <w:div w:id="1930578330">
      <w:bodyDiv w:val="1"/>
      <w:marLeft w:val="0"/>
      <w:marRight w:val="0"/>
      <w:marTop w:val="0"/>
      <w:marBottom w:val="0"/>
      <w:divBdr>
        <w:top w:val="none" w:sz="0" w:space="0" w:color="auto"/>
        <w:left w:val="none" w:sz="0" w:space="0" w:color="auto"/>
        <w:bottom w:val="none" w:sz="0" w:space="0" w:color="auto"/>
        <w:right w:val="none" w:sz="0" w:space="0" w:color="auto"/>
      </w:divBdr>
    </w:div>
    <w:div w:id="1956448525">
      <w:bodyDiv w:val="1"/>
      <w:marLeft w:val="0"/>
      <w:marRight w:val="0"/>
      <w:marTop w:val="0"/>
      <w:marBottom w:val="0"/>
      <w:divBdr>
        <w:top w:val="none" w:sz="0" w:space="0" w:color="auto"/>
        <w:left w:val="none" w:sz="0" w:space="0" w:color="auto"/>
        <w:bottom w:val="none" w:sz="0" w:space="0" w:color="auto"/>
        <w:right w:val="none" w:sz="0" w:space="0" w:color="auto"/>
      </w:divBdr>
    </w:div>
    <w:div w:id="1987129747">
      <w:bodyDiv w:val="1"/>
      <w:marLeft w:val="0"/>
      <w:marRight w:val="0"/>
      <w:marTop w:val="0"/>
      <w:marBottom w:val="0"/>
      <w:divBdr>
        <w:top w:val="none" w:sz="0" w:space="0" w:color="auto"/>
        <w:left w:val="none" w:sz="0" w:space="0" w:color="auto"/>
        <w:bottom w:val="none" w:sz="0" w:space="0" w:color="auto"/>
        <w:right w:val="none" w:sz="0" w:space="0" w:color="auto"/>
      </w:divBdr>
    </w:div>
    <w:div w:id="2063209596">
      <w:bodyDiv w:val="1"/>
      <w:marLeft w:val="0"/>
      <w:marRight w:val="0"/>
      <w:marTop w:val="0"/>
      <w:marBottom w:val="0"/>
      <w:divBdr>
        <w:top w:val="none" w:sz="0" w:space="0" w:color="auto"/>
        <w:left w:val="none" w:sz="0" w:space="0" w:color="auto"/>
        <w:bottom w:val="none" w:sz="0" w:space="0" w:color="auto"/>
        <w:right w:val="none" w:sz="0" w:space="0" w:color="auto"/>
      </w:divBdr>
    </w:div>
    <w:div w:id="2099055819">
      <w:bodyDiv w:val="1"/>
      <w:marLeft w:val="0"/>
      <w:marRight w:val="0"/>
      <w:marTop w:val="0"/>
      <w:marBottom w:val="0"/>
      <w:divBdr>
        <w:top w:val="none" w:sz="0" w:space="0" w:color="auto"/>
        <w:left w:val="none" w:sz="0" w:space="0" w:color="auto"/>
        <w:bottom w:val="none" w:sz="0" w:space="0" w:color="auto"/>
        <w:right w:val="none" w:sz="0" w:space="0" w:color="auto"/>
      </w:divBdr>
    </w:div>
    <w:div w:id="21314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trial.dot</Template>
  <TotalTime>1</TotalTime>
  <Pages>31</Pages>
  <Words>11433</Words>
  <Characters>65171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76452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dc:description>Copyright Springer-Verlag Heidelberg Berlin 2002</dc:description>
  <cp:lastModifiedBy>ML</cp:lastModifiedBy>
  <cp:revision>2</cp:revision>
  <cp:lastPrinted>2018-07-07T22:33:00Z</cp:lastPrinted>
  <dcterms:created xsi:type="dcterms:W3CDTF">2018-07-07T22:35:00Z</dcterms:created>
  <dcterms:modified xsi:type="dcterms:W3CDTF">2018-07-07T22:35:00Z</dcterms:modified>
</cp:coreProperties>
</file>